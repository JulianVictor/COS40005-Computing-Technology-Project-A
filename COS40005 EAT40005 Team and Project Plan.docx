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0BABF" w14:textId="6E355E64" w:rsidR="00C6554A" w:rsidRPr="006106E6" w:rsidRDefault="00E32132" w:rsidP="00C6554A">
      <w:pPr>
        <w:pStyle w:val="Photo"/>
        <w:rPr>
          <w:rFonts w:ascii="Arial" w:hAnsi="Arial" w:cs="Arial"/>
          <w:color w:val="auto"/>
        </w:rPr>
      </w:pPr>
      <w:bookmarkStart w:id="0" w:name="_Toc321147149"/>
      <w:bookmarkStart w:id="1" w:name="_Toc318188227"/>
      <w:bookmarkStart w:id="2" w:name="_Toc318188327"/>
      <w:bookmarkStart w:id="3" w:name="_Toc318189312"/>
      <w:bookmarkStart w:id="4" w:name="_Toc321147011"/>
      <w:r w:rsidRPr="006106E6">
        <w:rPr>
          <w:rFonts w:ascii="Arial" w:hAnsi="Arial" w:cs="Arial"/>
          <w:color w:val="auto"/>
        </w:rPr>
        <w:t xml:space="preserve"> </w:t>
      </w:r>
    </w:p>
    <w:bookmarkEnd w:id="0"/>
    <w:bookmarkEnd w:id="1"/>
    <w:bookmarkEnd w:id="2"/>
    <w:bookmarkEnd w:id="3"/>
    <w:bookmarkEnd w:id="4"/>
    <w:p w14:paraId="193917D1" w14:textId="6DEE5166" w:rsidR="00C6554A" w:rsidRPr="006106E6" w:rsidRDefault="00B370DC" w:rsidP="00C6554A">
      <w:pPr>
        <w:pStyle w:val="Title"/>
        <w:rPr>
          <w:rFonts w:ascii="Arial" w:hAnsi="Arial" w:cs="Arial"/>
          <w:color w:val="auto"/>
        </w:rPr>
      </w:pPr>
      <w:r w:rsidRPr="006106E6">
        <w:rPr>
          <w:rFonts w:ascii="Arial" w:hAnsi="Arial" w:cs="Arial"/>
          <w:color w:val="auto"/>
        </w:rPr>
        <w:t xml:space="preserve">Team </w:t>
      </w:r>
      <w:r w:rsidR="005F43BA" w:rsidRPr="006106E6">
        <w:rPr>
          <w:rFonts w:ascii="Arial" w:hAnsi="Arial" w:cs="Arial"/>
          <w:color w:val="auto"/>
        </w:rPr>
        <w:t xml:space="preserve">and Project </w:t>
      </w:r>
      <w:r w:rsidRPr="006106E6">
        <w:rPr>
          <w:rFonts w:ascii="Arial" w:hAnsi="Arial" w:cs="Arial"/>
          <w:color w:val="auto"/>
        </w:rPr>
        <w:t>Plan</w:t>
      </w:r>
    </w:p>
    <w:p w14:paraId="3E536C04" w14:textId="77777777" w:rsidR="00C6554A" w:rsidRPr="006106E6" w:rsidRDefault="00B370DC" w:rsidP="00C6554A">
      <w:pPr>
        <w:pStyle w:val="Subtitle"/>
        <w:rPr>
          <w:rFonts w:ascii="Arial" w:hAnsi="Arial" w:cs="Arial"/>
          <w:color w:val="auto"/>
        </w:rPr>
      </w:pPr>
      <w:r w:rsidRPr="006106E6">
        <w:rPr>
          <w:rFonts w:ascii="Arial" w:hAnsi="Arial" w:cs="Arial"/>
          <w:color w:val="auto"/>
        </w:rPr>
        <w:t>Portfolio task 1</w:t>
      </w:r>
    </w:p>
    <w:p w14:paraId="2163AD0C" w14:textId="12069167" w:rsidR="00B370DC" w:rsidRPr="006106E6" w:rsidRDefault="00B370DC" w:rsidP="00C6554A">
      <w:pPr>
        <w:pStyle w:val="ContactInfo"/>
        <w:rPr>
          <w:rFonts w:ascii="Arial" w:hAnsi="Arial" w:cs="Arial"/>
          <w:color w:val="auto"/>
        </w:rPr>
      </w:pPr>
      <w:r w:rsidRPr="006106E6">
        <w:rPr>
          <w:rFonts w:ascii="Arial" w:hAnsi="Arial" w:cs="Arial"/>
          <w:color w:val="auto"/>
        </w:rPr>
        <w:t xml:space="preserve">Unit code: </w:t>
      </w:r>
      <w:r w:rsidR="00395B74" w:rsidRPr="006106E6">
        <w:rPr>
          <w:rFonts w:ascii="Arial" w:hAnsi="Arial" w:cs="Arial"/>
          <w:color w:val="auto"/>
        </w:rPr>
        <w:t>COS</w:t>
      </w:r>
      <w:r w:rsidR="00B25B4A" w:rsidRPr="006106E6">
        <w:rPr>
          <w:rFonts w:ascii="Arial" w:hAnsi="Arial" w:cs="Arial"/>
          <w:color w:val="auto"/>
        </w:rPr>
        <w:t>40005</w:t>
      </w:r>
    </w:p>
    <w:p w14:paraId="07F265CD" w14:textId="6766F8BC" w:rsidR="00B370DC" w:rsidRPr="006106E6" w:rsidRDefault="00B370DC" w:rsidP="00C6554A">
      <w:pPr>
        <w:pStyle w:val="ContactInfo"/>
        <w:rPr>
          <w:rFonts w:ascii="Arial" w:hAnsi="Arial" w:cs="Arial"/>
          <w:color w:val="auto"/>
        </w:rPr>
      </w:pPr>
      <w:r w:rsidRPr="006106E6">
        <w:rPr>
          <w:rFonts w:ascii="Arial" w:hAnsi="Arial" w:cs="Arial"/>
          <w:color w:val="auto"/>
        </w:rPr>
        <w:t xml:space="preserve">Unit Name: </w:t>
      </w:r>
      <w:r w:rsidR="00395B74" w:rsidRPr="006106E6">
        <w:rPr>
          <w:rFonts w:ascii="Arial" w:hAnsi="Arial" w:cs="Arial"/>
          <w:color w:val="auto"/>
        </w:rPr>
        <w:t>Computing Technology</w:t>
      </w:r>
      <w:r w:rsidRPr="006106E6">
        <w:rPr>
          <w:rFonts w:ascii="Arial" w:hAnsi="Arial" w:cs="Arial"/>
          <w:color w:val="auto"/>
        </w:rPr>
        <w:t xml:space="preserve"> </w:t>
      </w:r>
      <w:r w:rsidR="00B25B4A" w:rsidRPr="006106E6">
        <w:rPr>
          <w:rFonts w:ascii="Arial" w:hAnsi="Arial" w:cs="Arial"/>
          <w:color w:val="auto"/>
        </w:rPr>
        <w:t>P</w:t>
      </w:r>
      <w:r w:rsidRPr="006106E6">
        <w:rPr>
          <w:rFonts w:ascii="Arial" w:hAnsi="Arial" w:cs="Arial"/>
          <w:color w:val="auto"/>
        </w:rPr>
        <w:t>roject A</w:t>
      </w:r>
    </w:p>
    <w:p w14:paraId="7938250A" w14:textId="3A32583E" w:rsidR="00B370DC" w:rsidRPr="006106E6" w:rsidRDefault="00B370DC" w:rsidP="00C6554A">
      <w:pPr>
        <w:pStyle w:val="ContactInfo"/>
        <w:rPr>
          <w:rFonts w:ascii="Arial" w:hAnsi="Arial" w:cs="Arial"/>
          <w:color w:val="auto"/>
        </w:rPr>
      </w:pPr>
      <w:r w:rsidRPr="006106E6">
        <w:rPr>
          <w:rFonts w:ascii="Arial" w:hAnsi="Arial" w:cs="Arial"/>
          <w:color w:val="auto"/>
        </w:rPr>
        <w:t>Submission date:</w:t>
      </w:r>
      <w:r w:rsidR="004D7971" w:rsidRPr="006106E6">
        <w:rPr>
          <w:rFonts w:ascii="Arial" w:hAnsi="Arial" w:cs="Arial"/>
          <w:color w:val="auto"/>
        </w:rPr>
        <w:t xml:space="preserve"> 26</w:t>
      </w:r>
      <w:r w:rsidR="004D7971" w:rsidRPr="006106E6">
        <w:rPr>
          <w:rFonts w:ascii="Arial" w:hAnsi="Arial" w:cs="Arial"/>
          <w:color w:val="auto"/>
          <w:vertAlign w:val="superscript"/>
        </w:rPr>
        <w:t>th</w:t>
      </w:r>
      <w:r w:rsidR="004D7971" w:rsidRPr="006106E6">
        <w:rPr>
          <w:rFonts w:ascii="Arial" w:hAnsi="Arial" w:cs="Arial"/>
          <w:color w:val="auto"/>
        </w:rPr>
        <w:t xml:space="preserve"> September 2025</w:t>
      </w:r>
    </w:p>
    <w:p w14:paraId="79F1D9FB" w14:textId="77777777" w:rsidR="00B370DC" w:rsidRPr="006106E6" w:rsidRDefault="00B370DC" w:rsidP="00C6554A">
      <w:pPr>
        <w:pStyle w:val="ContactInfo"/>
        <w:rPr>
          <w:rFonts w:ascii="Arial" w:hAnsi="Arial" w:cs="Arial"/>
          <w:color w:val="auto"/>
        </w:rPr>
      </w:pPr>
    </w:p>
    <w:p w14:paraId="4E445B02" w14:textId="77777777" w:rsidR="00B370DC" w:rsidRPr="006106E6" w:rsidRDefault="00B370DC" w:rsidP="00C6554A">
      <w:pPr>
        <w:pStyle w:val="ContactInfo"/>
        <w:rPr>
          <w:rFonts w:ascii="Arial" w:hAnsi="Arial" w:cs="Arial"/>
          <w:color w:val="auto"/>
        </w:rPr>
      </w:pPr>
    </w:p>
    <w:p w14:paraId="2F643A10" w14:textId="77777777" w:rsidR="00B370DC" w:rsidRPr="006106E6" w:rsidRDefault="00B370DC" w:rsidP="00C6554A">
      <w:pPr>
        <w:pStyle w:val="ContactInfo"/>
        <w:rPr>
          <w:rFonts w:ascii="Arial" w:hAnsi="Arial" w:cs="Arial"/>
          <w:color w:val="auto"/>
        </w:rPr>
      </w:pPr>
    </w:p>
    <w:p w14:paraId="33144597" w14:textId="77777777" w:rsidR="00B370DC" w:rsidRPr="006106E6" w:rsidRDefault="00B370DC" w:rsidP="00C6554A">
      <w:pPr>
        <w:pStyle w:val="ContactInfo"/>
        <w:rPr>
          <w:rFonts w:ascii="Arial" w:hAnsi="Arial" w:cs="Arial"/>
          <w:color w:val="auto"/>
        </w:rPr>
      </w:pPr>
    </w:p>
    <w:p w14:paraId="2BBE7A2A" w14:textId="77777777" w:rsidR="00B370DC" w:rsidRPr="006106E6" w:rsidRDefault="00B370DC" w:rsidP="00C6554A">
      <w:pPr>
        <w:pStyle w:val="ContactInfo"/>
        <w:rPr>
          <w:rFonts w:ascii="Arial" w:hAnsi="Arial" w:cs="Arial"/>
          <w:color w:val="auto"/>
        </w:rPr>
      </w:pPr>
    </w:p>
    <w:p w14:paraId="45615B99" w14:textId="77777777" w:rsidR="00B370DC" w:rsidRPr="006106E6" w:rsidRDefault="00B370DC" w:rsidP="00C6554A">
      <w:pPr>
        <w:pStyle w:val="ContactInfo"/>
        <w:rPr>
          <w:rFonts w:ascii="Arial" w:hAnsi="Arial" w:cs="Arial"/>
          <w:color w:val="auto"/>
        </w:rPr>
      </w:pPr>
    </w:p>
    <w:p w14:paraId="4303DB37" w14:textId="77777777" w:rsidR="00B370DC" w:rsidRPr="006106E6" w:rsidRDefault="00B370DC" w:rsidP="00C6554A">
      <w:pPr>
        <w:pStyle w:val="ContactInfo"/>
        <w:rPr>
          <w:rFonts w:ascii="Arial" w:hAnsi="Arial" w:cs="Arial"/>
          <w:color w:val="auto"/>
        </w:rPr>
      </w:pPr>
    </w:p>
    <w:p w14:paraId="05FDB6A2" w14:textId="77777777" w:rsidR="00B370DC" w:rsidRPr="006106E6" w:rsidRDefault="00B370DC" w:rsidP="00C6554A">
      <w:pPr>
        <w:pStyle w:val="ContactInfo"/>
        <w:rPr>
          <w:rFonts w:ascii="Arial" w:hAnsi="Arial" w:cs="Arial"/>
          <w:color w:val="auto"/>
        </w:rPr>
      </w:pPr>
    </w:p>
    <w:p w14:paraId="71541CAC" w14:textId="77777777" w:rsidR="00B370DC" w:rsidRPr="006106E6" w:rsidRDefault="00B370DC" w:rsidP="00C6554A">
      <w:pPr>
        <w:pStyle w:val="ContactInfo"/>
        <w:rPr>
          <w:rFonts w:ascii="Arial" w:hAnsi="Arial" w:cs="Arial"/>
          <w:color w:val="auto"/>
        </w:rPr>
      </w:pPr>
    </w:p>
    <w:p w14:paraId="42DCD8B0" w14:textId="77777777" w:rsidR="00B370DC" w:rsidRPr="006106E6" w:rsidRDefault="00B370DC" w:rsidP="00C6554A">
      <w:pPr>
        <w:pStyle w:val="ContactInfo"/>
        <w:rPr>
          <w:rFonts w:ascii="Arial" w:hAnsi="Arial" w:cs="Arial"/>
          <w:color w:val="auto"/>
        </w:rPr>
      </w:pPr>
    </w:p>
    <w:p w14:paraId="2D71A87D" w14:textId="77777777" w:rsidR="00B370DC" w:rsidRPr="006106E6" w:rsidRDefault="00B370DC" w:rsidP="00C6554A">
      <w:pPr>
        <w:pStyle w:val="ContactInfo"/>
        <w:rPr>
          <w:rFonts w:ascii="Arial" w:hAnsi="Arial" w:cs="Arial"/>
          <w:color w:val="auto"/>
        </w:rPr>
      </w:pPr>
    </w:p>
    <w:p w14:paraId="07281148" w14:textId="77777777" w:rsidR="00B370DC" w:rsidRPr="006106E6" w:rsidRDefault="00B370DC" w:rsidP="00C6554A">
      <w:pPr>
        <w:pStyle w:val="ContactInfo"/>
        <w:rPr>
          <w:rFonts w:ascii="Arial" w:hAnsi="Arial" w:cs="Arial"/>
          <w:color w:val="auto"/>
        </w:rPr>
      </w:pPr>
    </w:p>
    <w:p w14:paraId="272BAFBB" w14:textId="77777777" w:rsidR="00B370DC" w:rsidRPr="006106E6" w:rsidRDefault="00B370DC" w:rsidP="00C6554A">
      <w:pPr>
        <w:pStyle w:val="ContactInfo"/>
        <w:rPr>
          <w:rFonts w:ascii="Arial" w:hAnsi="Arial" w:cs="Arial"/>
          <w:color w:val="auto"/>
        </w:rPr>
      </w:pPr>
    </w:p>
    <w:p w14:paraId="520151BA" w14:textId="77777777" w:rsidR="00B370DC" w:rsidRPr="006106E6" w:rsidRDefault="00B370DC" w:rsidP="00C6554A">
      <w:pPr>
        <w:pStyle w:val="ContactInfo"/>
        <w:rPr>
          <w:rFonts w:ascii="Arial" w:hAnsi="Arial" w:cs="Arial"/>
          <w:color w:val="auto"/>
        </w:rPr>
      </w:pPr>
    </w:p>
    <w:tbl>
      <w:tblPr>
        <w:tblStyle w:val="TableGrid"/>
        <w:tblW w:w="0" w:type="auto"/>
        <w:tblLook w:val="04A0" w:firstRow="1" w:lastRow="0" w:firstColumn="1" w:lastColumn="0" w:noHBand="0" w:noVBand="1"/>
      </w:tblPr>
      <w:tblGrid>
        <w:gridCol w:w="2547"/>
        <w:gridCol w:w="1559"/>
        <w:gridCol w:w="4524"/>
      </w:tblGrid>
      <w:tr w:rsidR="00B370DC" w14:paraId="095DAA9F" w14:textId="77777777" w:rsidTr="00510391">
        <w:tc>
          <w:tcPr>
            <w:tcW w:w="2547" w:type="dxa"/>
          </w:tcPr>
          <w:p w14:paraId="17A940A3" w14:textId="77777777" w:rsidR="00B370DC" w:rsidRPr="006106E6" w:rsidRDefault="00B370DC" w:rsidP="00510391">
            <w:pPr>
              <w:pStyle w:val="ContactInfo"/>
              <w:jc w:val="left"/>
              <w:rPr>
                <w:rFonts w:ascii="Arial" w:hAnsi="Arial" w:cs="Arial"/>
                <w:color w:val="auto"/>
              </w:rPr>
            </w:pPr>
            <w:r w:rsidRPr="006106E6">
              <w:rPr>
                <w:rFonts w:ascii="Arial" w:hAnsi="Arial" w:cs="Arial"/>
                <w:color w:val="auto"/>
              </w:rPr>
              <w:t>Student Name</w:t>
            </w:r>
          </w:p>
        </w:tc>
        <w:tc>
          <w:tcPr>
            <w:tcW w:w="1559" w:type="dxa"/>
          </w:tcPr>
          <w:p w14:paraId="53216E8D" w14:textId="77777777" w:rsidR="00B370DC" w:rsidRPr="006106E6" w:rsidRDefault="00B370DC" w:rsidP="00510391">
            <w:pPr>
              <w:pStyle w:val="ContactInfo"/>
              <w:jc w:val="left"/>
              <w:rPr>
                <w:rFonts w:ascii="Arial" w:hAnsi="Arial" w:cs="Arial"/>
                <w:color w:val="auto"/>
              </w:rPr>
            </w:pPr>
            <w:r w:rsidRPr="006106E6">
              <w:rPr>
                <w:rFonts w:ascii="Arial" w:hAnsi="Arial" w:cs="Arial"/>
                <w:color w:val="auto"/>
              </w:rPr>
              <w:t>Student Id</w:t>
            </w:r>
          </w:p>
        </w:tc>
        <w:tc>
          <w:tcPr>
            <w:tcW w:w="4524" w:type="dxa"/>
          </w:tcPr>
          <w:p w14:paraId="449B000C" w14:textId="1910F3D7" w:rsidR="00B370DC" w:rsidRPr="006106E6" w:rsidRDefault="001D5D14" w:rsidP="00510391">
            <w:pPr>
              <w:pStyle w:val="ContactInfo"/>
              <w:jc w:val="left"/>
              <w:rPr>
                <w:rFonts w:ascii="Arial" w:hAnsi="Arial" w:cs="Arial"/>
                <w:color w:val="auto"/>
              </w:rPr>
            </w:pPr>
            <w:r w:rsidRPr="006106E6">
              <w:rPr>
                <w:rFonts w:ascii="Arial" w:hAnsi="Arial" w:cs="Arial"/>
                <w:color w:val="auto"/>
              </w:rPr>
              <w:t>Description</w:t>
            </w:r>
            <w:r w:rsidR="00B370DC" w:rsidRPr="006106E6">
              <w:rPr>
                <w:rFonts w:ascii="Arial" w:hAnsi="Arial" w:cs="Arial"/>
                <w:color w:val="auto"/>
              </w:rPr>
              <w:t xml:space="preserve"> of contribution </w:t>
            </w:r>
            <w:r w:rsidRPr="006106E6">
              <w:rPr>
                <w:rFonts w:ascii="Arial" w:hAnsi="Arial" w:cs="Arial"/>
                <w:color w:val="auto"/>
              </w:rPr>
              <w:t>in team and project planning</w:t>
            </w:r>
          </w:p>
        </w:tc>
      </w:tr>
      <w:tr w:rsidR="00B370DC" w14:paraId="2299261B" w14:textId="77777777" w:rsidTr="00510391">
        <w:tc>
          <w:tcPr>
            <w:tcW w:w="2547" w:type="dxa"/>
          </w:tcPr>
          <w:p w14:paraId="69675C91" w14:textId="5B7A7A11" w:rsidR="00B370DC" w:rsidRPr="006106E6" w:rsidRDefault="74B3F3D6" w:rsidP="00510391">
            <w:pPr>
              <w:pStyle w:val="ContactInfo"/>
              <w:jc w:val="left"/>
              <w:rPr>
                <w:rFonts w:ascii="Arial" w:hAnsi="Arial" w:cs="Arial"/>
                <w:color w:val="auto"/>
              </w:rPr>
            </w:pPr>
            <w:r w:rsidRPr="006106E6">
              <w:rPr>
                <w:rFonts w:ascii="Arial" w:hAnsi="Arial" w:cs="Arial"/>
                <w:color w:val="auto"/>
              </w:rPr>
              <w:t>Eddie Pui Yung Yew</w:t>
            </w:r>
          </w:p>
        </w:tc>
        <w:tc>
          <w:tcPr>
            <w:tcW w:w="1559" w:type="dxa"/>
          </w:tcPr>
          <w:p w14:paraId="3D571977" w14:textId="20C43525" w:rsidR="00B370DC" w:rsidRPr="006106E6" w:rsidRDefault="74B3F3D6" w:rsidP="00510391">
            <w:pPr>
              <w:pStyle w:val="ContactInfo"/>
              <w:jc w:val="left"/>
              <w:rPr>
                <w:rFonts w:ascii="Arial" w:hAnsi="Arial" w:cs="Arial"/>
                <w:color w:val="auto"/>
              </w:rPr>
            </w:pPr>
            <w:r w:rsidRPr="006106E6">
              <w:rPr>
                <w:rFonts w:ascii="Arial" w:hAnsi="Arial" w:cs="Arial"/>
                <w:color w:val="auto"/>
              </w:rPr>
              <w:t>104386199</w:t>
            </w:r>
          </w:p>
        </w:tc>
        <w:tc>
          <w:tcPr>
            <w:tcW w:w="4524" w:type="dxa"/>
          </w:tcPr>
          <w:p w14:paraId="5178CE8F" w14:textId="7000DC68" w:rsidR="00B370DC" w:rsidRPr="006106E6" w:rsidRDefault="00811F3A" w:rsidP="00510391">
            <w:pPr>
              <w:pStyle w:val="ContactInfo"/>
              <w:jc w:val="left"/>
              <w:rPr>
                <w:rFonts w:ascii="Arial" w:hAnsi="Arial" w:cs="Arial"/>
                <w:color w:val="auto"/>
              </w:rPr>
            </w:pPr>
            <w:r w:rsidRPr="006106E6">
              <w:rPr>
                <w:rFonts w:ascii="Arial" w:hAnsi="Arial" w:cs="Arial"/>
                <w:color w:val="auto"/>
              </w:rPr>
              <w:t>Tasked</w:t>
            </w:r>
            <w:r w:rsidR="00716B1C" w:rsidRPr="006106E6">
              <w:rPr>
                <w:rFonts w:ascii="Arial" w:hAnsi="Arial" w:cs="Arial"/>
                <w:color w:val="auto"/>
              </w:rPr>
              <w:t xml:space="preserve"> on use case diagram, product </w:t>
            </w:r>
            <w:r w:rsidR="00510391" w:rsidRPr="006106E6">
              <w:rPr>
                <w:rFonts w:ascii="Arial" w:hAnsi="Arial" w:cs="Arial"/>
                <w:color w:val="auto"/>
              </w:rPr>
              <w:t>backlog,</w:t>
            </w:r>
            <w:r w:rsidR="003E6DDA" w:rsidRPr="006106E6">
              <w:rPr>
                <w:rFonts w:ascii="Arial" w:hAnsi="Arial" w:cs="Arial"/>
                <w:color w:val="auto"/>
              </w:rPr>
              <w:t xml:space="preserve"> </w:t>
            </w:r>
            <w:r w:rsidR="00716B1C" w:rsidRPr="006106E6">
              <w:rPr>
                <w:rFonts w:ascii="Arial" w:hAnsi="Arial" w:cs="Arial"/>
                <w:color w:val="auto"/>
              </w:rPr>
              <w:t>quality plan</w:t>
            </w:r>
            <w:r w:rsidR="003E6DDA" w:rsidRPr="006106E6">
              <w:rPr>
                <w:rFonts w:ascii="Arial" w:hAnsi="Arial" w:cs="Arial"/>
                <w:color w:val="auto"/>
              </w:rPr>
              <w:t xml:space="preserve"> and solution approach (AI)</w:t>
            </w:r>
            <w:r w:rsidR="007F203B" w:rsidRPr="006106E6">
              <w:rPr>
                <w:rFonts w:ascii="Arial" w:hAnsi="Arial" w:cs="Arial"/>
                <w:color w:val="auto"/>
              </w:rPr>
              <w:t>.</w:t>
            </w:r>
          </w:p>
        </w:tc>
      </w:tr>
      <w:tr w:rsidR="00B370DC" w14:paraId="684F4891" w14:textId="77777777" w:rsidTr="00510391">
        <w:tc>
          <w:tcPr>
            <w:tcW w:w="2547" w:type="dxa"/>
          </w:tcPr>
          <w:p w14:paraId="6857B1B3" w14:textId="613C39B2" w:rsidR="00B370DC" w:rsidRPr="006106E6" w:rsidRDefault="534E7678" w:rsidP="00510391">
            <w:pPr>
              <w:pStyle w:val="ContactInfo"/>
              <w:jc w:val="left"/>
              <w:rPr>
                <w:rFonts w:ascii="Arial" w:hAnsi="Arial" w:cs="Arial"/>
                <w:color w:val="auto"/>
              </w:rPr>
            </w:pPr>
            <w:r w:rsidRPr="006106E6">
              <w:rPr>
                <w:rFonts w:ascii="Arial" w:hAnsi="Arial" w:cs="Arial"/>
                <w:color w:val="auto"/>
              </w:rPr>
              <w:t>Julian Chet Shiang JEE</w:t>
            </w:r>
          </w:p>
        </w:tc>
        <w:tc>
          <w:tcPr>
            <w:tcW w:w="1559" w:type="dxa"/>
          </w:tcPr>
          <w:p w14:paraId="0748FC58" w14:textId="58B21A70" w:rsidR="00B370DC" w:rsidRPr="006106E6" w:rsidRDefault="534E7678" w:rsidP="00510391">
            <w:pPr>
              <w:pStyle w:val="ContactInfo"/>
              <w:jc w:val="left"/>
              <w:rPr>
                <w:rFonts w:ascii="Arial" w:hAnsi="Arial" w:cs="Arial"/>
                <w:color w:val="auto"/>
              </w:rPr>
            </w:pPr>
            <w:r w:rsidRPr="006106E6">
              <w:rPr>
                <w:rFonts w:ascii="Arial" w:hAnsi="Arial" w:cs="Arial"/>
                <w:color w:val="auto"/>
              </w:rPr>
              <w:t>102772505</w:t>
            </w:r>
          </w:p>
        </w:tc>
        <w:tc>
          <w:tcPr>
            <w:tcW w:w="4524" w:type="dxa"/>
          </w:tcPr>
          <w:p w14:paraId="1605670E" w14:textId="70D0BE1C" w:rsidR="00B370DC" w:rsidRPr="006106E6" w:rsidRDefault="00716B1C" w:rsidP="00510391">
            <w:pPr>
              <w:pStyle w:val="ContactInfo"/>
              <w:jc w:val="left"/>
              <w:rPr>
                <w:rFonts w:ascii="Arial" w:hAnsi="Arial" w:cs="Arial"/>
                <w:color w:val="auto"/>
              </w:rPr>
            </w:pPr>
            <w:r w:rsidRPr="006106E6">
              <w:rPr>
                <w:rFonts w:ascii="Arial" w:hAnsi="Arial" w:cs="Arial"/>
                <w:color w:val="auto"/>
              </w:rPr>
              <w:t xml:space="preserve">Engaged in </w:t>
            </w:r>
            <w:r w:rsidR="00AB4859" w:rsidRPr="006106E6">
              <w:rPr>
                <w:rFonts w:ascii="Arial" w:hAnsi="Arial" w:cs="Arial"/>
                <w:color w:val="auto"/>
              </w:rPr>
              <w:t>solution approach</w:t>
            </w:r>
            <w:r w:rsidR="003E6DDA" w:rsidRPr="006106E6">
              <w:rPr>
                <w:rFonts w:ascii="Arial" w:hAnsi="Arial" w:cs="Arial"/>
                <w:color w:val="auto"/>
              </w:rPr>
              <w:t xml:space="preserve"> (Software Development, </w:t>
            </w:r>
            <w:r w:rsidR="00F94B11" w:rsidRPr="006106E6">
              <w:rPr>
                <w:rFonts w:ascii="Arial" w:hAnsi="Arial" w:cs="Arial"/>
                <w:color w:val="auto"/>
              </w:rPr>
              <w:t>Data Science)</w:t>
            </w:r>
            <w:r w:rsidR="00FB0D4F" w:rsidRPr="006106E6">
              <w:rPr>
                <w:rFonts w:ascii="Arial" w:hAnsi="Arial" w:cs="Arial"/>
                <w:color w:val="auto"/>
              </w:rPr>
              <w:t>, architecture diagram and process flow diagram</w:t>
            </w:r>
            <w:r w:rsidR="007F203B" w:rsidRPr="006106E6">
              <w:rPr>
                <w:rFonts w:ascii="Arial" w:hAnsi="Arial" w:cs="Arial"/>
                <w:color w:val="auto"/>
              </w:rPr>
              <w:t>.</w:t>
            </w:r>
          </w:p>
        </w:tc>
      </w:tr>
      <w:tr w:rsidR="00B370DC" w14:paraId="42FA9406" w14:textId="77777777" w:rsidTr="00510391">
        <w:tc>
          <w:tcPr>
            <w:tcW w:w="2547" w:type="dxa"/>
          </w:tcPr>
          <w:p w14:paraId="449FE3A1" w14:textId="70BA381A" w:rsidR="00B370DC" w:rsidRPr="006106E6" w:rsidRDefault="142CD7B5" w:rsidP="00510391">
            <w:pPr>
              <w:pStyle w:val="ContactInfo"/>
              <w:jc w:val="left"/>
              <w:rPr>
                <w:rFonts w:ascii="Arial" w:hAnsi="Arial" w:cs="Arial"/>
                <w:color w:val="auto"/>
              </w:rPr>
            </w:pPr>
            <w:r w:rsidRPr="006106E6">
              <w:rPr>
                <w:rFonts w:ascii="Arial" w:hAnsi="Arial" w:cs="Arial"/>
                <w:color w:val="auto"/>
              </w:rPr>
              <w:t>Tsung Yin NG</w:t>
            </w:r>
          </w:p>
        </w:tc>
        <w:tc>
          <w:tcPr>
            <w:tcW w:w="1559" w:type="dxa"/>
          </w:tcPr>
          <w:p w14:paraId="44EC621E" w14:textId="3D6C4A0D" w:rsidR="00B370DC" w:rsidRPr="006106E6" w:rsidRDefault="142CD7B5" w:rsidP="00510391">
            <w:pPr>
              <w:pStyle w:val="ContactInfo"/>
              <w:jc w:val="left"/>
              <w:rPr>
                <w:rFonts w:ascii="Arial" w:hAnsi="Arial" w:cs="Arial"/>
                <w:color w:val="auto"/>
              </w:rPr>
            </w:pPr>
            <w:r w:rsidRPr="006106E6">
              <w:rPr>
                <w:rFonts w:ascii="Arial" w:hAnsi="Arial" w:cs="Arial"/>
                <w:color w:val="auto"/>
              </w:rPr>
              <w:t>102772686</w:t>
            </w:r>
          </w:p>
        </w:tc>
        <w:tc>
          <w:tcPr>
            <w:tcW w:w="4524" w:type="dxa"/>
          </w:tcPr>
          <w:p w14:paraId="3B7CEF71" w14:textId="5338D06C" w:rsidR="00B370DC" w:rsidRPr="006106E6" w:rsidRDefault="00BC7C44" w:rsidP="00510391">
            <w:pPr>
              <w:pStyle w:val="ContactInfo"/>
              <w:jc w:val="left"/>
              <w:rPr>
                <w:rFonts w:ascii="Arial" w:hAnsi="Arial" w:cs="Arial"/>
                <w:color w:val="auto"/>
              </w:rPr>
            </w:pPr>
            <w:r w:rsidRPr="006106E6">
              <w:rPr>
                <w:rFonts w:ascii="Arial" w:hAnsi="Arial" w:cs="Arial"/>
                <w:color w:val="auto"/>
              </w:rPr>
              <w:t>Evaluate</w:t>
            </w:r>
            <w:r w:rsidR="00811F3A" w:rsidRPr="006106E6">
              <w:rPr>
                <w:rFonts w:ascii="Arial" w:hAnsi="Arial" w:cs="Arial"/>
                <w:color w:val="auto"/>
              </w:rPr>
              <w:t>d</w:t>
            </w:r>
            <w:r w:rsidRPr="006106E6">
              <w:rPr>
                <w:rFonts w:ascii="Arial" w:hAnsi="Arial" w:cs="Arial"/>
                <w:color w:val="auto"/>
              </w:rPr>
              <w:t xml:space="preserve"> deliverables and initial release, solution approach</w:t>
            </w:r>
            <w:r w:rsidR="00F94B11" w:rsidRPr="006106E6">
              <w:rPr>
                <w:rFonts w:ascii="Arial" w:hAnsi="Arial" w:cs="Arial"/>
                <w:color w:val="auto"/>
              </w:rPr>
              <w:t xml:space="preserve"> (Cyber Security)</w:t>
            </w:r>
            <w:r w:rsidR="007F203B" w:rsidRPr="006106E6">
              <w:rPr>
                <w:rFonts w:ascii="Arial" w:hAnsi="Arial" w:cs="Arial"/>
                <w:color w:val="auto"/>
              </w:rPr>
              <w:t>.</w:t>
            </w:r>
          </w:p>
        </w:tc>
      </w:tr>
      <w:tr w:rsidR="00B370DC" w14:paraId="3A2DFA2B" w14:textId="77777777" w:rsidTr="00510391">
        <w:tc>
          <w:tcPr>
            <w:tcW w:w="2547" w:type="dxa"/>
          </w:tcPr>
          <w:p w14:paraId="220D7915" w14:textId="5F28A75E" w:rsidR="00B370DC" w:rsidRPr="006106E6" w:rsidRDefault="27F15BD0" w:rsidP="00510391">
            <w:pPr>
              <w:pStyle w:val="ContactInfo"/>
              <w:jc w:val="left"/>
              <w:rPr>
                <w:rFonts w:ascii="Arial" w:hAnsi="Arial" w:cs="Arial"/>
                <w:color w:val="auto"/>
              </w:rPr>
            </w:pPr>
            <w:r w:rsidRPr="006106E6">
              <w:rPr>
                <w:rFonts w:ascii="Arial" w:hAnsi="Arial" w:cs="Arial"/>
                <w:color w:val="auto"/>
              </w:rPr>
              <w:t>Yee Von LOW</w:t>
            </w:r>
          </w:p>
        </w:tc>
        <w:tc>
          <w:tcPr>
            <w:tcW w:w="1559" w:type="dxa"/>
          </w:tcPr>
          <w:p w14:paraId="79EAD85E" w14:textId="2BCBBCB7" w:rsidR="00B370DC" w:rsidRPr="006106E6" w:rsidRDefault="27F15BD0" w:rsidP="00510391">
            <w:pPr>
              <w:pStyle w:val="ContactInfo"/>
              <w:jc w:val="left"/>
              <w:rPr>
                <w:rFonts w:ascii="Arial" w:hAnsi="Arial" w:cs="Arial"/>
                <w:color w:val="auto"/>
              </w:rPr>
            </w:pPr>
            <w:r w:rsidRPr="006106E6">
              <w:rPr>
                <w:rFonts w:ascii="Arial" w:hAnsi="Arial" w:cs="Arial"/>
                <w:color w:val="auto"/>
              </w:rPr>
              <w:t>102774187</w:t>
            </w:r>
          </w:p>
        </w:tc>
        <w:tc>
          <w:tcPr>
            <w:tcW w:w="4524" w:type="dxa"/>
          </w:tcPr>
          <w:p w14:paraId="417B81C3" w14:textId="2D35F947" w:rsidR="00B370DC" w:rsidRPr="006106E6" w:rsidRDefault="007F203B" w:rsidP="00510391">
            <w:pPr>
              <w:pStyle w:val="ContactInfo"/>
              <w:jc w:val="left"/>
              <w:rPr>
                <w:rFonts w:ascii="Arial" w:hAnsi="Arial" w:cs="Arial"/>
                <w:color w:val="auto"/>
              </w:rPr>
            </w:pPr>
            <w:r w:rsidRPr="006106E6">
              <w:rPr>
                <w:rFonts w:ascii="Arial" w:hAnsi="Arial" w:cs="Arial"/>
                <w:color w:val="auto"/>
              </w:rPr>
              <w:t>Focuse</w:t>
            </w:r>
            <w:r w:rsidR="00811F3A" w:rsidRPr="006106E6">
              <w:rPr>
                <w:rFonts w:ascii="Arial" w:hAnsi="Arial" w:cs="Arial"/>
                <w:color w:val="auto"/>
              </w:rPr>
              <w:t>d</w:t>
            </w:r>
            <w:r w:rsidRPr="006106E6">
              <w:rPr>
                <w:rFonts w:ascii="Arial" w:hAnsi="Arial" w:cs="Arial"/>
                <w:color w:val="auto"/>
              </w:rPr>
              <w:t xml:space="preserve"> on teamwork roadmap, document management</w:t>
            </w:r>
            <w:r w:rsidR="00F00369" w:rsidRPr="006106E6">
              <w:rPr>
                <w:rFonts w:ascii="Arial" w:hAnsi="Arial" w:cs="Arial"/>
                <w:color w:val="auto"/>
              </w:rPr>
              <w:t>,</w:t>
            </w:r>
            <w:r w:rsidRPr="006106E6">
              <w:rPr>
                <w:rFonts w:ascii="Arial" w:hAnsi="Arial" w:cs="Arial"/>
                <w:color w:val="auto"/>
              </w:rPr>
              <w:t xml:space="preserve"> risk mitigation</w:t>
            </w:r>
            <w:r w:rsidR="00F00369" w:rsidRPr="006106E6">
              <w:rPr>
                <w:rFonts w:ascii="Arial" w:hAnsi="Arial" w:cs="Arial"/>
                <w:color w:val="auto"/>
              </w:rPr>
              <w:t xml:space="preserve">, </w:t>
            </w:r>
            <w:r w:rsidR="00CE67D7" w:rsidRPr="006106E6">
              <w:rPr>
                <w:rFonts w:ascii="Arial" w:hAnsi="Arial" w:cs="Arial"/>
                <w:color w:val="auto"/>
              </w:rPr>
              <w:t>and solution approach (Software Development)</w:t>
            </w:r>
            <w:r w:rsidR="00BA2664" w:rsidRPr="006106E6">
              <w:rPr>
                <w:rFonts w:ascii="Arial" w:hAnsi="Arial" w:cs="Arial"/>
                <w:color w:val="auto"/>
              </w:rPr>
              <w:t>.</w:t>
            </w:r>
          </w:p>
        </w:tc>
      </w:tr>
      <w:tr w:rsidR="441BE06C" w14:paraId="3750C8BE" w14:textId="77777777" w:rsidTr="00510391">
        <w:trPr>
          <w:trHeight w:val="300"/>
        </w:trPr>
        <w:tc>
          <w:tcPr>
            <w:tcW w:w="2547" w:type="dxa"/>
          </w:tcPr>
          <w:p w14:paraId="316C1396" w14:textId="213F43A5" w:rsidR="6857344E" w:rsidRPr="006106E6" w:rsidRDefault="6857344E" w:rsidP="00510391">
            <w:pPr>
              <w:pStyle w:val="ContactInfo"/>
              <w:jc w:val="left"/>
              <w:rPr>
                <w:rFonts w:ascii="Arial" w:hAnsi="Arial" w:cs="Arial"/>
                <w:color w:val="auto"/>
              </w:rPr>
            </w:pPr>
            <w:r w:rsidRPr="006106E6">
              <w:rPr>
                <w:rFonts w:ascii="Arial" w:hAnsi="Arial" w:cs="Arial"/>
                <w:color w:val="auto"/>
              </w:rPr>
              <w:t>Zhe Hong VOONG</w:t>
            </w:r>
          </w:p>
        </w:tc>
        <w:tc>
          <w:tcPr>
            <w:tcW w:w="1559" w:type="dxa"/>
          </w:tcPr>
          <w:p w14:paraId="2D12865C" w14:textId="300A4277" w:rsidR="6857344E" w:rsidRPr="006106E6" w:rsidRDefault="6857344E" w:rsidP="00510391">
            <w:pPr>
              <w:pStyle w:val="ContactInfo"/>
              <w:jc w:val="left"/>
              <w:rPr>
                <w:rFonts w:ascii="Arial" w:hAnsi="Arial" w:cs="Arial"/>
                <w:color w:val="auto"/>
              </w:rPr>
            </w:pPr>
            <w:r w:rsidRPr="006106E6">
              <w:rPr>
                <w:rFonts w:ascii="Arial" w:hAnsi="Arial" w:cs="Arial"/>
                <w:color w:val="auto"/>
              </w:rPr>
              <w:t>102785862</w:t>
            </w:r>
          </w:p>
        </w:tc>
        <w:tc>
          <w:tcPr>
            <w:tcW w:w="4524" w:type="dxa"/>
          </w:tcPr>
          <w:p w14:paraId="24F46CF2" w14:textId="67E73DAD" w:rsidR="441BE06C" w:rsidRPr="006106E6" w:rsidRDefault="00811F3A" w:rsidP="00510391">
            <w:pPr>
              <w:pStyle w:val="ContactInfo"/>
              <w:jc w:val="left"/>
              <w:rPr>
                <w:rFonts w:ascii="Arial" w:hAnsi="Arial" w:cs="Arial"/>
                <w:color w:val="auto"/>
              </w:rPr>
            </w:pPr>
            <w:r w:rsidRPr="006106E6">
              <w:rPr>
                <w:rFonts w:ascii="Arial" w:hAnsi="Arial" w:cs="Arial"/>
                <w:color w:val="auto"/>
              </w:rPr>
              <w:t xml:space="preserve">Explained problem statement, </w:t>
            </w:r>
            <w:r w:rsidR="00CE67D7" w:rsidRPr="006106E6">
              <w:rPr>
                <w:rFonts w:ascii="Arial" w:hAnsi="Arial" w:cs="Arial"/>
                <w:color w:val="auto"/>
              </w:rPr>
              <w:t xml:space="preserve">scopes, </w:t>
            </w:r>
            <w:r w:rsidR="00BA2664" w:rsidRPr="006106E6">
              <w:rPr>
                <w:rFonts w:ascii="Arial" w:hAnsi="Arial" w:cs="Arial"/>
                <w:color w:val="auto"/>
              </w:rPr>
              <w:t>stakeholder and solution approach (AI).</w:t>
            </w:r>
          </w:p>
        </w:tc>
      </w:tr>
      <w:tr w:rsidR="441BE06C" w14:paraId="175B6669" w14:textId="77777777" w:rsidTr="00510391">
        <w:trPr>
          <w:trHeight w:val="300"/>
        </w:trPr>
        <w:tc>
          <w:tcPr>
            <w:tcW w:w="2547" w:type="dxa"/>
          </w:tcPr>
          <w:p w14:paraId="3BC12B5D" w14:textId="7C474833" w:rsidR="5C2CB09D" w:rsidRPr="006106E6" w:rsidRDefault="5C2CB09D" w:rsidP="00510391">
            <w:pPr>
              <w:pStyle w:val="ContactInfo"/>
              <w:jc w:val="left"/>
              <w:rPr>
                <w:rFonts w:ascii="Arial" w:hAnsi="Arial" w:cs="Arial"/>
                <w:color w:val="auto"/>
              </w:rPr>
            </w:pPr>
            <w:r w:rsidRPr="006106E6">
              <w:rPr>
                <w:rFonts w:ascii="Arial" w:hAnsi="Arial" w:cs="Arial"/>
                <w:color w:val="auto"/>
              </w:rPr>
              <w:t>Ryan NG Hoe Kuene</w:t>
            </w:r>
          </w:p>
        </w:tc>
        <w:tc>
          <w:tcPr>
            <w:tcW w:w="1559" w:type="dxa"/>
          </w:tcPr>
          <w:p w14:paraId="2FA32EE2" w14:textId="07496567" w:rsidR="5C2CB09D" w:rsidRPr="006106E6" w:rsidRDefault="5C2CB09D" w:rsidP="00510391">
            <w:pPr>
              <w:pStyle w:val="ContactInfo"/>
              <w:jc w:val="left"/>
              <w:rPr>
                <w:rFonts w:ascii="Arial" w:hAnsi="Arial" w:cs="Arial"/>
                <w:color w:val="auto"/>
              </w:rPr>
            </w:pPr>
            <w:r w:rsidRPr="006106E6">
              <w:rPr>
                <w:rFonts w:ascii="Arial" w:hAnsi="Arial" w:cs="Arial"/>
                <w:color w:val="auto"/>
              </w:rPr>
              <w:t>102784513</w:t>
            </w:r>
          </w:p>
        </w:tc>
        <w:tc>
          <w:tcPr>
            <w:tcW w:w="4524" w:type="dxa"/>
          </w:tcPr>
          <w:p w14:paraId="0AF963CF" w14:textId="241791BD" w:rsidR="441BE06C" w:rsidRPr="006106E6" w:rsidRDefault="00BA2664" w:rsidP="00510391">
            <w:pPr>
              <w:pStyle w:val="ContactInfo"/>
              <w:jc w:val="left"/>
              <w:rPr>
                <w:rFonts w:ascii="Arial" w:hAnsi="Arial" w:cs="Arial"/>
                <w:color w:val="auto"/>
              </w:rPr>
            </w:pPr>
            <w:r w:rsidRPr="006106E6">
              <w:rPr>
                <w:rFonts w:ascii="Arial" w:hAnsi="Arial" w:cs="Arial"/>
                <w:color w:val="auto"/>
              </w:rPr>
              <w:t xml:space="preserve">Engaged in </w:t>
            </w:r>
            <w:r w:rsidR="00354CDF" w:rsidRPr="006106E6">
              <w:rPr>
                <w:rFonts w:ascii="Arial" w:hAnsi="Arial" w:cs="Arial"/>
                <w:color w:val="auto"/>
              </w:rPr>
              <w:t>project timeline, high-level requirements and solution approach (Cyber Security).</w:t>
            </w:r>
          </w:p>
        </w:tc>
      </w:tr>
    </w:tbl>
    <w:p w14:paraId="0306D925" w14:textId="77777777" w:rsidR="00A97F51" w:rsidRPr="006106E6" w:rsidRDefault="00A97F51" w:rsidP="00C6554A">
      <w:pPr>
        <w:pStyle w:val="ContactInfo"/>
        <w:rPr>
          <w:rFonts w:ascii="Arial" w:hAnsi="Arial" w:cs="Arial"/>
          <w:color w:val="auto"/>
        </w:rPr>
      </w:pPr>
    </w:p>
    <w:p w14:paraId="38C51ABD" w14:textId="77777777" w:rsidR="00A97F51" w:rsidRPr="006106E6" w:rsidRDefault="00A97F51" w:rsidP="00A97F51">
      <w:pPr>
        <w:pStyle w:val="Heading2"/>
        <w:rPr>
          <w:rFonts w:ascii="Arial" w:hAnsi="Arial" w:cs="Arial"/>
          <w:color w:val="auto"/>
          <w:lang w:val="en-AU"/>
        </w:rPr>
      </w:pPr>
      <w:r w:rsidRPr="006106E6">
        <w:rPr>
          <w:rFonts w:ascii="Arial" w:hAnsi="Arial" w:cs="Arial"/>
          <w:color w:val="auto"/>
          <w:lang w:val="en-AU"/>
        </w:rPr>
        <w:lastRenderedPageBreak/>
        <w:t xml:space="preserve">Acknowledgment of Country </w:t>
      </w:r>
    </w:p>
    <w:p w14:paraId="07DA3204" w14:textId="7294F1C4" w:rsidR="00A97F51" w:rsidRPr="007F3E41" w:rsidRDefault="007F3E41" w:rsidP="007F3E41">
      <w:pPr>
        <w:rPr>
          <w:rFonts w:ascii="Arial" w:hAnsi="Arial" w:cs="Arial"/>
          <w:color w:val="auto"/>
          <w:lang w:val="en-AU" w:eastAsia="zh-TW"/>
        </w:rPr>
      </w:pPr>
      <w:bookmarkStart w:id="5" w:name="_Hlk158310953"/>
      <w:r>
        <w:rPr>
          <w:rFonts w:ascii="Arial" w:hAnsi="Arial" w:cs="Arial"/>
          <w:color w:val="auto"/>
        </w:rPr>
        <w:t>All the members are</w:t>
      </w:r>
      <w:r w:rsidR="005B66C3">
        <w:rPr>
          <w:rFonts w:ascii="Arial" w:hAnsi="Arial" w:cs="Arial"/>
          <w:color w:val="auto"/>
        </w:rPr>
        <w:t xml:space="preserve"> from Mal</w:t>
      </w:r>
      <w:r w:rsidR="002444EC">
        <w:rPr>
          <w:rFonts w:ascii="Arial" w:hAnsi="Arial" w:cs="Arial"/>
          <w:color w:val="auto"/>
        </w:rPr>
        <w:t>aysia</w:t>
      </w:r>
      <w:r>
        <w:rPr>
          <w:rFonts w:ascii="Arial" w:hAnsi="Arial" w:cs="Arial"/>
          <w:i/>
          <w:color w:val="auto"/>
          <w:lang w:val="en-AU"/>
        </w:rPr>
        <w:t xml:space="preserve"> </w:t>
      </w:r>
    </w:p>
    <w:bookmarkEnd w:id="5"/>
    <w:p w14:paraId="359E43CE" w14:textId="01548A8F" w:rsidR="00AC1638" w:rsidRPr="00F83DC3" w:rsidRDefault="00A97F51" w:rsidP="00F83DC3">
      <w:pPr>
        <w:pStyle w:val="Heading1"/>
        <w:rPr>
          <w:lang w:val="en-AU"/>
        </w:rPr>
      </w:pPr>
      <w:r>
        <w:rPr>
          <w:lang w:val="en-AU"/>
        </w:rPr>
        <w:t>PART 1 Team Code of Conduct</w:t>
      </w:r>
    </w:p>
    <w:p w14:paraId="241737FF" w14:textId="1CFDC972" w:rsidR="00C6554A" w:rsidRPr="001520D4" w:rsidRDefault="000862CD" w:rsidP="00C51EBF">
      <w:pPr>
        <w:pStyle w:val="Heading2"/>
        <w:numPr>
          <w:ilvl w:val="0"/>
          <w:numId w:val="3"/>
        </w:numPr>
        <w:ind w:left="360"/>
        <w:rPr>
          <w:rFonts w:ascii="Arial" w:hAnsi="Arial" w:cs="Arial"/>
          <w:b/>
          <w:color w:val="auto"/>
        </w:rPr>
      </w:pPr>
      <w:r w:rsidRPr="001520D4">
        <w:rPr>
          <w:rFonts w:ascii="Arial" w:hAnsi="Arial" w:cs="Arial"/>
          <w:b/>
          <w:color w:val="auto"/>
        </w:rPr>
        <w:t xml:space="preserve">Team </w:t>
      </w:r>
      <w:r w:rsidR="00805D58" w:rsidRPr="001520D4">
        <w:rPr>
          <w:rFonts w:ascii="Arial" w:hAnsi="Arial" w:cs="Arial"/>
          <w:b/>
          <w:color w:val="auto"/>
        </w:rPr>
        <w:t>profile</w:t>
      </w:r>
    </w:p>
    <w:p w14:paraId="7F74FC8C" w14:textId="77777777" w:rsidR="00805D58" w:rsidRPr="006106E6" w:rsidRDefault="00805D58" w:rsidP="000862CD">
      <w:pPr>
        <w:rPr>
          <w:rFonts w:ascii="Arial" w:hAnsi="Arial" w:cs="Arial"/>
          <w:color w:val="auto"/>
        </w:rPr>
      </w:pPr>
      <w:bookmarkStart w:id="6" w:name="_Hlk158311212"/>
      <w:r w:rsidRPr="006106E6">
        <w:rPr>
          <w:rFonts w:ascii="Arial" w:hAnsi="Arial" w:cs="Arial"/>
          <w:color w:val="auto"/>
        </w:rPr>
        <w:t>Table 1: Team Profile</w:t>
      </w:r>
    </w:p>
    <w:tbl>
      <w:tblPr>
        <w:tblStyle w:val="TableGrid"/>
        <w:tblW w:w="0" w:type="auto"/>
        <w:tblLook w:val="04A0" w:firstRow="1" w:lastRow="0" w:firstColumn="1" w:lastColumn="0" w:noHBand="0" w:noVBand="1"/>
      </w:tblPr>
      <w:tblGrid>
        <w:gridCol w:w="1045"/>
        <w:gridCol w:w="1513"/>
        <w:gridCol w:w="1696"/>
        <w:gridCol w:w="1749"/>
        <w:gridCol w:w="1757"/>
        <w:gridCol w:w="870"/>
      </w:tblGrid>
      <w:tr w:rsidR="005D50F5" w14:paraId="47B08ECF" w14:textId="77777777" w:rsidTr="41540889">
        <w:tc>
          <w:tcPr>
            <w:tcW w:w="1372" w:type="dxa"/>
          </w:tcPr>
          <w:p w14:paraId="46097F32" w14:textId="77777777" w:rsidR="000862CD" w:rsidRPr="006106E6" w:rsidRDefault="000862CD" w:rsidP="000862CD">
            <w:pPr>
              <w:rPr>
                <w:rFonts w:ascii="Arial" w:hAnsi="Arial" w:cs="Arial"/>
                <w:color w:val="auto"/>
              </w:rPr>
            </w:pPr>
            <w:r w:rsidRPr="006106E6">
              <w:rPr>
                <w:rFonts w:ascii="Arial" w:hAnsi="Arial" w:cs="Arial"/>
                <w:color w:val="auto"/>
              </w:rPr>
              <w:t>Student name</w:t>
            </w:r>
          </w:p>
        </w:tc>
        <w:tc>
          <w:tcPr>
            <w:tcW w:w="1397" w:type="dxa"/>
          </w:tcPr>
          <w:p w14:paraId="75617036" w14:textId="77777777" w:rsidR="000862CD" w:rsidRPr="006106E6" w:rsidRDefault="000862CD" w:rsidP="000862CD">
            <w:pPr>
              <w:rPr>
                <w:rFonts w:ascii="Arial" w:hAnsi="Arial" w:cs="Arial"/>
                <w:color w:val="auto"/>
              </w:rPr>
            </w:pPr>
            <w:r w:rsidRPr="006106E6">
              <w:rPr>
                <w:rFonts w:ascii="Arial" w:hAnsi="Arial" w:cs="Arial"/>
                <w:color w:val="auto"/>
              </w:rPr>
              <w:t>Technical skills</w:t>
            </w:r>
          </w:p>
        </w:tc>
        <w:tc>
          <w:tcPr>
            <w:tcW w:w="1334" w:type="dxa"/>
          </w:tcPr>
          <w:p w14:paraId="361AB9A9" w14:textId="77777777" w:rsidR="000862CD" w:rsidRPr="006106E6" w:rsidRDefault="000862CD" w:rsidP="000862CD">
            <w:pPr>
              <w:rPr>
                <w:rFonts w:ascii="Arial" w:hAnsi="Arial" w:cs="Arial"/>
                <w:color w:val="auto"/>
              </w:rPr>
            </w:pPr>
            <w:r w:rsidRPr="006106E6">
              <w:rPr>
                <w:rFonts w:ascii="Arial" w:hAnsi="Arial" w:cs="Arial"/>
                <w:color w:val="auto"/>
              </w:rPr>
              <w:t>Soft skills</w:t>
            </w:r>
          </w:p>
        </w:tc>
        <w:tc>
          <w:tcPr>
            <w:tcW w:w="1769" w:type="dxa"/>
          </w:tcPr>
          <w:p w14:paraId="3A514D8E" w14:textId="77777777" w:rsidR="000862CD" w:rsidRPr="006106E6" w:rsidRDefault="000862CD" w:rsidP="000862CD">
            <w:pPr>
              <w:rPr>
                <w:rFonts w:ascii="Arial" w:hAnsi="Arial" w:cs="Arial"/>
                <w:color w:val="auto"/>
              </w:rPr>
            </w:pPr>
            <w:r w:rsidRPr="006106E6">
              <w:rPr>
                <w:rFonts w:ascii="Arial" w:hAnsi="Arial" w:cs="Arial"/>
                <w:color w:val="auto"/>
              </w:rPr>
              <w:t xml:space="preserve">Communication </w:t>
            </w:r>
          </w:p>
        </w:tc>
        <w:tc>
          <w:tcPr>
            <w:tcW w:w="1410" w:type="dxa"/>
          </w:tcPr>
          <w:p w14:paraId="5C190D29" w14:textId="77777777" w:rsidR="000862CD" w:rsidRPr="006106E6" w:rsidRDefault="00653288" w:rsidP="000862CD">
            <w:pPr>
              <w:rPr>
                <w:rFonts w:ascii="Arial" w:hAnsi="Arial" w:cs="Arial"/>
                <w:color w:val="auto"/>
              </w:rPr>
            </w:pPr>
            <w:r w:rsidRPr="006106E6">
              <w:rPr>
                <w:rFonts w:ascii="Arial" w:hAnsi="Arial" w:cs="Arial"/>
                <w:color w:val="auto"/>
              </w:rPr>
              <w:t>Teamwork</w:t>
            </w:r>
          </w:p>
        </w:tc>
        <w:tc>
          <w:tcPr>
            <w:tcW w:w="1348" w:type="dxa"/>
          </w:tcPr>
          <w:p w14:paraId="481AD029" w14:textId="77777777" w:rsidR="000862CD" w:rsidRPr="006106E6" w:rsidRDefault="00653288" w:rsidP="000862CD">
            <w:pPr>
              <w:rPr>
                <w:rFonts w:ascii="Arial" w:hAnsi="Arial" w:cs="Arial"/>
                <w:color w:val="auto"/>
              </w:rPr>
            </w:pPr>
            <w:r w:rsidRPr="006106E6">
              <w:rPr>
                <w:rFonts w:ascii="Arial" w:hAnsi="Arial" w:cs="Arial"/>
                <w:color w:val="auto"/>
              </w:rPr>
              <w:t>Other</w:t>
            </w:r>
          </w:p>
        </w:tc>
      </w:tr>
      <w:tr w:rsidR="005D50F5" w14:paraId="7C8793E6" w14:textId="77777777" w:rsidTr="41540889">
        <w:tc>
          <w:tcPr>
            <w:tcW w:w="1372" w:type="dxa"/>
          </w:tcPr>
          <w:p w14:paraId="5B6373D7" w14:textId="48A8DA88" w:rsidR="000862CD" w:rsidRPr="006106E6" w:rsidRDefault="00FE024F" w:rsidP="000862CD">
            <w:pPr>
              <w:rPr>
                <w:rFonts w:ascii="Arial" w:hAnsi="Arial" w:cs="Arial"/>
                <w:color w:val="auto"/>
              </w:rPr>
            </w:pPr>
            <w:r w:rsidRPr="006106E6">
              <w:rPr>
                <w:rFonts w:ascii="Arial" w:hAnsi="Arial" w:cs="Arial"/>
                <w:color w:val="auto"/>
              </w:rPr>
              <w:t>Eddie Pui Yung Yew</w:t>
            </w:r>
          </w:p>
        </w:tc>
        <w:tc>
          <w:tcPr>
            <w:tcW w:w="1397" w:type="dxa"/>
          </w:tcPr>
          <w:p w14:paraId="115FD461" w14:textId="4B2E53FC" w:rsidR="000862CD" w:rsidRPr="006106E6" w:rsidRDefault="00F162CC" w:rsidP="000862CD">
            <w:pPr>
              <w:rPr>
                <w:rFonts w:ascii="Arial" w:hAnsi="Arial" w:cs="Arial"/>
                <w:color w:val="auto"/>
              </w:rPr>
            </w:pPr>
            <w:r w:rsidRPr="006106E6">
              <w:rPr>
                <w:rFonts w:ascii="Arial" w:hAnsi="Arial" w:cs="Arial"/>
                <w:color w:val="auto"/>
              </w:rPr>
              <w:t>Experienced in Machine Learning</w:t>
            </w:r>
            <w:r w:rsidR="00407039" w:rsidRPr="006106E6">
              <w:rPr>
                <w:rFonts w:ascii="Arial" w:hAnsi="Arial" w:cs="Arial"/>
                <w:color w:val="auto"/>
              </w:rPr>
              <w:t xml:space="preserve"> on</w:t>
            </w:r>
            <w:r w:rsidR="008F0D39" w:rsidRPr="006106E6">
              <w:rPr>
                <w:rFonts w:ascii="Arial" w:hAnsi="Arial" w:cs="Arial"/>
                <w:color w:val="auto"/>
              </w:rPr>
              <w:t xml:space="preserve"> classification model</w:t>
            </w:r>
            <w:r w:rsidR="00E619F3" w:rsidRPr="006106E6">
              <w:rPr>
                <w:rFonts w:ascii="Arial" w:hAnsi="Arial" w:cs="Arial"/>
                <w:color w:val="auto"/>
              </w:rPr>
              <w:t xml:space="preserve"> </w:t>
            </w:r>
            <w:r w:rsidR="006454F3" w:rsidRPr="006106E6">
              <w:rPr>
                <w:rFonts w:ascii="Arial" w:hAnsi="Arial" w:cs="Arial"/>
                <w:color w:val="auto"/>
              </w:rPr>
              <w:t>with framework s</w:t>
            </w:r>
            <w:r w:rsidR="00E619F3" w:rsidRPr="006106E6">
              <w:rPr>
                <w:rFonts w:ascii="Arial" w:hAnsi="Arial" w:cs="Arial"/>
                <w:color w:val="auto"/>
              </w:rPr>
              <w:t>uch as TensorFlow</w:t>
            </w:r>
          </w:p>
        </w:tc>
        <w:tc>
          <w:tcPr>
            <w:tcW w:w="1334" w:type="dxa"/>
          </w:tcPr>
          <w:p w14:paraId="4A99F68F" w14:textId="77777777" w:rsidR="009E7022" w:rsidRPr="006106E6" w:rsidRDefault="00F55BC6" w:rsidP="000862CD">
            <w:pPr>
              <w:rPr>
                <w:rFonts w:ascii="Arial" w:hAnsi="Arial" w:cs="Arial"/>
                <w:color w:val="auto"/>
              </w:rPr>
            </w:pPr>
            <w:r w:rsidRPr="006106E6">
              <w:rPr>
                <w:rFonts w:ascii="Arial" w:hAnsi="Arial" w:cs="Arial"/>
                <w:color w:val="auto"/>
              </w:rPr>
              <w:t>Manage project organization for the team</w:t>
            </w:r>
            <w:r w:rsidR="009E7022" w:rsidRPr="006106E6">
              <w:rPr>
                <w:rFonts w:ascii="Arial" w:hAnsi="Arial" w:cs="Arial"/>
                <w:color w:val="auto"/>
              </w:rPr>
              <w:t xml:space="preserve">. </w:t>
            </w:r>
          </w:p>
          <w:p w14:paraId="5C16989F" w14:textId="42ACAA6E" w:rsidR="00307E64" w:rsidRPr="006106E6" w:rsidRDefault="009E7022" w:rsidP="000862CD">
            <w:pPr>
              <w:rPr>
                <w:rFonts w:ascii="Arial" w:hAnsi="Arial" w:cs="Arial"/>
                <w:color w:val="auto"/>
              </w:rPr>
            </w:pPr>
            <w:r w:rsidRPr="006106E6">
              <w:rPr>
                <w:rFonts w:ascii="Arial" w:hAnsi="Arial" w:cs="Arial"/>
                <w:color w:val="auto"/>
              </w:rPr>
              <w:t>Provide deadline for the tasks.</w:t>
            </w:r>
          </w:p>
          <w:p w14:paraId="51767343" w14:textId="77777777" w:rsidR="006E236F" w:rsidRPr="006106E6" w:rsidRDefault="00307E64" w:rsidP="000862CD">
            <w:pPr>
              <w:rPr>
                <w:rFonts w:ascii="Arial" w:hAnsi="Arial" w:cs="Arial"/>
                <w:color w:val="auto"/>
              </w:rPr>
            </w:pPr>
            <w:r w:rsidRPr="006106E6">
              <w:rPr>
                <w:rFonts w:ascii="Arial" w:hAnsi="Arial" w:cs="Arial"/>
                <w:color w:val="auto"/>
              </w:rPr>
              <w:t>H</w:t>
            </w:r>
            <w:r w:rsidR="00F55BC6" w:rsidRPr="006106E6">
              <w:rPr>
                <w:rFonts w:ascii="Arial" w:hAnsi="Arial" w:cs="Arial"/>
                <w:color w:val="auto"/>
              </w:rPr>
              <w:t xml:space="preserve">elp </w:t>
            </w:r>
            <w:r w:rsidRPr="006106E6">
              <w:rPr>
                <w:rFonts w:ascii="Arial" w:hAnsi="Arial" w:cs="Arial"/>
                <w:color w:val="auto"/>
              </w:rPr>
              <w:t>team</w:t>
            </w:r>
            <w:r w:rsidR="00893CE1" w:rsidRPr="006106E6">
              <w:rPr>
                <w:rFonts w:ascii="Arial" w:hAnsi="Arial" w:cs="Arial"/>
                <w:color w:val="auto"/>
              </w:rPr>
              <w:t xml:space="preserve"> </w:t>
            </w:r>
            <w:r w:rsidR="009E7022" w:rsidRPr="006106E6">
              <w:rPr>
                <w:rFonts w:ascii="Arial" w:hAnsi="Arial" w:cs="Arial"/>
                <w:color w:val="auto"/>
              </w:rPr>
              <w:t>members</w:t>
            </w:r>
            <w:r w:rsidR="00893CE1" w:rsidRPr="006106E6">
              <w:rPr>
                <w:rFonts w:ascii="Arial" w:hAnsi="Arial" w:cs="Arial"/>
                <w:color w:val="auto"/>
              </w:rPr>
              <w:t xml:space="preserve"> to </w:t>
            </w:r>
            <w:r w:rsidR="009C695D" w:rsidRPr="006106E6">
              <w:rPr>
                <w:rFonts w:ascii="Arial" w:hAnsi="Arial" w:cs="Arial"/>
                <w:color w:val="auto"/>
              </w:rPr>
              <w:t>solve the problem</w:t>
            </w:r>
            <w:r w:rsidRPr="006106E6">
              <w:rPr>
                <w:rFonts w:ascii="Arial" w:hAnsi="Arial" w:cs="Arial"/>
                <w:color w:val="auto"/>
              </w:rPr>
              <w:t xml:space="preserve"> when they are facing problems</w:t>
            </w:r>
            <w:r w:rsidR="009E7022" w:rsidRPr="006106E6">
              <w:rPr>
                <w:rFonts w:ascii="Arial" w:hAnsi="Arial" w:cs="Arial"/>
                <w:color w:val="auto"/>
              </w:rPr>
              <w:t>.</w:t>
            </w:r>
          </w:p>
          <w:p w14:paraId="2463357A" w14:textId="70F1159A" w:rsidR="000862CD" w:rsidRPr="006106E6" w:rsidRDefault="006E236F" w:rsidP="000862CD">
            <w:pPr>
              <w:rPr>
                <w:rFonts w:ascii="Arial" w:hAnsi="Arial" w:cs="Arial"/>
                <w:color w:val="auto"/>
              </w:rPr>
            </w:pPr>
            <w:r w:rsidRPr="006106E6">
              <w:rPr>
                <w:rFonts w:ascii="Arial" w:hAnsi="Arial" w:cs="Arial"/>
                <w:color w:val="auto"/>
              </w:rPr>
              <w:t>Ensure the quality of the task is in good condition</w:t>
            </w:r>
            <w:r w:rsidR="009E7022" w:rsidRPr="006106E6">
              <w:rPr>
                <w:rFonts w:ascii="Arial" w:hAnsi="Arial" w:cs="Arial"/>
                <w:color w:val="auto"/>
              </w:rPr>
              <w:t xml:space="preserve"> </w:t>
            </w:r>
          </w:p>
        </w:tc>
        <w:tc>
          <w:tcPr>
            <w:tcW w:w="1769" w:type="dxa"/>
          </w:tcPr>
          <w:p w14:paraId="0D07518E" w14:textId="75AEB589" w:rsidR="000862CD" w:rsidRPr="006106E6" w:rsidRDefault="00F55BC6" w:rsidP="000862CD">
            <w:pPr>
              <w:rPr>
                <w:rFonts w:ascii="Arial" w:hAnsi="Arial" w:cs="Arial"/>
                <w:color w:val="auto"/>
              </w:rPr>
            </w:pPr>
            <w:r w:rsidRPr="006106E6">
              <w:rPr>
                <w:rFonts w:ascii="Arial" w:hAnsi="Arial" w:cs="Arial"/>
                <w:color w:val="auto"/>
              </w:rPr>
              <w:t>Face to Face, WhatsApp, Teams, Discord</w:t>
            </w:r>
          </w:p>
        </w:tc>
        <w:tc>
          <w:tcPr>
            <w:tcW w:w="1410" w:type="dxa"/>
          </w:tcPr>
          <w:p w14:paraId="6CD06BF5" w14:textId="77777777" w:rsidR="000862CD" w:rsidRPr="006106E6" w:rsidRDefault="000862CD" w:rsidP="000862CD">
            <w:pPr>
              <w:rPr>
                <w:rFonts w:ascii="Arial" w:hAnsi="Arial" w:cs="Arial"/>
                <w:color w:val="auto"/>
              </w:rPr>
            </w:pPr>
          </w:p>
        </w:tc>
        <w:tc>
          <w:tcPr>
            <w:tcW w:w="1348" w:type="dxa"/>
          </w:tcPr>
          <w:p w14:paraId="12CA78C3" w14:textId="77777777" w:rsidR="000862CD" w:rsidRPr="006106E6" w:rsidRDefault="000862CD" w:rsidP="000862CD">
            <w:pPr>
              <w:rPr>
                <w:rFonts w:ascii="Arial" w:hAnsi="Arial" w:cs="Arial"/>
                <w:color w:val="auto"/>
              </w:rPr>
            </w:pPr>
          </w:p>
        </w:tc>
      </w:tr>
      <w:tr w:rsidR="005D50F5" w14:paraId="188CE43E" w14:textId="77777777" w:rsidTr="41540889">
        <w:tc>
          <w:tcPr>
            <w:tcW w:w="1372" w:type="dxa"/>
          </w:tcPr>
          <w:p w14:paraId="7841CE32" w14:textId="06872B34" w:rsidR="000862CD" w:rsidRPr="006106E6" w:rsidRDefault="3E0361D9" w:rsidP="000862CD">
            <w:pPr>
              <w:rPr>
                <w:rFonts w:ascii="Arial" w:hAnsi="Arial" w:cs="Arial"/>
                <w:color w:val="auto"/>
              </w:rPr>
            </w:pPr>
            <w:r w:rsidRPr="006106E6">
              <w:rPr>
                <w:rFonts w:ascii="Arial" w:hAnsi="Arial" w:cs="Arial"/>
                <w:color w:val="auto"/>
              </w:rPr>
              <w:t>Julian Chet Shiang JEE</w:t>
            </w:r>
          </w:p>
        </w:tc>
        <w:tc>
          <w:tcPr>
            <w:tcW w:w="1397" w:type="dxa"/>
          </w:tcPr>
          <w:p w14:paraId="0F9046E2" w14:textId="572DFF2D" w:rsidR="000862CD" w:rsidRPr="006106E6" w:rsidRDefault="009A796E" w:rsidP="000862CD">
            <w:pPr>
              <w:rPr>
                <w:rFonts w:ascii="Arial" w:hAnsi="Arial" w:cs="Arial"/>
                <w:color w:val="auto"/>
              </w:rPr>
            </w:pPr>
            <w:r w:rsidRPr="006106E6">
              <w:rPr>
                <w:rFonts w:ascii="Arial" w:hAnsi="Arial" w:cs="Arial"/>
                <w:color w:val="auto"/>
              </w:rPr>
              <w:t xml:space="preserve">Proficient in </w:t>
            </w:r>
            <w:r w:rsidR="00920B37" w:rsidRPr="006106E6">
              <w:rPr>
                <w:rFonts w:ascii="Arial" w:hAnsi="Arial" w:cs="Arial"/>
                <w:color w:val="auto"/>
              </w:rPr>
              <w:t xml:space="preserve">data visualization </w:t>
            </w:r>
            <w:r w:rsidR="00C24AFF" w:rsidRPr="006106E6">
              <w:rPr>
                <w:rFonts w:ascii="Arial" w:hAnsi="Arial" w:cs="Arial"/>
                <w:color w:val="auto"/>
              </w:rPr>
              <w:t>using D</w:t>
            </w:r>
            <w:r w:rsidR="003A0269" w:rsidRPr="006106E6">
              <w:rPr>
                <w:rFonts w:ascii="Arial" w:hAnsi="Arial" w:cs="Arial"/>
                <w:color w:val="auto"/>
              </w:rPr>
              <w:t>3.js</w:t>
            </w:r>
            <w:r w:rsidR="003E0918" w:rsidRPr="006106E6">
              <w:rPr>
                <w:rFonts w:ascii="Arial" w:hAnsi="Arial" w:cs="Arial"/>
                <w:color w:val="auto"/>
              </w:rPr>
              <w:t xml:space="preserve">, </w:t>
            </w:r>
            <w:r w:rsidR="008E68D7" w:rsidRPr="006106E6">
              <w:rPr>
                <w:rFonts w:ascii="Arial" w:hAnsi="Arial" w:cs="Arial"/>
                <w:color w:val="auto"/>
              </w:rPr>
              <w:t>frontend and backend for</w:t>
            </w:r>
            <w:r w:rsidR="00BA36FC" w:rsidRPr="006106E6">
              <w:rPr>
                <w:rFonts w:ascii="Arial" w:hAnsi="Arial" w:cs="Arial"/>
                <w:color w:val="auto"/>
              </w:rPr>
              <w:t xml:space="preserve"> </w:t>
            </w:r>
            <w:r w:rsidR="002F46E5" w:rsidRPr="006106E6">
              <w:rPr>
                <w:rFonts w:ascii="Arial" w:hAnsi="Arial" w:cs="Arial"/>
                <w:color w:val="auto"/>
              </w:rPr>
              <w:t xml:space="preserve">mobile </w:t>
            </w:r>
            <w:r w:rsidR="0067633F" w:rsidRPr="006106E6">
              <w:rPr>
                <w:rFonts w:ascii="Arial" w:hAnsi="Arial" w:cs="Arial"/>
                <w:color w:val="auto"/>
              </w:rPr>
              <w:t>and web application</w:t>
            </w:r>
            <w:r w:rsidR="00BA36FC" w:rsidRPr="006106E6">
              <w:rPr>
                <w:rFonts w:ascii="Arial" w:hAnsi="Arial" w:cs="Arial"/>
                <w:color w:val="auto"/>
              </w:rPr>
              <w:t xml:space="preserve">s </w:t>
            </w:r>
            <w:r w:rsidR="0067633F" w:rsidRPr="006106E6">
              <w:rPr>
                <w:rFonts w:ascii="Arial" w:hAnsi="Arial" w:cs="Arial"/>
                <w:color w:val="auto"/>
              </w:rPr>
              <w:t>development</w:t>
            </w:r>
            <w:r w:rsidR="00BA36FC" w:rsidRPr="006106E6">
              <w:rPr>
                <w:rFonts w:ascii="Arial" w:hAnsi="Arial" w:cs="Arial"/>
                <w:color w:val="auto"/>
              </w:rPr>
              <w:t xml:space="preserve"> using </w:t>
            </w:r>
            <w:r w:rsidR="008E68D7" w:rsidRPr="006106E6">
              <w:rPr>
                <w:rFonts w:ascii="Arial" w:hAnsi="Arial" w:cs="Arial"/>
                <w:color w:val="auto"/>
              </w:rPr>
              <w:t xml:space="preserve">some </w:t>
            </w:r>
            <w:r w:rsidR="00AC6B13" w:rsidRPr="006106E6">
              <w:rPr>
                <w:rFonts w:ascii="Arial" w:hAnsi="Arial" w:cs="Arial"/>
                <w:color w:val="auto"/>
              </w:rPr>
              <w:t xml:space="preserve">programming </w:t>
            </w:r>
            <w:r w:rsidR="008E68D7" w:rsidRPr="006106E6">
              <w:rPr>
                <w:rFonts w:ascii="Arial" w:hAnsi="Arial" w:cs="Arial"/>
                <w:color w:val="auto"/>
              </w:rPr>
              <w:t xml:space="preserve">languages (JavaScript, React.js, Next.js, PHP). Engaged in </w:t>
            </w:r>
            <w:r w:rsidR="00E92CAF" w:rsidRPr="006106E6">
              <w:rPr>
                <w:rFonts w:ascii="Arial" w:hAnsi="Arial" w:cs="Arial"/>
                <w:color w:val="auto"/>
              </w:rPr>
              <w:lastRenderedPageBreak/>
              <w:t xml:space="preserve">some Artificial Intelligence </w:t>
            </w:r>
            <w:r w:rsidR="0036206F" w:rsidRPr="006106E6">
              <w:rPr>
                <w:rFonts w:ascii="Arial" w:hAnsi="Arial" w:cs="Arial"/>
                <w:color w:val="auto"/>
              </w:rPr>
              <w:t>workloads (path</w:t>
            </w:r>
            <w:r w:rsidR="00AC6B13" w:rsidRPr="006106E6">
              <w:rPr>
                <w:rFonts w:ascii="Arial" w:hAnsi="Arial" w:cs="Arial"/>
                <w:color w:val="auto"/>
              </w:rPr>
              <w:t xml:space="preserve"> </w:t>
            </w:r>
            <w:r w:rsidR="0036206F" w:rsidRPr="006106E6">
              <w:rPr>
                <w:rFonts w:ascii="Arial" w:hAnsi="Arial" w:cs="Arial"/>
                <w:color w:val="auto"/>
              </w:rPr>
              <w:t xml:space="preserve">finding agent training model) and some general concepts about </w:t>
            </w:r>
            <w:r w:rsidR="0050195F" w:rsidRPr="006106E6">
              <w:rPr>
                <w:rFonts w:ascii="Arial" w:hAnsi="Arial" w:cs="Arial"/>
                <w:color w:val="auto"/>
              </w:rPr>
              <w:t xml:space="preserve">image classification </w:t>
            </w:r>
            <w:r w:rsidR="00FD285D" w:rsidRPr="006106E6">
              <w:rPr>
                <w:rFonts w:ascii="Arial" w:hAnsi="Arial" w:cs="Arial"/>
                <w:color w:val="auto"/>
              </w:rPr>
              <w:t>training methods such as Keras.</w:t>
            </w:r>
          </w:p>
        </w:tc>
        <w:tc>
          <w:tcPr>
            <w:tcW w:w="1334" w:type="dxa"/>
          </w:tcPr>
          <w:p w14:paraId="4C134EF7" w14:textId="6A7F24CF" w:rsidR="00BF06CD" w:rsidRPr="006106E6" w:rsidRDefault="005D50F5" w:rsidP="000862CD">
            <w:pPr>
              <w:rPr>
                <w:rFonts w:ascii="Arial" w:hAnsi="Arial" w:cs="Arial"/>
                <w:color w:val="auto"/>
              </w:rPr>
            </w:pPr>
            <w:r w:rsidRPr="006106E6">
              <w:rPr>
                <w:rFonts w:ascii="Arial" w:hAnsi="Arial" w:cs="Arial"/>
                <w:color w:val="auto"/>
              </w:rPr>
              <w:lastRenderedPageBreak/>
              <w:t>Manage</w:t>
            </w:r>
            <w:r w:rsidR="00B21BAD" w:rsidRPr="006106E6">
              <w:rPr>
                <w:rFonts w:ascii="Arial" w:hAnsi="Arial" w:cs="Arial"/>
                <w:color w:val="auto"/>
              </w:rPr>
              <w:t xml:space="preserve"> project</w:t>
            </w:r>
            <w:r w:rsidRPr="006106E6">
              <w:rPr>
                <w:rFonts w:ascii="Arial" w:hAnsi="Arial" w:cs="Arial"/>
                <w:color w:val="auto"/>
              </w:rPr>
              <w:t xml:space="preserve"> environment</w:t>
            </w:r>
            <w:r w:rsidR="00B21BAD" w:rsidRPr="006106E6">
              <w:rPr>
                <w:rFonts w:ascii="Arial" w:hAnsi="Arial" w:cs="Arial"/>
                <w:color w:val="auto"/>
              </w:rPr>
              <w:t xml:space="preserve"> for team, </w:t>
            </w:r>
            <w:r w:rsidR="00AC6B13" w:rsidRPr="006106E6">
              <w:rPr>
                <w:rFonts w:ascii="Arial" w:hAnsi="Arial" w:cs="Arial"/>
                <w:color w:val="auto"/>
              </w:rPr>
              <w:t xml:space="preserve">help team members to assign tasks or </w:t>
            </w:r>
            <w:r w:rsidR="00BF06CD" w:rsidRPr="006106E6">
              <w:rPr>
                <w:rFonts w:ascii="Arial" w:hAnsi="Arial" w:cs="Arial"/>
                <w:color w:val="auto"/>
              </w:rPr>
              <w:t>assist</w:t>
            </w:r>
            <w:r w:rsidR="000C022F" w:rsidRPr="006106E6">
              <w:rPr>
                <w:rFonts w:ascii="Arial" w:hAnsi="Arial" w:cs="Arial"/>
                <w:color w:val="auto"/>
              </w:rPr>
              <w:t xml:space="preserve"> if </w:t>
            </w:r>
            <w:r w:rsidRPr="006106E6">
              <w:rPr>
                <w:rFonts w:ascii="Arial" w:hAnsi="Arial" w:cs="Arial"/>
                <w:color w:val="auto"/>
              </w:rPr>
              <w:t>workload is overwhelming.</w:t>
            </w:r>
          </w:p>
          <w:p w14:paraId="12297967" w14:textId="0CF0C5FD" w:rsidR="005D50F5" w:rsidRPr="006106E6" w:rsidRDefault="008A59CC" w:rsidP="000862CD">
            <w:pPr>
              <w:rPr>
                <w:rFonts w:ascii="Arial" w:hAnsi="Arial" w:cs="Arial"/>
                <w:color w:val="auto"/>
              </w:rPr>
            </w:pPr>
            <w:r w:rsidRPr="006106E6">
              <w:rPr>
                <w:rFonts w:ascii="Arial" w:hAnsi="Arial" w:cs="Arial"/>
                <w:color w:val="auto"/>
              </w:rPr>
              <w:t>Manage communication and meeting</w:t>
            </w:r>
            <w:r w:rsidR="004A62D3" w:rsidRPr="006106E6">
              <w:rPr>
                <w:rFonts w:ascii="Arial" w:hAnsi="Arial" w:cs="Arial"/>
                <w:color w:val="auto"/>
              </w:rPr>
              <w:t>s with team members for clients</w:t>
            </w:r>
            <w:r w:rsidR="002740CC" w:rsidRPr="006106E6">
              <w:rPr>
                <w:rFonts w:ascii="Arial" w:hAnsi="Arial" w:cs="Arial"/>
                <w:color w:val="auto"/>
              </w:rPr>
              <w:t>.</w:t>
            </w:r>
          </w:p>
          <w:p w14:paraId="2CFC032D" w14:textId="4F84DCBF" w:rsidR="00A87FF9" w:rsidRPr="006106E6" w:rsidRDefault="008619AB" w:rsidP="000862CD">
            <w:pPr>
              <w:rPr>
                <w:rFonts w:ascii="Arial" w:hAnsi="Arial" w:cs="Arial"/>
                <w:color w:val="auto"/>
              </w:rPr>
            </w:pPr>
            <w:r w:rsidRPr="006106E6">
              <w:rPr>
                <w:rFonts w:ascii="Arial" w:hAnsi="Arial" w:cs="Arial"/>
                <w:color w:val="auto"/>
              </w:rPr>
              <w:t xml:space="preserve">Provide vision for the team and motivate </w:t>
            </w:r>
            <w:r w:rsidRPr="006106E6">
              <w:rPr>
                <w:rFonts w:ascii="Arial" w:hAnsi="Arial" w:cs="Arial"/>
                <w:color w:val="auto"/>
              </w:rPr>
              <w:lastRenderedPageBreak/>
              <w:t>them for team building</w:t>
            </w:r>
            <w:r w:rsidR="00B5358C" w:rsidRPr="006106E6">
              <w:rPr>
                <w:rFonts w:ascii="Arial" w:hAnsi="Arial" w:cs="Arial"/>
                <w:color w:val="auto"/>
              </w:rPr>
              <w:t>.</w:t>
            </w:r>
          </w:p>
        </w:tc>
        <w:tc>
          <w:tcPr>
            <w:tcW w:w="1769" w:type="dxa"/>
          </w:tcPr>
          <w:p w14:paraId="5B129C3A" w14:textId="30983625" w:rsidR="000862CD" w:rsidRPr="006106E6" w:rsidRDefault="00BB1F97" w:rsidP="000862CD">
            <w:pPr>
              <w:rPr>
                <w:rFonts w:ascii="Arial" w:hAnsi="Arial" w:cs="Arial"/>
                <w:color w:val="auto"/>
              </w:rPr>
            </w:pPr>
            <w:r w:rsidRPr="006106E6">
              <w:rPr>
                <w:rFonts w:ascii="Arial" w:hAnsi="Arial" w:cs="Arial"/>
                <w:color w:val="auto"/>
              </w:rPr>
              <w:lastRenderedPageBreak/>
              <w:t>Face to face, WhatsApp,</w:t>
            </w:r>
            <w:r w:rsidR="009A796E" w:rsidRPr="006106E6">
              <w:rPr>
                <w:rFonts w:ascii="Arial" w:hAnsi="Arial" w:cs="Arial"/>
                <w:color w:val="auto"/>
              </w:rPr>
              <w:t xml:space="preserve"> Microsoft</w:t>
            </w:r>
            <w:r w:rsidR="00DB4B97" w:rsidRPr="006106E6">
              <w:rPr>
                <w:rFonts w:ascii="Arial" w:hAnsi="Arial" w:cs="Arial"/>
                <w:color w:val="auto"/>
              </w:rPr>
              <w:t xml:space="preserve"> Team, </w:t>
            </w:r>
            <w:r w:rsidR="006F198A" w:rsidRPr="006106E6">
              <w:rPr>
                <w:rFonts w:ascii="Arial" w:hAnsi="Arial" w:cs="Arial"/>
                <w:color w:val="auto"/>
              </w:rPr>
              <w:t>Discord</w:t>
            </w:r>
            <w:r w:rsidR="009A0240" w:rsidRPr="006106E6">
              <w:rPr>
                <w:rFonts w:ascii="Arial" w:hAnsi="Arial" w:cs="Arial"/>
                <w:color w:val="auto"/>
              </w:rPr>
              <w:t>, Google Document</w:t>
            </w:r>
          </w:p>
        </w:tc>
        <w:tc>
          <w:tcPr>
            <w:tcW w:w="1410" w:type="dxa"/>
          </w:tcPr>
          <w:p w14:paraId="740056D3" w14:textId="069468BC" w:rsidR="000862CD" w:rsidRPr="006106E6" w:rsidRDefault="0047683A" w:rsidP="000862CD">
            <w:pPr>
              <w:rPr>
                <w:rFonts w:ascii="Arial" w:hAnsi="Arial" w:cs="Arial"/>
                <w:color w:val="auto"/>
              </w:rPr>
            </w:pPr>
            <w:r w:rsidRPr="006106E6">
              <w:rPr>
                <w:rFonts w:ascii="Arial" w:hAnsi="Arial" w:cs="Arial"/>
                <w:color w:val="auto"/>
              </w:rPr>
              <w:t xml:space="preserve">Managed team communication and </w:t>
            </w:r>
            <w:r w:rsidR="00A4090B" w:rsidRPr="006106E6">
              <w:rPr>
                <w:rFonts w:ascii="Arial" w:hAnsi="Arial" w:cs="Arial"/>
                <w:color w:val="auto"/>
              </w:rPr>
              <w:t>worked together to distribute and assign the workloads.</w:t>
            </w:r>
          </w:p>
        </w:tc>
        <w:tc>
          <w:tcPr>
            <w:tcW w:w="1348" w:type="dxa"/>
          </w:tcPr>
          <w:p w14:paraId="4C0FE339" w14:textId="160EA2EF" w:rsidR="000862CD" w:rsidRPr="006106E6" w:rsidRDefault="00972C06" w:rsidP="000862CD">
            <w:pPr>
              <w:rPr>
                <w:rFonts w:ascii="Arial" w:hAnsi="Arial" w:cs="Arial"/>
                <w:color w:val="auto"/>
              </w:rPr>
            </w:pPr>
            <w:r>
              <w:rPr>
                <w:rFonts w:ascii="Arial" w:hAnsi="Arial" w:cs="Arial"/>
                <w:color w:val="auto"/>
              </w:rPr>
              <w:t>-</w:t>
            </w:r>
          </w:p>
        </w:tc>
      </w:tr>
      <w:tr w:rsidR="005D50F5" w14:paraId="10F99658" w14:textId="77777777" w:rsidTr="41540889">
        <w:tc>
          <w:tcPr>
            <w:tcW w:w="1372" w:type="dxa"/>
          </w:tcPr>
          <w:p w14:paraId="701CCC87" w14:textId="022892B0" w:rsidR="000862CD" w:rsidRPr="006106E6" w:rsidRDefault="4F08FC42" w:rsidP="000862CD">
            <w:pPr>
              <w:rPr>
                <w:rFonts w:ascii="Arial" w:hAnsi="Arial" w:cs="Arial"/>
                <w:color w:val="auto"/>
              </w:rPr>
            </w:pPr>
            <w:r w:rsidRPr="006106E6">
              <w:rPr>
                <w:rFonts w:ascii="Arial" w:hAnsi="Arial" w:cs="Arial"/>
                <w:color w:val="auto"/>
              </w:rPr>
              <w:t>Tsung Yin NG</w:t>
            </w:r>
          </w:p>
        </w:tc>
        <w:tc>
          <w:tcPr>
            <w:tcW w:w="1397" w:type="dxa"/>
          </w:tcPr>
          <w:p w14:paraId="1BDF451D" w14:textId="6FFEAED0" w:rsidR="000862CD" w:rsidRPr="006106E6" w:rsidRDefault="3EE11CF3" w:rsidP="000862CD">
            <w:pPr>
              <w:rPr>
                <w:rFonts w:ascii="Arial" w:hAnsi="Arial" w:cs="Arial"/>
                <w:color w:val="auto"/>
              </w:rPr>
            </w:pPr>
            <w:r w:rsidRPr="006106E6">
              <w:rPr>
                <w:rFonts w:ascii="Arial" w:hAnsi="Arial" w:cs="Arial"/>
                <w:color w:val="auto"/>
              </w:rPr>
              <w:t xml:space="preserve">Familiar with frontend and backend development for web applications (React.js, PHP), </w:t>
            </w:r>
            <w:r w:rsidR="2162E306" w:rsidRPr="006106E6">
              <w:rPr>
                <w:rFonts w:ascii="Arial" w:hAnsi="Arial" w:cs="Arial"/>
                <w:color w:val="auto"/>
              </w:rPr>
              <w:t>experienced in web security</w:t>
            </w:r>
            <w:r w:rsidR="20F8D530" w:rsidRPr="006106E6">
              <w:rPr>
                <w:rFonts w:ascii="Arial" w:hAnsi="Arial" w:cs="Arial"/>
                <w:color w:val="auto"/>
              </w:rPr>
              <w:t xml:space="preserve">, and </w:t>
            </w:r>
            <w:r w:rsidR="5C8146E9" w:rsidRPr="006106E6">
              <w:rPr>
                <w:rFonts w:ascii="Arial" w:hAnsi="Arial" w:cs="Arial"/>
                <w:color w:val="auto"/>
              </w:rPr>
              <w:t>networking skills including static and dynamic routing protocols (RIP, OSPF, EIGRP).</w:t>
            </w:r>
          </w:p>
        </w:tc>
        <w:tc>
          <w:tcPr>
            <w:tcW w:w="1334" w:type="dxa"/>
          </w:tcPr>
          <w:p w14:paraId="5F6B3CEE" w14:textId="07B53ED4" w:rsidR="000862CD" w:rsidRPr="006106E6" w:rsidRDefault="26B8E682" w:rsidP="000862CD">
            <w:pPr>
              <w:rPr>
                <w:rFonts w:ascii="Arial" w:hAnsi="Arial" w:cs="Arial"/>
                <w:color w:val="auto"/>
              </w:rPr>
            </w:pPr>
            <w:r w:rsidRPr="006106E6">
              <w:rPr>
                <w:rFonts w:ascii="Arial" w:hAnsi="Arial" w:cs="Arial"/>
                <w:color w:val="auto"/>
              </w:rPr>
              <w:t>Great listener</w:t>
            </w:r>
            <w:r w:rsidR="15E82951" w:rsidRPr="006106E6">
              <w:rPr>
                <w:rFonts w:ascii="Arial" w:hAnsi="Arial" w:cs="Arial"/>
                <w:color w:val="auto"/>
              </w:rPr>
              <w:t>,</w:t>
            </w:r>
            <w:r w:rsidR="05A1C739" w:rsidRPr="006106E6">
              <w:rPr>
                <w:rFonts w:ascii="Arial" w:hAnsi="Arial" w:cs="Arial"/>
                <w:color w:val="auto"/>
              </w:rPr>
              <w:t xml:space="preserve"> adaptive,</w:t>
            </w:r>
            <w:r w:rsidRPr="006106E6">
              <w:rPr>
                <w:rFonts w:ascii="Arial" w:hAnsi="Arial" w:cs="Arial"/>
                <w:color w:val="auto"/>
              </w:rPr>
              <w:t xml:space="preserve"> </w:t>
            </w:r>
            <w:r w:rsidR="6C9E8EC4" w:rsidRPr="006106E6">
              <w:rPr>
                <w:rFonts w:ascii="Arial" w:hAnsi="Arial" w:cs="Arial"/>
                <w:color w:val="auto"/>
              </w:rPr>
              <w:t>and</w:t>
            </w:r>
            <w:r w:rsidR="0061A59C" w:rsidRPr="006106E6">
              <w:rPr>
                <w:rFonts w:ascii="Arial" w:hAnsi="Arial" w:cs="Arial"/>
                <w:color w:val="auto"/>
              </w:rPr>
              <w:t xml:space="preserve"> happily</w:t>
            </w:r>
            <w:r w:rsidR="6C9E8EC4" w:rsidRPr="006106E6">
              <w:rPr>
                <w:rFonts w:ascii="Arial" w:hAnsi="Arial" w:cs="Arial"/>
                <w:color w:val="auto"/>
              </w:rPr>
              <w:t xml:space="preserve"> </w:t>
            </w:r>
            <w:r w:rsidRPr="006106E6">
              <w:rPr>
                <w:rFonts w:ascii="Arial" w:hAnsi="Arial" w:cs="Arial"/>
                <w:color w:val="auto"/>
              </w:rPr>
              <w:t>accepts critical feedback for improvement.</w:t>
            </w:r>
          </w:p>
        </w:tc>
        <w:tc>
          <w:tcPr>
            <w:tcW w:w="1769" w:type="dxa"/>
          </w:tcPr>
          <w:p w14:paraId="300D56AC" w14:textId="65F16FBB" w:rsidR="000862CD" w:rsidRPr="006106E6" w:rsidRDefault="26B8E682" w:rsidP="000862CD">
            <w:pPr>
              <w:rPr>
                <w:rFonts w:ascii="Arial" w:hAnsi="Arial" w:cs="Arial"/>
                <w:color w:val="auto"/>
              </w:rPr>
            </w:pPr>
            <w:r w:rsidRPr="006106E6">
              <w:rPr>
                <w:rFonts w:ascii="Arial" w:hAnsi="Arial" w:cs="Arial"/>
                <w:color w:val="auto"/>
              </w:rPr>
              <w:t>Face to face, WhatsApp, Microsoft Teams</w:t>
            </w:r>
          </w:p>
        </w:tc>
        <w:tc>
          <w:tcPr>
            <w:tcW w:w="1410" w:type="dxa"/>
          </w:tcPr>
          <w:p w14:paraId="0AC2C0A8" w14:textId="559CDF2F" w:rsidR="000862CD" w:rsidRPr="006106E6" w:rsidRDefault="40844A9D" w:rsidP="000862CD">
            <w:pPr>
              <w:rPr>
                <w:rFonts w:ascii="Arial" w:hAnsi="Arial" w:cs="Arial"/>
                <w:color w:val="auto"/>
              </w:rPr>
            </w:pPr>
            <w:r w:rsidRPr="006106E6">
              <w:rPr>
                <w:rFonts w:ascii="Arial" w:hAnsi="Arial" w:cs="Arial"/>
                <w:color w:val="auto"/>
              </w:rPr>
              <w:t>Worked on projects w</w:t>
            </w:r>
            <w:r w:rsidR="462DA8FC" w:rsidRPr="006106E6">
              <w:rPr>
                <w:rFonts w:ascii="Arial" w:hAnsi="Arial" w:cs="Arial"/>
                <w:color w:val="auto"/>
              </w:rPr>
              <w:t>ith multiple teams</w:t>
            </w:r>
            <w:r w:rsidR="73806CE7" w:rsidRPr="006106E6">
              <w:rPr>
                <w:rFonts w:ascii="Arial" w:hAnsi="Arial" w:cs="Arial"/>
                <w:color w:val="auto"/>
              </w:rPr>
              <w:t xml:space="preserve"> without communication barriers.</w:t>
            </w:r>
          </w:p>
        </w:tc>
        <w:tc>
          <w:tcPr>
            <w:tcW w:w="1348" w:type="dxa"/>
          </w:tcPr>
          <w:p w14:paraId="6C659B09" w14:textId="289F3F25" w:rsidR="000862CD" w:rsidRPr="006106E6" w:rsidRDefault="792FF664" w:rsidP="000862CD">
            <w:pPr>
              <w:rPr>
                <w:rFonts w:ascii="Arial" w:hAnsi="Arial" w:cs="Arial"/>
                <w:color w:val="auto"/>
              </w:rPr>
            </w:pPr>
            <w:r w:rsidRPr="006106E6">
              <w:rPr>
                <w:rFonts w:ascii="Arial" w:hAnsi="Arial" w:cs="Arial"/>
                <w:color w:val="auto"/>
              </w:rPr>
              <w:t>-</w:t>
            </w:r>
          </w:p>
        </w:tc>
      </w:tr>
      <w:tr w:rsidR="005D50F5" w14:paraId="6D2B9F18" w14:textId="77777777" w:rsidTr="41540889">
        <w:tc>
          <w:tcPr>
            <w:tcW w:w="1372" w:type="dxa"/>
          </w:tcPr>
          <w:p w14:paraId="52095B00" w14:textId="489BB8E8" w:rsidR="000862CD" w:rsidRPr="006106E6" w:rsidRDefault="007E0921" w:rsidP="441BE06C">
            <w:pPr>
              <w:pStyle w:val="ContactInfo"/>
              <w:jc w:val="left"/>
              <w:rPr>
                <w:rFonts w:ascii="Arial" w:hAnsi="Arial" w:cs="Arial"/>
                <w:color w:val="auto"/>
              </w:rPr>
            </w:pPr>
            <w:r w:rsidRPr="006106E6">
              <w:rPr>
                <w:rFonts w:ascii="Arial" w:hAnsi="Arial" w:cs="Arial"/>
                <w:color w:val="auto"/>
              </w:rPr>
              <w:t>Yee Von LOW</w:t>
            </w:r>
          </w:p>
        </w:tc>
        <w:tc>
          <w:tcPr>
            <w:tcW w:w="1397" w:type="dxa"/>
          </w:tcPr>
          <w:p w14:paraId="471A3F8C" w14:textId="7BB55CF6" w:rsidR="000862CD" w:rsidRPr="006106E6" w:rsidRDefault="348F7C06" w:rsidP="000862CD">
            <w:pPr>
              <w:rPr>
                <w:rFonts w:ascii="Arial" w:hAnsi="Arial" w:cs="Arial"/>
                <w:color w:val="auto"/>
              </w:rPr>
            </w:pPr>
            <w:r w:rsidRPr="006106E6">
              <w:rPr>
                <w:rFonts w:ascii="Arial" w:hAnsi="Arial" w:cs="Arial"/>
                <w:color w:val="auto"/>
              </w:rPr>
              <w:t>Experienced in creating website front and backend (HTML, CSS, Vue.js, PHP).</w:t>
            </w:r>
          </w:p>
          <w:p w14:paraId="08F40255" w14:textId="7652EA33" w:rsidR="000862CD" w:rsidRPr="006106E6" w:rsidRDefault="348F7C06" w:rsidP="41540889">
            <w:pPr>
              <w:rPr>
                <w:rFonts w:ascii="Arial" w:hAnsi="Arial" w:cs="Arial"/>
                <w:color w:val="auto"/>
              </w:rPr>
            </w:pPr>
            <w:r w:rsidRPr="006106E6">
              <w:rPr>
                <w:rFonts w:ascii="Arial" w:hAnsi="Arial" w:cs="Arial"/>
                <w:color w:val="auto"/>
              </w:rPr>
              <w:t>Mobile App front</w:t>
            </w:r>
            <w:r w:rsidR="23399018" w:rsidRPr="006106E6">
              <w:rPr>
                <w:rFonts w:ascii="Arial" w:hAnsi="Arial" w:cs="Arial"/>
                <w:color w:val="auto"/>
              </w:rPr>
              <w:t xml:space="preserve"> </w:t>
            </w:r>
            <w:r w:rsidR="3A48EA63" w:rsidRPr="006106E6">
              <w:rPr>
                <w:rFonts w:ascii="Arial" w:hAnsi="Arial" w:cs="Arial"/>
                <w:color w:val="auto"/>
              </w:rPr>
              <w:t>end</w:t>
            </w:r>
            <w:r w:rsidR="34DD96D7" w:rsidRPr="006106E6">
              <w:rPr>
                <w:rFonts w:ascii="Arial" w:hAnsi="Arial" w:cs="Arial"/>
                <w:color w:val="auto"/>
              </w:rPr>
              <w:t>.</w:t>
            </w:r>
          </w:p>
          <w:p w14:paraId="4BF4EF35" w14:textId="088EAC0B" w:rsidR="000862CD" w:rsidRPr="006106E6" w:rsidRDefault="348F7C06" w:rsidP="41540889">
            <w:pPr>
              <w:rPr>
                <w:rFonts w:ascii="Arial" w:hAnsi="Arial" w:cs="Arial"/>
                <w:color w:val="auto"/>
              </w:rPr>
            </w:pPr>
            <w:r w:rsidRPr="006106E6">
              <w:rPr>
                <w:rFonts w:ascii="Arial" w:hAnsi="Arial" w:cs="Arial"/>
                <w:color w:val="auto"/>
              </w:rPr>
              <w:t>Experienced in AWS.</w:t>
            </w:r>
          </w:p>
        </w:tc>
        <w:tc>
          <w:tcPr>
            <w:tcW w:w="1334" w:type="dxa"/>
          </w:tcPr>
          <w:p w14:paraId="0E89A6CA" w14:textId="6536CFE2" w:rsidR="000862CD" w:rsidRPr="006106E6" w:rsidRDefault="669585A6" w:rsidP="000862CD">
            <w:pPr>
              <w:rPr>
                <w:rFonts w:ascii="Arial" w:hAnsi="Arial" w:cs="Arial"/>
                <w:color w:val="auto"/>
              </w:rPr>
            </w:pPr>
            <w:r w:rsidRPr="006106E6">
              <w:rPr>
                <w:rFonts w:ascii="Arial" w:hAnsi="Arial" w:cs="Arial"/>
                <w:color w:val="auto"/>
              </w:rPr>
              <w:t xml:space="preserve">Strong interpersonal and communication skills. I excel at fostering positive team relationships, actively listening to critical </w:t>
            </w:r>
            <w:r w:rsidRPr="006106E6">
              <w:rPr>
                <w:rFonts w:ascii="Arial" w:hAnsi="Arial" w:cs="Arial"/>
                <w:color w:val="auto"/>
              </w:rPr>
              <w:lastRenderedPageBreak/>
              <w:t>feedback, and ensuring a collaborative team environment.</w:t>
            </w:r>
          </w:p>
        </w:tc>
        <w:tc>
          <w:tcPr>
            <w:tcW w:w="1769" w:type="dxa"/>
          </w:tcPr>
          <w:p w14:paraId="51D04163" w14:textId="6300F337" w:rsidR="000862CD" w:rsidRPr="006106E6" w:rsidRDefault="42334958" w:rsidP="000862CD">
            <w:pPr>
              <w:rPr>
                <w:rFonts w:ascii="Arial" w:hAnsi="Arial" w:cs="Arial"/>
                <w:color w:val="auto"/>
              </w:rPr>
            </w:pPr>
            <w:r w:rsidRPr="006106E6">
              <w:rPr>
                <w:rFonts w:ascii="Arial" w:hAnsi="Arial" w:cs="Arial"/>
                <w:color w:val="auto"/>
              </w:rPr>
              <w:lastRenderedPageBreak/>
              <w:t>Face to face, WhatsApp</w:t>
            </w:r>
            <w:r w:rsidR="668ADAB5" w:rsidRPr="006106E6">
              <w:rPr>
                <w:rFonts w:ascii="Arial" w:hAnsi="Arial" w:cs="Arial"/>
                <w:color w:val="auto"/>
              </w:rPr>
              <w:t>, Discord, Microsoft Teams</w:t>
            </w:r>
          </w:p>
        </w:tc>
        <w:tc>
          <w:tcPr>
            <w:tcW w:w="1410" w:type="dxa"/>
          </w:tcPr>
          <w:p w14:paraId="3D696109" w14:textId="7771CBDC" w:rsidR="000862CD" w:rsidRPr="006106E6" w:rsidRDefault="33A5238D" w:rsidP="000862CD">
            <w:pPr>
              <w:rPr>
                <w:rFonts w:ascii="Arial" w:hAnsi="Arial" w:cs="Arial"/>
                <w:color w:val="auto"/>
              </w:rPr>
            </w:pPr>
            <w:r w:rsidRPr="006106E6">
              <w:rPr>
                <w:rFonts w:ascii="Arial" w:hAnsi="Arial" w:cs="Arial"/>
                <w:color w:val="auto"/>
              </w:rPr>
              <w:t xml:space="preserve">Worked with other team members as a member and leader. </w:t>
            </w:r>
          </w:p>
        </w:tc>
        <w:tc>
          <w:tcPr>
            <w:tcW w:w="1348" w:type="dxa"/>
          </w:tcPr>
          <w:p w14:paraId="0EBC6998" w14:textId="4A8D706F" w:rsidR="000862CD" w:rsidRPr="006106E6" w:rsidRDefault="00972C06" w:rsidP="000862CD">
            <w:pPr>
              <w:rPr>
                <w:rFonts w:ascii="Arial" w:hAnsi="Arial" w:cs="Arial"/>
                <w:color w:val="auto"/>
              </w:rPr>
            </w:pPr>
            <w:r>
              <w:rPr>
                <w:rFonts w:ascii="Arial" w:hAnsi="Arial" w:cs="Arial"/>
                <w:color w:val="auto"/>
              </w:rPr>
              <w:t>-</w:t>
            </w:r>
          </w:p>
        </w:tc>
      </w:tr>
      <w:tr w:rsidR="005D50F5" w14:paraId="479446AD" w14:textId="77777777" w:rsidTr="41540889">
        <w:trPr>
          <w:trHeight w:val="300"/>
        </w:trPr>
        <w:tc>
          <w:tcPr>
            <w:tcW w:w="1372" w:type="dxa"/>
          </w:tcPr>
          <w:p w14:paraId="67821244" w14:textId="31CB4568" w:rsidR="220F491D" w:rsidRPr="006106E6" w:rsidRDefault="220F491D" w:rsidP="441BE06C">
            <w:pPr>
              <w:pStyle w:val="ContactInfo"/>
              <w:jc w:val="left"/>
              <w:rPr>
                <w:rFonts w:ascii="Arial" w:hAnsi="Arial" w:cs="Arial"/>
                <w:color w:val="auto"/>
              </w:rPr>
            </w:pPr>
            <w:r w:rsidRPr="006106E6">
              <w:rPr>
                <w:rFonts w:ascii="Arial" w:hAnsi="Arial" w:cs="Arial"/>
                <w:color w:val="auto"/>
              </w:rPr>
              <w:t>Zhe Hong Voong</w:t>
            </w:r>
          </w:p>
        </w:tc>
        <w:tc>
          <w:tcPr>
            <w:tcW w:w="1397" w:type="dxa"/>
          </w:tcPr>
          <w:p w14:paraId="0CB70263" w14:textId="616DE73F" w:rsidR="441BE06C" w:rsidRPr="006106E6" w:rsidRDefault="3A055F8B" w:rsidP="441BE06C">
            <w:pPr>
              <w:rPr>
                <w:rFonts w:ascii="Arial" w:hAnsi="Arial" w:cs="Arial"/>
                <w:color w:val="auto"/>
              </w:rPr>
            </w:pPr>
            <w:r w:rsidRPr="006106E6">
              <w:rPr>
                <w:rFonts w:ascii="Arial" w:hAnsi="Arial" w:cs="Arial"/>
                <w:color w:val="auto"/>
              </w:rPr>
              <w:t>Experienced in Machine learning,</w:t>
            </w:r>
            <w:r w:rsidR="5EBD20F7" w:rsidRPr="006106E6">
              <w:rPr>
                <w:rFonts w:ascii="Arial" w:hAnsi="Arial" w:cs="Arial"/>
                <w:color w:val="auto"/>
              </w:rPr>
              <w:t xml:space="preserve"> Computer Vision, Python and familiar with</w:t>
            </w:r>
            <w:r w:rsidR="4BE3025A" w:rsidRPr="006106E6">
              <w:rPr>
                <w:rFonts w:ascii="Arial" w:hAnsi="Arial" w:cs="Arial"/>
                <w:color w:val="auto"/>
              </w:rPr>
              <w:t xml:space="preserve"> frameworks such as </w:t>
            </w:r>
            <w:r w:rsidR="00CF6469" w:rsidRPr="006106E6">
              <w:rPr>
                <w:rFonts w:ascii="Arial" w:hAnsi="Arial" w:cs="Arial"/>
                <w:color w:val="auto"/>
              </w:rPr>
              <w:t>TensorFlow</w:t>
            </w:r>
            <w:r w:rsidR="4BE3025A" w:rsidRPr="006106E6">
              <w:rPr>
                <w:rFonts w:ascii="Arial" w:hAnsi="Arial" w:cs="Arial"/>
                <w:color w:val="auto"/>
              </w:rPr>
              <w:t xml:space="preserve"> and Pytorch</w:t>
            </w:r>
          </w:p>
        </w:tc>
        <w:tc>
          <w:tcPr>
            <w:tcW w:w="1334" w:type="dxa"/>
          </w:tcPr>
          <w:p w14:paraId="4A4D748A" w14:textId="42A3BD10" w:rsidR="441BE06C" w:rsidRPr="006106E6" w:rsidRDefault="6BF207BE" w:rsidP="4B63C038">
            <w:pPr>
              <w:rPr>
                <w:rFonts w:ascii="Arial" w:hAnsi="Arial" w:cs="Arial"/>
                <w:color w:val="auto"/>
              </w:rPr>
            </w:pPr>
            <w:r w:rsidRPr="006106E6">
              <w:rPr>
                <w:rFonts w:ascii="Arial" w:hAnsi="Arial" w:cs="Arial"/>
                <w:color w:val="auto"/>
              </w:rPr>
              <w:t>Patient, adaptable</w:t>
            </w:r>
            <w:r w:rsidR="6873ACC2" w:rsidRPr="006106E6">
              <w:rPr>
                <w:rFonts w:ascii="Arial" w:hAnsi="Arial" w:cs="Arial"/>
                <w:color w:val="auto"/>
              </w:rPr>
              <w:t>, and a good listener</w:t>
            </w:r>
            <w:r w:rsidR="3B2C5988" w:rsidRPr="006106E6">
              <w:rPr>
                <w:rFonts w:ascii="Arial" w:hAnsi="Arial" w:cs="Arial"/>
                <w:color w:val="auto"/>
              </w:rPr>
              <w:t>.</w:t>
            </w:r>
            <w:r w:rsidR="3B2C5988" w:rsidRPr="006106E6">
              <w:rPr>
                <w:rFonts w:ascii="Arial" w:eastAsia="Constantia" w:hAnsi="Arial" w:cs="Arial"/>
                <w:color w:val="auto"/>
              </w:rPr>
              <w:t xml:space="preserve"> I also will take responsibility for my work and ensure tasks are completed with care and reliability.</w:t>
            </w:r>
          </w:p>
        </w:tc>
        <w:tc>
          <w:tcPr>
            <w:tcW w:w="1769" w:type="dxa"/>
          </w:tcPr>
          <w:p w14:paraId="6C96A3CE" w14:textId="3F88A0AC" w:rsidR="441BE06C" w:rsidRPr="006106E6" w:rsidRDefault="0A14AF2F" w:rsidP="21FE4D8C">
            <w:pPr>
              <w:rPr>
                <w:rFonts w:ascii="Arial" w:hAnsi="Arial" w:cs="Arial"/>
                <w:color w:val="auto"/>
              </w:rPr>
            </w:pPr>
            <w:r w:rsidRPr="006106E6">
              <w:rPr>
                <w:rFonts w:ascii="Arial" w:hAnsi="Arial" w:cs="Arial"/>
                <w:color w:val="auto"/>
              </w:rPr>
              <w:t>Face to face,</w:t>
            </w:r>
          </w:p>
          <w:p w14:paraId="1D391E81" w14:textId="6FB8FDB6" w:rsidR="441BE06C" w:rsidRPr="006106E6" w:rsidRDefault="0A14AF2F" w:rsidP="441BE06C">
            <w:pPr>
              <w:rPr>
                <w:rFonts w:ascii="Arial" w:hAnsi="Arial" w:cs="Arial"/>
                <w:color w:val="auto"/>
              </w:rPr>
            </w:pPr>
            <w:r w:rsidRPr="006106E6">
              <w:rPr>
                <w:rFonts w:ascii="Arial" w:hAnsi="Arial" w:cs="Arial"/>
                <w:color w:val="auto"/>
              </w:rPr>
              <w:t>WhatsApp</w:t>
            </w:r>
            <w:r w:rsidR="74EAF2D8" w:rsidRPr="006106E6">
              <w:rPr>
                <w:rFonts w:ascii="Arial" w:hAnsi="Arial" w:cs="Arial"/>
                <w:color w:val="auto"/>
              </w:rPr>
              <w:t>,</w:t>
            </w:r>
            <w:r w:rsidR="441BE06C" w:rsidRPr="006106E6">
              <w:rPr>
                <w:rFonts w:ascii="Arial" w:hAnsi="Arial" w:cs="Arial"/>
                <w:color w:val="auto"/>
              </w:rPr>
              <w:br/>
            </w:r>
            <w:r w:rsidR="74EAF2D8" w:rsidRPr="006106E6">
              <w:rPr>
                <w:rFonts w:ascii="Arial" w:hAnsi="Arial" w:cs="Arial"/>
                <w:color w:val="auto"/>
              </w:rPr>
              <w:t>Microsoft Teams,</w:t>
            </w:r>
            <w:r w:rsidR="00866C84" w:rsidRPr="006106E6">
              <w:rPr>
                <w:rFonts w:ascii="Arial" w:hAnsi="Arial" w:cs="Arial"/>
                <w:color w:val="auto"/>
              </w:rPr>
              <w:t xml:space="preserve"> </w:t>
            </w:r>
            <w:r w:rsidR="74EAF2D8" w:rsidRPr="006106E6">
              <w:rPr>
                <w:rFonts w:ascii="Arial" w:hAnsi="Arial" w:cs="Arial"/>
                <w:color w:val="auto"/>
              </w:rPr>
              <w:t>Discord</w:t>
            </w:r>
          </w:p>
        </w:tc>
        <w:tc>
          <w:tcPr>
            <w:tcW w:w="1410" w:type="dxa"/>
          </w:tcPr>
          <w:p w14:paraId="354FF2FC" w14:textId="3E9CA24C" w:rsidR="441BE06C" w:rsidRPr="006106E6" w:rsidRDefault="5FDE58C4" w:rsidP="441BE06C">
            <w:pPr>
              <w:rPr>
                <w:rFonts w:ascii="Arial" w:hAnsi="Arial" w:cs="Arial"/>
                <w:color w:val="auto"/>
              </w:rPr>
            </w:pPr>
            <w:r w:rsidRPr="006106E6">
              <w:rPr>
                <w:rFonts w:ascii="Arial" w:eastAsia="Constantia" w:hAnsi="Arial" w:cs="Arial"/>
                <w:color w:val="auto"/>
              </w:rPr>
              <w:t>Collaborated effectively with team members, maintained clear communication, and contributed to successful project outcomes.</w:t>
            </w:r>
          </w:p>
        </w:tc>
        <w:tc>
          <w:tcPr>
            <w:tcW w:w="1348" w:type="dxa"/>
          </w:tcPr>
          <w:p w14:paraId="17E6FAB6" w14:textId="2F5A0E81" w:rsidR="441BE06C" w:rsidRPr="006106E6" w:rsidRDefault="007A6E09" w:rsidP="441BE06C">
            <w:pPr>
              <w:rPr>
                <w:rFonts w:ascii="Arial" w:hAnsi="Arial" w:cs="Arial"/>
                <w:color w:val="auto"/>
              </w:rPr>
            </w:pPr>
            <w:r>
              <w:rPr>
                <w:rFonts w:ascii="Arial" w:hAnsi="Arial" w:cs="Arial"/>
                <w:color w:val="auto"/>
              </w:rPr>
              <w:t>-</w:t>
            </w:r>
          </w:p>
        </w:tc>
      </w:tr>
      <w:tr w:rsidR="005D50F5" w14:paraId="1E459F7D" w14:textId="77777777" w:rsidTr="41540889">
        <w:trPr>
          <w:trHeight w:val="300"/>
        </w:trPr>
        <w:tc>
          <w:tcPr>
            <w:tcW w:w="1372" w:type="dxa"/>
          </w:tcPr>
          <w:p w14:paraId="0AF062B9" w14:textId="16F4C200" w:rsidR="6AC6FF11" w:rsidRPr="006106E6" w:rsidRDefault="6AC6FF11" w:rsidP="441BE06C">
            <w:pPr>
              <w:pStyle w:val="ContactInfo"/>
              <w:rPr>
                <w:rFonts w:ascii="Arial" w:hAnsi="Arial" w:cs="Arial"/>
                <w:color w:val="auto"/>
              </w:rPr>
            </w:pPr>
            <w:r w:rsidRPr="006106E6">
              <w:rPr>
                <w:rFonts w:ascii="Arial" w:hAnsi="Arial" w:cs="Arial"/>
                <w:color w:val="auto"/>
              </w:rPr>
              <w:t>Ryan NG Hoe Kuene</w:t>
            </w:r>
          </w:p>
        </w:tc>
        <w:tc>
          <w:tcPr>
            <w:tcW w:w="1397" w:type="dxa"/>
          </w:tcPr>
          <w:p w14:paraId="427C8852" w14:textId="15552413" w:rsidR="441BE06C" w:rsidRPr="006106E6" w:rsidRDefault="7DF613D8" w:rsidP="441BE06C">
            <w:pPr>
              <w:rPr>
                <w:rFonts w:ascii="Arial" w:hAnsi="Arial" w:cs="Arial"/>
                <w:color w:val="auto"/>
              </w:rPr>
            </w:pPr>
            <w:r w:rsidRPr="006106E6">
              <w:rPr>
                <w:rFonts w:ascii="Arial" w:hAnsi="Arial" w:cs="Arial"/>
                <w:color w:val="auto"/>
              </w:rPr>
              <w:t xml:space="preserve">Experience in CISCO with knowledge in RIP, </w:t>
            </w:r>
            <w:r w:rsidR="3D45CA50" w:rsidRPr="006106E6">
              <w:rPr>
                <w:rFonts w:ascii="Arial" w:hAnsi="Arial" w:cs="Arial"/>
                <w:color w:val="auto"/>
              </w:rPr>
              <w:t xml:space="preserve">EIGRP, </w:t>
            </w:r>
            <w:r w:rsidRPr="006106E6">
              <w:rPr>
                <w:rFonts w:ascii="Arial" w:hAnsi="Arial" w:cs="Arial"/>
                <w:color w:val="auto"/>
              </w:rPr>
              <w:t>OSPF</w:t>
            </w:r>
            <w:r w:rsidR="65882591" w:rsidRPr="006106E6">
              <w:rPr>
                <w:rFonts w:ascii="Arial" w:hAnsi="Arial" w:cs="Arial"/>
                <w:color w:val="auto"/>
              </w:rPr>
              <w:t xml:space="preserve"> </w:t>
            </w:r>
            <w:r w:rsidR="075DCF95" w:rsidRPr="006106E6">
              <w:rPr>
                <w:rFonts w:ascii="Arial" w:hAnsi="Arial" w:cs="Arial"/>
                <w:color w:val="auto"/>
              </w:rPr>
              <w:t>along with VLSM</w:t>
            </w:r>
            <w:r w:rsidR="5BCD858E" w:rsidRPr="006106E6">
              <w:rPr>
                <w:rFonts w:ascii="Arial" w:hAnsi="Arial" w:cs="Arial"/>
                <w:color w:val="auto"/>
              </w:rPr>
              <w:t xml:space="preserve"> skills. </w:t>
            </w:r>
          </w:p>
        </w:tc>
        <w:tc>
          <w:tcPr>
            <w:tcW w:w="1334" w:type="dxa"/>
          </w:tcPr>
          <w:p w14:paraId="3F2D9D94" w14:textId="1F27DCC8" w:rsidR="441BE06C" w:rsidRPr="006106E6" w:rsidRDefault="400B902F" w:rsidP="441BE06C">
            <w:pPr>
              <w:rPr>
                <w:rFonts w:ascii="Arial" w:hAnsi="Arial" w:cs="Arial"/>
                <w:color w:val="auto"/>
              </w:rPr>
            </w:pPr>
            <w:r w:rsidRPr="006106E6">
              <w:rPr>
                <w:rFonts w:ascii="Arial" w:hAnsi="Arial" w:cs="Arial"/>
                <w:color w:val="auto"/>
              </w:rPr>
              <w:t xml:space="preserve">Quick and active learner with great listening skills and friendly attitude </w:t>
            </w:r>
          </w:p>
        </w:tc>
        <w:tc>
          <w:tcPr>
            <w:tcW w:w="1769" w:type="dxa"/>
          </w:tcPr>
          <w:p w14:paraId="46E84047" w14:textId="4ECB1C1F" w:rsidR="441BE06C" w:rsidRPr="006106E6" w:rsidRDefault="2B18AD62" w:rsidP="441BE06C">
            <w:pPr>
              <w:rPr>
                <w:rFonts w:ascii="Arial" w:hAnsi="Arial" w:cs="Arial"/>
                <w:color w:val="auto"/>
              </w:rPr>
            </w:pPr>
            <w:r w:rsidRPr="006106E6">
              <w:rPr>
                <w:rFonts w:ascii="Arial" w:hAnsi="Arial" w:cs="Arial"/>
                <w:color w:val="auto"/>
              </w:rPr>
              <w:t xml:space="preserve">Face to face, MS Teams and </w:t>
            </w:r>
            <w:r w:rsidR="00CF6469" w:rsidRPr="006106E6">
              <w:rPr>
                <w:rFonts w:ascii="Arial" w:hAnsi="Arial" w:cs="Arial"/>
                <w:color w:val="auto"/>
              </w:rPr>
              <w:t>WhatsApp</w:t>
            </w:r>
            <w:r w:rsidRPr="006106E6">
              <w:rPr>
                <w:rFonts w:ascii="Arial" w:hAnsi="Arial" w:cs="Arial"/>
                <w:color w:val="auto"/>
              </w:rPr>
              <w:t xml:space="preserve"> </w:t>
            </w:r>
          </w:p>
        </w:tc>
        <w:tc>
          <w:tcPr>
            <w:tcW w:w="1410" w:type="dxa"/>
          </w:tcPr>
          <w:p w14:paraId="6DF2D447" w14:textId="16FB22E0" w:rsidR="441BE06C" w:rsidRPr="006106E6" w:rsidRDefault="441BE06C" w:rsidP="441BE06C">
            <w:pPr>
              <w:rPr>
                <w:rFonts w:ascii="Arial" w:hAnsi="Arial" w:cs="Arial"/>
                <w:color w:val="auto"/>
              </w:rPr>
            </w:pPr>
          </w:p>
        </w:tc>
        <w:tc>
          <w:tcPr>
            <w:tcW w:w="1348" w:type="dxa"/>
          </w:tcPr>
          <w:p w14:paraId="0DCA4183" w14:textId="2CEB4A8C" w:rsidR="441BE06C" w:rsidRPr="006106E6" w:rsidRDefault="007A6E09" w:rsidP="441BE06C">
            <w:pPr>
              <w:rPr>
                <w:rFonts w:ascii="Arial" w:hAnsi="Arial" w:cs="Arial"/>
                <w:color w:val="auto"/>
              </w:rPr>
            </w:pPr>
            <w:r>
              <w:rPr>
                <w:rFonts w:ascii="Arial" w:hAnsi="Arial" w:cs="Arial"/>
                <w:color w:val="auto"/>
              </w:rPr>
              <w:t>-</w:t>
            </w:r>
          </w:p>
        </w:tc>
      </w:tr>
    </w:tbl>
    <w:bookmarkEnd w:id="6"/>
    <w:p w14:paraId="3D83425F" w14:textId="0472F117" w:rsidR="00805D58" w:rsidRPr="001520D4" w:rsidRDefault="00805D58" w:rsidP="00C51EBF">
      <w:pPr>
        <w:pStyle w:val="Heading2"/>
        <w:numPr>
          <w:ilvl w:val="0"/>
          <w:numId w:val="3"/>
        </w:numPr>
        <w:ind w:left="360"/>
        <w:rPr>
          <w:rFonts w:ascii="Arial" w:hAnsi="Arial" w:cs="Arial"/>
          <w:b/>
          <w:color w:val="auto"/>
        </w:rPr>
      </w:pPr>
      <w:r w:rsidRPr="001520D4">
        <w:rPr>
          <w:rFonts w:ascii="Arial" w:hAnsi="Arial" w:cs="Arial"/>
          <w:b/>
          <w:color w:val="auto"/>
        </w:rPr>
        <w:t>Team role</w:t>
      </w:r>
    </w:p>
    <w:p w14:paraId="6A23A832" w14:textId="77777777" w:rsidR="00805D58" w:rsidRPr="006106E6" w:rsidRDefault="00805D58" w:rsidP="00805D58">
      <w:pPr>
        <w:rPr>
          <w:rFonts w:ascii="Arial" w:hAnsi="Arial" w:cs="Arial"/>
          <w:color w:val="auto"/>
        </w:rPr>
      </w:pPr>
      <w:bookmarkStart w:id="7" w:name="_Hlk158311436"/>
      <w:r w:rsidRPr="006106E6">
        <w:rPr>
          <w:rFonts w:ascii="Arial" w:hAnsi="Arial" w:cs="Arial"/>
          <w:color w:val="auto"/>
        </w:rPr>
        <w:t xml:space="preserve">Table 2: Team Role </w:t>
      </w:r>
    </w:p>
    <w:tbl>
      <w:tblPr>
        <w:tblStyle w:val="TableGrid"/>
        <w:tblW w:w="8642" w:type="dxa"/>
        <w:tblLook w:val="04A0" w:firstRow="1" w:lastRow="0" w:firstColumn="1" w:lastColumn="0" w:noHBand="0" w:noVBand="1"/>
      </w:tblPr>
      <w:tblGrid>
        <w:gridCol w:w="1555"/>
        <w:gridCol w:w="2126"/>
        <w:gridCol w:w="4961"/>
      </w:tblGrid>
      <w:tr w:rsidR="00805D58" w14:paraId="5EB9B3A8" w14:textId="77777777" w:rsidTr="076BB3A6">
        <w:tc>
          <w:tcPr>
            <w:tcW w:w="1555" w:type="dxa"/>
          </w:tcPr>
          <w:p w14:paraId="74F865FF" w14:textId="77777777" w:rsidR="00805D58" w:rsidRPr="006106E6" w:rsidRDefault="00805D58">
            <w:pPr>
              <w:rPr>
                <w:rFonts w:ascii="Arial" w:hAnsi="Arial" w:cs="Arial"/>
                <w:color w:val="auto"/>
              </w:rPr>
            </w:pPr>
            <w:r w:rsidRPr="006106E6">
              <w:rPr>
                <w:rFonts w:ascii="Arial" w:hAnsi="Arial" w:cs="Arial"/>
                <w:color w:val="auto"/>
              </w:rPr>
              <w:t>Student name</w:t>
            </w:r>
          </w:p>
        </w:tc>
        <w:tc>
          <w:tcPr>
            <w:tcW w:w="2126" w:type="dxa"/>
          </w:tcPr>
          <w:p w14:paraId="786DCDB0" w14:textId="77777777" w:rsidR="00805D58" w:rsidRPr="006106E6" w:rsidRDefault="00BC4DE5">
            <w:pPr>
              <w:rPr>
                <w:rFonts w:ascii="Arial" w:hAnsi="Arial" w:cs="Arial"/>
                <w:color w:val="auto"/>
              </w:rPr>
            </w:pPr>
            <w:r w:rsidRPr="006106E6">
              <w:rPr>
                <w:rFonts w:ascii="Arial" w:hAnsi="Arial" w:cs="Arial"/>
                <w:color w:val="auto"/>
              </w:rPr>
              <w:t>Team</w:t>
            </w:r>
            <w:r w:rsidR="00805D58" w:rsidRPr="006106E6">
              <w:rPr>
                <w:rFonts w:ascii="Arial" w:hAnsi="Arial" w:cs="Arial"/>
                <w:color w:val="auto"/>
              </w:rPr>
              <w:t xml:space="preserve"> </w:t>
            </w:r>
            <w:r w:rsidRPr="006106E6">
              <w:rPr>
                <w:rFonts w:ascii="Arial" w:hAnsi="Arial" w:cs="Arial"/>
                <w:color w:val="auto"/>
              </w:rPr>
              <w:t>role</w:t>
            </w:r>
          </w:p>
        </w:tc>
        <w:tc>
          <w:tcPr>
            <w:tcW w:w="4961" w:type="dxa"/>
          </w:tcPr>
          <w:p w14:paraId="2778C210" w14:textId="77777777" w:rsidR="00805D58" w:rsidRPr="006106E6" w:rsidRDefault="00BC4DE5">
            <w:pPr>
              <w:rPr>
                <w:rFonts w:ascii="Arial" w:hAnsi="Arial" w:cs="Arial"/>
                <w:color w:val="auto"/>
              </w:rPr>
            </w:pPr>
            <w:r w:rsidRPr="006106E6">
              <w:rPr>
                <w:rFonts w:ascii="Arial" w:hAnsi="Arial" w:cs="Arial"/>
                <w:color w:val="auto"/>
              </w:rPr>
              <w:t>Justification</w:t>
            </w:r>
          </w:p>
        </w:tc>
      </w:tr>
      <w:tr w:rsidR="00805D58" w14:paraId="4DC3C384" w14:textId="77777777" w:rsidTr="076BB3A6">
        <w:tc>
          <w:tcPr>
            <w:tcW w:w="1555" w:type="dxa"/>
          </w:tcPr>
          <w:p w14:paraId="152E17B0" w14:textId="55D015AB" w:rsidR="00805D58" w:rsidRPr="006106E6" w:rsidRDefault="4137DCAD">
            <w:pPr>
              <w:rPr>
                <w:rFonts w:ascii="Arial" w:hAnsi="Arial" w:cs="Arial"/>
                <w:color w:val="auto"/>
              </w:rPr>
            </w:pPr>
            <w:r w:rsidRPr="006106E6">
              <w:rPr>
                <w:rFonts w:ascii="Arial" w:hAnsi="Arial" w:cs="Arial"/>
                <w:color w:val="auto"/>
              </w:rPr>
              <w:t>Eddie Pui Yung Yew</w:t>
            </w:r>
          </w:p>
        </w:tc>
        <w:tc>
          <w:tcPr>
            <w:tcW w:w="2126" w:type="dxa"/>
          </w:tcPr>
          <w:p w14:paraId="244F84BE" w14:textId="22718EC8" w:rsidR="00805D58" w:rsidRPr="006106E6" w:rsidRDefault="00942E83">
            <w:pPr>
              <w:rPr>
                <w:rFonts w:ascii="Arial" w:hAnsi="Arial" w:cs="Arial"/>
                <w:color w:val="auto"/>
              </w:rPr>
            </w:pPr>
            <w:r w:rsidRPr="006106E6">
              <w:rPr>
                <w:rFonts w:ascii="Arial" w:hAnsi="Arial" w:cs="Arial"/>
                <w:color w:val="auto"/>
              </w:rPr>
              <w:t xml:space="preserve">Product </w:t>
            </w:r>
            <w:r w:rsidR="00AA7D10" w:rsidRPr="006106E6">
              <w:rPr>
                <w:rFonts w:ascii="Arial" w:hAnsi="Arial" w:cs="Arial"/>
                <w:color w:val="auto"/>
              </w:rPr>
              <w:t>Owner</w:t>
            </w:r>
          </w:p>
        </w:tc>
        <w:tc>
          <w:tcPr>
            <w:tcW w:w="4961" w:type="dxa"/>
          </w:tcPr>
          <w:p w14:paraId="19A443A5" w14:textId="1147B23F" w:rsidR="00805D58" w:rsidRPr="006106E6" w:rsidRDefault="006E236F">
            <w:pPr>
              <w:rPr>
                <w:rFonts w:ascii="Arial" w:hAnsi="Arial" w:cs="Arial"/>
                <w:color w:val="auto"/>
              </w:rPr>
            </w:pPr>
            <w:r w:rsidRPr="006106E6">
              <w:rPr>
                <w:rFonts w:ascii="Arial" w:hAnsi="Arial" w:cs="Arial"/>
                <w:color w:val="auto"/>
              </w:rPr>
              <w:t>Organize</w:t>
            </w:r>
            <w:r w:rsidR="00AD056A" w:rsidRPr="006106E6">
              <w:rPr>
                <w:rFonts w:ascii="Arial" w:hAnsi="Arial" w:cs="Arial"/>
                <w:color w:val="auto"/>
              </w:rPr>
              <w:t xml:space="preserve"> team meetings. Assign </w:t>
            </w:r>
            <w:r w:rsidR="007C1B8E" w:rsidRPr="006106E6">
              <w:rPr>
                <w:rFonts w:ascii="Arial" w:hAnsi="Arial" w:cs="Arial"/>
                <w:color w:val="auto"/>
              </w:rPr>
              <w:t xml:space="preserve">tasks to members and deadline for tasks. Ensure the tasks </w:t>
            </w:r>
            <w:r w:rsidR="006E2F0B" w:rsidRPr="006106E6">
              <w:rPr>
                <w:rFonts w:ascii="Arial" w:hAnsi="Arial" w:cs="Arial"/>
                <w:color w:val="auto"/>
              </w:rPr>
              <w:t>are</w:t>
            </w:r>
            <w:r w:rsidR="007C1B8E" w:rsidRPr="006106E6">
              <w:rPr>
                <w:rFonts w:ascii="Arial" w:hAnsi="Arial" w:cs="Arial"/>
                <w:color w:val="auto"/>
              </w:rPr>
              <w:t xml:space="preserve"> in good condition</w:t>
            </w:r>
          </w:p>
        </w:tc>
      </w:tr>
      <w:tr w:rsidR="00805D58" w14:paraId="5C849EA0" w14:textId="77777777" w:rsidTr="076BB3A6">
        <w:tc>
          <w:tcPr>
            <w:tcW w:w="1555" w:type="dxa"/>
          </w:tcPr>
          <w:p w14:paraId="6A309018" w14:textId="6EA349D0" w:rsidR="00805D58" w:rsidRPr="006106E6" w:rsidRDefault="113A7D5B">
            <w:pPr>
              <w:rPr>
                <w:rFonts w:ascii="Arial" w:hAnsi="Arial" w:cs="Arial"/>
                <w:color w:val="auto"/>
              </w:rPr>
            </w:pPr>
            <w:r w:rsidRPr="006106E6">
              <w:rPr>
                <w:rFonts w:ascii="Arial" w:hAnsi="Arial" w:cs="Arial"/>
                <w:color w:val="auto"/>
              </w:rPr>
              <w:t>Julian Chet S</w:t>
            </w:r>
            <w:r w:rsidR="008F658D" w:rsidRPr="006106E6">
              <w:rPr>
                <w:rFonts w:ascii="Arial" w:hAnsi="Arial" w:cs="Arial"/>
                <w:color w:val="auto"/>
              </w:rPr>
              <w:t>h</w:t>
            </w:r>
            <w:r w:rsidRPr="006106E6">
              <w:rPr>
                <w:rFonts w:ascii="Arial" w:hAnsi="Arial" w:cs="Arial"/>
                <w:color w:val="auto"/>
              </w:rPr>
              <w:t>iang JEE</w:t>
            </w:r>
          </w:p>
        </w:tc>
        <w:tc>
          <w:tcPr>
            <w:tcW w:w="2126" w:type="dxa"/>
          </w:tcPr>
          <w:p w14:paraId="6414CD32" w14:textId="0E400D61" w:rsidR="00805D58" w:rsidRPr="006106E6" w:rsidRDefault="003104CD">
            <w:pPr>
              <w:rPr>
                <w:rFonts w:ascii="Arial" w:hAnsi="Arial" w:cs="Arial"/>
                <w:color w:val="auto"/>
              </w:rPr>
            </w:pPr>
            <w:r w:rsidRPr="006106E6">
              <w:rPr>
                <w:rFonts w:ascii="Arial" w:hAnsi="Arial" w:cs="Arial"/>
                <w:color w:val="auto"/>
              </w:rPr>
              <w:t>Scrum Master</w:t>
            </w:r>
            <w:r w:rsidR="0010190B" w:rsidRPr="006106E6">
              <w:rPr>
                <w:rFonts w:ascii="Arial" w:hAnsi="Arial" w:cs="Arial"/>
                <w:color w:val="auto"/>
              </w:rPr>
              <w:t xml:space="preserve"> / Developer</w:t>
            </w:r>
          </w:p>
        </w:tc>
        <w:tc>
          <w:tcPr>
            <w:tcW w:w="4961" w:type="dxa"/>
          </w:tcPr>
          <w:p w14:paraId="0D10E743" w14:textId="7EB7951D" w:rsidR="00805D58" w:rsidRPr="006106E6" w:rsidRDefault="0010190B">
            <w:pPr>
              <w:rPr>
                <w:rFonts w:ascii="Arial" w:hAnsi="Arial" w:cs="Arial"/>
                <w:color w:val="auto"/>
              </w:rPr>
            </w:pPr>
            <w:r w:rsidRPr="006106E6">
              <w:rPr>
                <w:rFonts w:ascii="Arial" w:hAnsi="Arial" w:cs="Arial"/>
                <w:color w:val="auto"/>
              </w:rPr>
              <w:t>Ma</w:t>
            </w:r>
            <w:r w:rsidR="008A50D7" w:rsidRPr="006106E6">
              <w:rPr>
                <w:rFonts w:ascii="Arial" w:hAnsi="Arial" w:cs="Arial"/>
                <w:color w:val="auto"/>
              </w:rPr>
              <w:t xml:space="preserve">nage </w:t>
            </w:r>
            <w:r w:rsidR="00A61167" w:rsidRPr="006106E6">
              <w:rPr>
                <w:rFonts w:ascii="Arial" w:hAnsi="Arial" w:cs="Arial"/>
                <w:color w:val="auto"/>
              </w:rPr>
              <w:t>documentation and task</w:t>
            </w:r>
            <w:r w:rsidR="000E1823" w:rsidRPr="006106E6">
              <w:rPr>
                <w:rFonts w:ascii="Arial" w:hAnsi="Arial" w:cs="Arial"/>
                <w:color w:val="auto"/>
              </w:rPr>
              <w:t xml:space="preserve"> </w:t>
            </w:r>
            <w:r w:rsidR="003104CD" w:rsidRPr="006106E6">
              <w:rPr>
                <w:rFonts w:ascii="Arial" w:hAnsi="Arial" w:cs="Arial"/>
                <w:color w:val="auto"/>
              </w:rPr>
              <w:t>assignments</w:t>
            </w:r>
            <w:r w:rsidR="000E1823" w:rsidRPr="006106E6">
              <w:rPr>
                <w:rFonts w:ascii="Arial" w:hAnsi="Arial" w:cs="Arial"/>
                <w:color w:val="auto"/>
              </w:rPr>
              <w:t xml:space="preserve"> for members</w:t>
            </w:r>
            <w:r w:rsidR="0084187F" w:rsidRPr="006106E6">
              <w:rPr>
                <w:rFonts w:ascii="Arial" w:hAnsi="Arial" w:cs="Arial"/>
                <w:color w:val="auto"/>
              </w:rPr>
              <w:t xml:space="preserve"> in an agile environment. </w:t>
            </w:r>
            <w:r w:rsidR="005912CA" w:rsidRPr="006106E6">
              <w:rPr>
                <w:rFonts w:ascii="Arial" w:hAnsi="Arial" w:cs="Arial"/>
                <w:color w:val="auto"/>
              </w:rPr>
              <w:t xml:space="preserve">I am able to </w:t>
            </w:r>
            <w:r w:rsidR="00CE36F0" w:rsidRPr="006106E6">
              <w:rPr>
                <w:rFonts w:ascii="Arial" w:hAnsi="Arial" w:cs="Arial"/>
                <w:color w:val="auto"/>
              </w:rPr>
              <w:t>take part in data preprocessing and augmentation</w:t>
            </w:r>
            <w:r w:rsidR="006770D2" w:rsidRPr="006106E6">
              <w:rPr>
                <w:rFonts w:ascii="Arial" w:hAnsi="Arial" w:cs="Arial"/>
                <w:color w:val="auto"/>
              </w:rPr>
              <w:t>, data visualization and mobile app development.</w:t>
            </w:r>
          </w:p>
        </w:tc>
      </w:tr>
      <w:tr w:rsidR="00805D58" w14:paraId="1DBBCE25" w14:textId="77777777" w:rsidTr="076BB3A6">
        <w:tc>
          <w:tcPr>
            <w:tcW w:w="1555" w:type="dxa"/>
          </w:tcPr>
          <w:p w14:paraId="66C63D2F" w14:textId="35420F8E" w:rsidR="00805D58" w:rsidRPr="006106E6" w:rsidRDefault="725F1059">
            <w:pPr>
              <w:rPr>
                <w:rFonts w:ascii="Arial" w:hAnsi="Arial" w:cs="Arial"/>
                <w:color w:val="auto"/>
              </w:rPr>
            </w:pPr>
            <w:r w:rsidRPr="006106E6">
              <w:rPr>
                <w:rFonts w:ascii="Arial" w:hAnsi="Arial" w:cs="Arial"/>
                <w:color w:val="auto"/>
              </w:rPr>
              <w:t>Tsung Yin NG</w:t>
            </w:r>
          </w:p>
        </w:tc>
        <w:tc>
          <w:tcPr>
            <w:tcW w:w="2126" w:type="dxa"/>
          </w:tcPr>
          <w:p w14:paraId="5E2624D7" w14:textId="53A4CE43" w:rsidR="00805D58" w:rsidRPr="006106E6" w:rsidRDefault="008F75BA">
            <w:pPr>
              <w:rPr>
                <w:rFonts w:ascii="Arial" w:hAnsi="Arial" w:cs="Arial"/>
                <w:color w:val="auto"/>
              </w:rPr>
            </w:pPr>
            <w:r w:rsidRPr="006106E6">
              <w:rPr>
                <w:rFonts w:ascii="Arial" w:hAnsi="Arial" w:cs="Arial"/>
                <w:color w:val="auto"/>
              </w:rPr>
              <w:t>Meeting Notes Taker</w:t>
            </w:r>
            <w:r w:rsidR="701E76AF" w:rsidRPr="006106E6">
              <w:rPr>
                <w:rFonts w:ascii="Arial" w:hAnsi="Arial" w:cs="Arial"/>
                <w:color w:val="auto"/>
              </w:rPr>
              <w:t xml:space="preserve"> / Developer</w:t>
            </w:r>
          </w:p>
        </w:tc>
        <w:tc>
          <w:tcPr>
            <w:tcW w:w="4961" w:type="dxa"/>
          </w:tcPr>
          <w:p w14:paraId="7860341A" w14:textId="70D5A1B3" w:rsidR="00805D58" w:rsidRPr="006106E6" w:rsidRDefault="04055981">
            <w:pPr>
              <w:rPr>
                <w:rFonts w:ascii="Arial" w:hAnsi="Arial" w:cs="Arial"/>
                <w:color w:val="auto"/>
              </w:rPr>
            </w:pPr>
            <w:r w:rsidRPr="006106E6">
              <w:rPr>
                <w:rFonts w:ascii="Arial" w:hAnsi="Arial" w:cs="Arial"/>
                <w:color w:val="auto"/>
              </w:rPr>
              <w:t>Taking notes of the agenda</w:t>
            </w:r>
            <w:r w:rsidR="7C9D7428" w:rsidRPr="006106E6">
              <w:rPr>
                <w:rFonts w:ascii="Arial" w:hAnsi="Arial" w:cs="Arial"/>
                <w:color w:val="auto"/>
              </w:rPr>
              <w:t>s</w:t>
            </w:r>
            <w:r w:rsidRPr="006106E6">
              <w:rPr>
                <w:rFonts w:ascii="Arial" w:hAnsi="Arial" w:cs="Arial"/>
                <w:color w:val="auto"/>
              </w:rPr>
              <w:t xml:space="preserve"> and providing proof of the meetings of the team for project completion. </w:t>
            </w:r>
            <w:r w:rsidR="56A9A0FA" w:rsidRPr="006106E6">
              <w:rPr>
                <w:rFonts w:ascii="Arial" w:hAnsi="Arial" w:cs="Arial"/>
                <w:color w:val="auto"/>
              </w:rPr>
              <w:t>Work on the cybersecurity parts of mobile app development.</w:t>
            </w:r>
          </w:p>
        </w:tc>
      </w:tr>
      <w:tr w:rsidR="00805D58" w14:paraId="1D848391" w14:textId="77777777" w:rsidTr="076BB3A6">
        <w:tc>
          <w:tcPr>
            <w:tcW w:w="1555" w:type="dxa"/>
          </w:tcPr>
          <w:p w14:paraId="48E02F4B" w14:textId="033C15DC" w:rsidR="00805D58" w:rsidRPr="006106E6" w:rsidRDefault="354D5533" w:rsidP="441BE06C">
            <w:pPr>
              <w:pStyle w:val="ContactInfo"/>
              <w:jc w:val="left"/>
              <w:rPr>
                <w:rFonts w:ascii="Arial" w:hAnsi="Arial" w:cs="Arial"/>
                <w:color w:val="auto"/>
              </w:rPr>
            </w:pPr>
            <w:r w:rsidRPr="006106E6">
              <w:rPr>
                <w:rFonts w:ascii="Arial" w:hAnsi="Arial" w:cs="Arial"/>
                <w:color w:val="auto"/>
              </w:rPr>
              <w:t>Yee Von LOW</w:t>
            </w:r>
          </w:p>
        </w:tc>
        <w:tc>
          <w:tcPr>
            <w:tcW w:w="2126" w:type="dxa"/>
          </w:tcPr>
          <w:p w14:paraId="5B831F85" w14:textId="3C46E3D9" w:rsidR="00805D58" w:rsidRPr="006106E6" w:rsidRDefault="008F75BA">
            <w:pPr>
              <w:rPr>
                <w:rFonts w:ascii="Arial" w:hAnsi="Arial" w:cs="Arial"/>
                <w:color w:val="auto"/>
              </w:rPr>
            </w:pPr>
            <w:r w:rsidRPr="006106E6">
              <w:rPr>
                <w:rFonts w:ascii="Arial" w:hAnsi="Arial" w:cs="Arial"/>
                <w:color w:val="auto"/>
              </w:rPr>
              <w:t>Developer</w:t>
            </w:r>
          </w:p>
        </w:tc>
        <w:tc>
          <w:tcPr>
            <w:tcW w:w="4961" w:type="dxa"/>
          </w:tcPr>
          <w:p w14:paraId="505D11E6" w14:textId="685D5FA3" w:rsidR="00805D58" w:rsidRPr="006106E6" w:rsidRDefault="43DA2C77">
            <w:pPr>
              <w:rPr>
                <w:rFonts w:ascii="Arial" w:hAnsi="Arial" w:cs="Arial"/>
                <w:color w:val="auto"/>
              </w:rPr>
            </w:pPr>
            <w:r w:rsidRPr="3FC5BB00">
              <w:rPr>
                <w:rFonts w:ascii="Arial" w:hAnsi="Arial" w:cs="Arial"/>
                <w:color w:val="auto"/>
              </w:rPr>
              <w:t>Design</w:t>
            </w:r>
            <w:r w:rsidRPr="735A49D7">
              <w:rPr>
                <w:rFonts w:ascii="Arial" w:hAnsi="Arial" w:cs="Arial"/>
                <w:color w:val="auto"/>
              </w:rPr>
              <w:t xml:space="preserve"> </w:t>
            </w:r>
            <w:r w:rsidR="10CDB5A4" w:rsidRPr="185B6B21">
              <w:rPr>
                <w:rFonts w:ascii="Arial" w:hAnsi="Arial" w:cs="Arial"/>
                <w:color w:val="auto"/>
              </w:rPr>
              <w:t xml:space="preserve">and </w:t>
            </w:r>
            <w:r w:rsidR="10CDB5A4" w:rsidRPr="1523516B">
              <w:rPr>
                <w:rFonts w:ascii="Arial" w:hAnsi="Arial" w:cs="Arial"/>
                <w:color w:val="auto"/>
              </w:rPr>
              <w:t>develop</w:t>
            </w:r>
            <w:r w:rsidRPr="78CBE197">
              <w:rPr>
                <w:rFonts w:ascii="Arial" w:hAnsi="Arial" w:cs="Arial"/>
                <w:color w:val="auto"/>
              </w:rPr>
              <w:t xml:space="preserve"> </w:t>
            </w:r>
            <w:r w:rsidR="47AE4B9D" w:rsidRPr="0D1C1640">
              <w:rPr>
                <w:rFonts w:ascii="Arial" w:hAnsi="Arial" w:cs="Arial"/>
                <w:color w:val="auto"/>
              </w:rPr>
              <w:t xml:space="preserve">a </w:t>
            </w:r>
            <w:r w:rsidR="47AE4B9D" w:rsidRPr="7288B790">
              <w:rPr>
                <w:rFonts w:ascii="Arial" w:hAnsi="Arial" w:cs="Arial"/>
                <w:color w:val="auto"/>
              </w:rPr>
              <w:t>user</w:t>
            </w:r>
            <w:r w:rsidR="47AE4B9D" w:rsidRPr="79721F5A">
              <w:rPr>
                <w:rFonts w:ascii="Arial" w:hAnsi="Arial" w:cs="Arial"/>
                <w:color w:val="auto"/>
              </w:rPr>
              <w:t>-</w:t>
            </w:r>
            <w:r w:rsidR="47AE4B9D" w:rsidRPr="7288B790">
              <w:rPr>
                <w:rFonts w:ascii="Arial" w:hAnsi="Arial" w:cs="Arial"/>
                <w:color w:val="auto"/>
              </w:rPr>
              <w:t xml:space="preserve">friendly </w:t>
            </w:r>
            <w:r w:rsidR="47AE4B9D" w:rsidRPr="1E97DB33">
              <w:rPr>
                <w:rFonts w:ascii="Arial" w:hAnsi="Arial" w:cs="Arial"/>
                <w:color w:val="auto"/>
              </w:rPr>
              <w:t xml:space="preserve">mobile app, </w:t>
            </w:r>
            <w:r w:rsidR="41793780" w:rsidRPr="1F771FCD">
              <w:rPr>
                <w:rFonts w:ascii="Arial" w:hAnsi="Arial" w:cs="Arial"/>
                <w:color w:val="auto"/>
              </w:rPr>
              <w:t xml:space="preserve">and </w:t>
            </w:r>
            <w:r w:rsidR="41793780" w:rsidRPr="055AEA46">
              <w:rPr>
                <w:rFonts w:ascii="Arial" w:hAnsi="Arial" w:cs="Arial"/>
                <w:color w:val="auto"/>
              </w:rPr>
              <w:t xml:space="preserve">connect </w:t>
            </w:r>
            <w:r w:rsidR="41793780" w:rsidRPr="7F637E19">
              <w:rPr>
                <w:rFonts w:ascii="Arial" w:hAnsi="Arial" w:cs="Arial"/>
                <w:color w:val="auto"/>
              </w:rPr>
              <w:t xml:space="preserve">to </w:t>
            </w:r>
            <w:r w:rsidR="2BDCC952" w:rsidRPr="32FCD66F">
              <w:rPr>
                <w:rFonts w:ascii="Arial" w:hAnsi="Arial" w:cs="Arial"/>
                <w:color w:val="auto"/>
              </w:rPr>
              <w:t xml:space="preserve">the </w:t>
            </w:r>
            <w:r w:rsidR="41793780" w:rsidRPr="7F637E19">
              <w:rPr>
                <w:rFonts w:ascii="Arial" w:hAnsi="Arial" w:cs="Arial"/>
                <w:color w:val="auto"/>
              </w:rPr>
              <w:t>backend</w:t>
            </w:r>
            <w:r w:rsidR="2E2C1581" w:rsidRPr="3C16D9E5">
              <w:rPr>
                <w:rFonts w:ascii="Arial" w:hAnsi="Arial" w:cs="Arial"/>
                <w:color w:val="auto"/>
              </w:rPr>
              <w:t>.</w:t>
            </w:r>
          </w:p>
        </w:tc>
      </w:tr>
      <w:tr w:rsidR="441BE06C" w14:paraId="19CEF52F" w14:textId="77777777" w:rsidTr="076BB3A6">
        <w:trPr>
          <w:trHeight w:val="300"/>
        </w:trPr>
        <w:tc>
          <w:tcPr>
            <w:tcW w:w="1555" w:type="dxa"/>
          </w:tcPr>
          <w:p w14:paraId="6FAF1F05" w14:textId="6864F14C" w:rsidR="28C7E11A" w:rsidRPr="006106E6" w:rsidRDefault="28C7E11A" w:rsidP="441BE06C">
            <w:pPr>
              <w:pStyle w:val="ContactInfo"/>
              <w:jc w:val="left"/>
              <w:rPr>
                <w:rFonts w:ascii="Arial" w:hAnsi="Arial" w:cs="Arial"/>
                <w:color w:val="auto"/>
              </w:rPr>
            </w:pPr>
            <w:r w:rsidRPr="006106E6">
              <w:rPr>
                <w:rFonts w:ascii="Arial" w:hAnsi="Arial" w:cs="Arial"/>
                <w:color w:val="auto"/>
              </w:rPr>
              <w:lastRenderedPageBreak/>
              <w:t>Zhe Hong VOONG</w:t>
            </w:r>
          </w:p>
        </w:tc>
        <w:tc>
          <w:tcPr>
            <w:tcW w:w="2126" w:type="dxa"/>
          </w:tcPr>
          <w:p w14:paraId="43702B17" w14:textId="355E1AE8" w:rsidR="441BE06C" w:rsidRPr="006106E6" w:rsidRDefault="008F75BA" w:rsidP="441BE06C">
            <w:pPr>
              <w:rPr>
                <w:rFonts w:ascii="Arial" w:hAnsi="Arial" w:cs="Arial"/>
                <w:color w:val="auto"/>
              </w:rPr>
            </w:pPr>
            <w:r w:rsidRPr="006106E6">
              <w:rPr>
                <w:rFonts w:ascii="Arial" w:hAnsi="Arial" w:cs="Arial"/>
                <w:color w:val="auto"/>
              </w:rPr>
              <w:t>Developer</w:t>
            </w:r>
          </w:p>
        </w:tc>
        <w:tc>
          <w:tcPr>
            <w:tcW w:w="4961" w:type="dxa"/>
          </w:tcPr>
          <w:p w14:paraId="560F1AFF" w14:textId="333B3AD0" w:rsidR="441BE06C" w:rsidRPr="006106E6" w:rsidRDefault="2433C435" w:rsidP="441BE06C">
            <w:pPr>
              <w:rPr>
                <w:rFonts w:ascii="Arial" w:hAnsi="Arial" w:cs="Arial"/>
                <w:color w:val="auto"/>
              </w:rPr>
            </w:pPr>
            <w:r w:rsidRPr="006106E6">
              <w:rPr>
                <w:rFonts w:ascii="Arial" w:hAnsi="Arial" w:cs="Arial"/>
                <w:color w:val="auto"/>
              </w:rPr>
              <w:t xml:space="preserve">I </w:t>
            </w:r>
            <w:r w:rsidR="008D37B4" w:rsidRPr="006106E6">
              <w:rPr>
                <w:rFonts w:ascii="Arial" w:hAnsi="Arial" w:cs="Arial"/>
                <w:color w:val="auto"/>
              </w:rPr>
              <w:t>can handle</w:t>
            </w:r>
            <w:r w:rsidRPr="006106E6">
              <w:rPr>
                <w:rFonts w:ascii="Arial" w:hAnsi="Arial" w:cs="Arial"/>
                <w:color w:val="auto"/>
              </w:rPr>
              <w:t xml:space="preserve"> the model training, image annotation process, and integration of the AI system into the mobile application.</w:t>
            </w:r>
          </w:p>
        </w:tc>
      </w:tr>
      <w:tr w:rsidR="441BE06C" w14:paraId="51169F61" w14:textId="77777777" w:rsidTr="076BB3A6">
        <w:trPr>
          <w:trHeight w:val="300"/>
        </w:trPr>
        <w:tc>
          <w:tcPr>
            <w:tcW w:w="1555" w:type="dxa"/>
          </w:tcPr>
          <w:p w14:paraId="21102B1A" w14:textId="01368780" w:rsidR="336E8FAF" w:rsidRPr="006106E6" w:rsidRDefault="336E8FAF" w:rsidP="441BE06C">
            <w:pPr>
              <w:pStyle w:val="ContactInfo"/>
              <w:rPr>
                <w:rFonts w:ascii="Arial" w:hAnsi="Arial" w:cs="Arial"/>
                <w:color w:val="auto"/>
              </w:rPr>
            </w:pPr>
            <w:r w:rsidRPr="006106E6">
              <w:rPr>
                <w:rFonts w:ascii="Arial" w:hAnsi="Arial" w:cs="Arial"/>
                <w:color w:val="auto"/>
              </w:rPr>
              <w:t xml:space="preserve">Ryan NG </w:t>
            </w:r>
          </w:p>
          <w:p w14:paraId="15D7274C" w14:textId="1FC11EAD" w:rsidR="336E8FAF" w:rsidRPr="006106E6" w:rsidRDefault="336E8FAF" w:rsidP="441BE06C">
            <w:pPr>
              <w:pStyle w:val="ContactInfo"/>
              <w:rPr>
                <w:rFonts w:ascii="Arial" w:hAnsi="Arial" w:cs="Arial"/>
                <w:color w:val="auto"/>
              </w:rPr>
            </w:pPr>
            <w:r w:rsidRPr="006106E6">
              <w:rPr>
                <w:rFonts w:ascii="Arial" w:hAnsi="Arial" w:cs="Arial"/>
                <w:color w:val="auto"/>
              </w:rPr>
              <w:t>Hoe Kuene</w:t>
            </w:r>
          </w:p>
        </w:tc>
        <w:tc>
          <w:tcPr>
            <w:tcW w:w="2126" w:type="dxa"/>
          </w:tcPr>
          <w:p w14:paraId="3C810A8D" w14:textId="31DF361F" w:rsidR="441BE06C" w:rsidRPr="006106E6" w:rsidRDefault="008F75BA" w:rsidP="441BE06C">
            <w:pPr>
              <w:rPr>
                <w:rFonts w:ascii="Arial" w:hAnsi="Arial" w:cs="Arial"/>
                <w:color w:val="auto"/>
              </w:rPr>
            </w:pPr>
            <w:r w:rsidRPr="006106E6">
              <w:rPr>
                <w:rFonts w:ascii="Arial" w:hAnsi="Arial" w:cs="Arial"/>
                <w:color w:val="auto"/>
              </w:rPr>
              <w:t>Developer</w:t>
            </w:r>
          </w:p>
        </w:tc>
        <w:tc>
          <w:tcPr>
            <w:tcW w:w="4961" w:type="dxa"/>
          </w:tcPr>
          <w:p w14:paraId="09655DBA" w14:textId="6465BBFC" w:rsidR="441BE06C" w:rsidRPr="006106E6" w:rsidRDefault="441BE06C" w:rsidP="441BE06C">
            <w:pPr>
              <w:rPr>
                <w:rFonts w:ascii="Arial" w:hAnsi="Arial" w:cs="Arial"/>
                <w:color w:val="auto"/>
              </w:rPr>
            </w:pPr>
          </w:p>
        </w:tc>
      </w:tr>
    </w:tbl>
    <w:bookmarkEnd w:id="7"/>
    <w:p w14:paraId="7FB81170" w14:textId="77777777" w:rsidR="00BC4DE5" w:rsidRPr="006106E6" w:rsidRDefault="00BC4DE5" w:rsidP="00C51EBF">
      <w:pPr>
        <w:pStyle w:val="Heading2"/>
        <w:numPr>
          <w:ilvl w:val="0"/>
          <w:numId w:val="3"/>
        </w:numPr>
        <w:ind w:left="360"/>
        <w:rPr>
          <w:rFonts w:ascii="Arial" w:hAnsi="Arial" w:cs="Arial"/>
          <w:color w:val="auto"/>
        </w:rPr>
      </w:pPr>
      <w:r w:rsidRPr="006106E6">
        <w:rPr>
          <w:rFonts w:ascii="Arial" w:hAnsi="Arial" w:cs="Arial"/>
          <w:color w:val="auto"/>
        </w:rPr>
        <w:t>Teamwork roadmap</w:t>
      </w:r>
    </w:p>
    <w:p w14:paraId="27E7D9E0" w14:textId="7096A3AA" w:rsidR="000862CD" w:rsidRPr="001520D4" w:rsidRDefault="480A3C93" w:rsidP="001520D4">
      <w:pPr>
        <w:jc w:val="both"/>
        <w:rPr>
          <w:rFonts w:ascii="Arial" w:hAnsi="Arial" w:cs="Arial"/>
          <w:color w:val="auto"/>
        </w:rPr>
      </w:pPr>
      <w:bookmarkStart w:id="8" w:name="_Hlk158311547"/>
      <w:r w:rsidRPr="006106E6">
        <w:rPr>
          <w:rFonts w:ascii="Arial" w:hAnsi="Arial" w:cs="Arial"/>
          <w:color w:val="auto"/>
        </w:rPr>
        <w:t>Group 6 will hold weekly face-to-face meetings every Tuesday and Thursday during class to synchronize progress, discuss reports, and plan tasks, with a primary client meeting scheduled for Wednesdays from 10:00 AM to 12:00 PM. For quick and emergency updates, informal communication will be handled through a WhatsApp group, and members are expected to respond within 24 hours. Tasks will be estimated and assigned using a Trello board during meetings, with an internal deadline set for Sunday at 11:59 PM each week to allow for review before official submission. All documents will be stored and collaboratively edited using Google Drive for version control and real-time collaboration.</w:t>
      </w:r>
    </w:p>
    <w:p w14:paraId="5381E5A1" w14:textId="58A01D56" w:rsidR="00BC4DE5" w:rsidRPr="006106E6" w:rsidRDefault="00BC4DE5" w:rsidP="556BA1A6">
      <w:pPr>
        <w:rPr>
          <w:rFonts w:ascii="Arial" w:eastAsia="Constantia" w:hAnsi="Arial" w:cs="Arial"/>
          <w:color w:val="auto"/>
          <w:highlight w:val="yellow"/>
        </w:rPr>
      </w:pPr>
    </w:p>
    <w:bookmarkEnd w:id="8"/>
    <w:p w14:paraId="395339B7" w14:textId="2447D00C" w:rsidR="00BC4DE5" w:rsidRPr="006106E6" w:rsidRDefault="00BC4DE5" w:rsidP="00C51EBF">
      <w:pPr>
        <w:pStyle w:val="Heading2"/>
        <w:numPr>
          <w:ilvl w:val="0"/>
          <w:numId w:val="3"/>
        </w:numPr>
        <w:ind w:left="360"/>
        <w:rPr>
          <w:rFonts w:ascii="Arial" w:hAnsi="Arial" w:cs="Arial"/>
          <w:color w:val="auto"/>
        </w:rPr>
      </w:pPr>
      <w:r w:rsidRPr="006106E6">
        <w:rPr>
          <w:rFonts w:ascii="Arial" w:hAnsi="Arial" w:cs="Arial"/>
          <w:color w:val="auto"/>
        </w:rPr>
        <w:t>D</w:t>
      </w:r>
      <w:r w:rsidR="005125DD" w:rsidRPr="006106E6">
        <w:rPr>
          <w:rFonts w:ascii="Arial" w:hAnsi="Arial" w:cs="Arial"/>
          <w:color w:val="auto"/>
        </w:rPr>
        <w:t>o</w:t>
      </w:r>
      <w:r w:rsidRPr="006106E6">
        <w:rPr>
          <w:rFonts w:ascii="Arial" w:hAnsi="Arial" w:cs="Arial"/>
          <w:color w:val="auto"/>
        </w:rPr>
        <w:t>cument management</w:t>
      </w:r>
    </w:p>
    <w:p w14:paraId="4D27D476" w14:textId="0D47C7FB" w:rsidR="7AD3FC75" w:rsidRPr="006106E6" w:rsidRDefault="12A7EFF3" w:rsidP="001F6CFF">
      <w:pPr>
        <w:jc w:val="both"/>
        <w:rPr>
          <w:rFonts w:ascii="Arial" w:eastAsiaTheme="minorEastAsia" w:hAnsi="Arial" w:cs="Arial"/>
          <w:color w:val="auto"/>
        </w:rPr>
      </w:pPr>
      <w:r w:rsidRPr="006106E6">
        <w:rPr>
          <w:rFonts w:ascii="Arial" w:eastAsiaTheme="minorEastAsia" w:hAnsi="Arial" w:cs="Arial"/>
          <w:color w:val="auto"/>
        </w:rPr>
        <w:t>All project documents will be centrally stored and collaboratively edited on Google Drive, which serves as the primary repository due to its features like automatic version history, which allows the team to track changes and revert if necessary. The folder structure will be organized by project phases, such as planning, design, development, and testing, under the supervision of the Project Manager. Notifications regarding updated or new documents will be shared with the team via communication channels like Microsoft Teams, WhatsApp, or Outlook. While all members are responsible for updating documents assigned to them, the Project Manager is primarily responsible for maintaining the folder structure and ensuring document completeness.</w:t>
      </w:r>
      <w:r w:rsidR="000116AC" w:rsidRPr="006106E6">
        <w:rPr>
          <w:rFonts w:ascii="Arial" w:eastAsiaTheme="minorEastAsia" w:hAnsi="Arial" w:cs="Arial"/>
          <w:color w:val="auto"/>
        </w:rPr>
        <w:br w:type="page"/>
      </w:r>
    </w:p>
    <w:p w14:paraId="0E699F57" w14:textId="12EDC4CD" w:rsidR="7EAC6913" w:rsidRDefault="00BC4DE5" w:rsidP="00C51EBF">
      <w:pPr>
        <w:pStyle w:val="Heading2"/>
        <w:numPr>
          <w:ilvl w:val="0"/>
          <w:numId w:val="3"/>
        </w:numPr>
        <w:ind w:left="360"/>
        <w:rPr>
          <w:rFonts w:ascii="Arial" w:hAnsi="Arial" w:cs="Arial"/>
          <w:b/>
          <w:color w:val="auto"/>
        </w:rPr>
      </w:pPr>
      <w:r w:rsidRPr="001520D4">
        <w:rPr>
          <w:rFonts w:ascii="Arial" w:hAnsi="Arial" w:cs="Arial"/>
          <w:b/>
          <w:color w:val="auto"/>
        </w:rPr>
        <w:lastRenderedPageBreak/>
        <w:t>risk mitigation</w:t>
      </w:r>
    </w:p>
    <w:p w14:paraId="62E7202E" w14:textId="04D3F2B0" w:rsidR="001520D4" w:rsidRPr="008D37B4" w:rsidRDefault="001520D4" w:rsidP="001520D4">
      <w:pPr>
        <w:rPr>
          <w:rFonts w:ascii="Arial" w:hAnsi="Arial" w:cs="Arial"/>
          <w:color w:val="auto"/>
        </w:rPr>
      </w:pPr>
      <w:r w:rsidRPr="008D37B4">
        <w:rPr>
          <w:rFonts w:ascii="Arial" w:hAnsi="Arial" w:cs="Arial"/>
          <w:color w:val="auto"/>
        </w:rPr>
        <w:t>Table</w:t>
      </w:r>
      <w:r w:rsidR="008D37B4" w:rsidRPr="008D37B4">
        <w:rPr>
          <w:rFonts w:ascii="Arial" w:hAnsi="Arial" w:cs="Arial"/>
          <w:color w:val="auto"/>
        </w:rPr>
        <w:t xml:space="preserve"> 3: Risk Mitigation</w:t>
      </w:r>
    </w:p>
    <w:tbl>
      <w:tblPr>
        <w:tblStyle w:val="TableGrid"/>
        <w:tblW w:w="8640" w:type="dxa"/>
        <w:tblLayout w:type="fixed"/>
        <w:tblLook w:val="06A0" w:firstRow="1" w:lastRow="0" w:firstColumn="1" w:lastColumn="0" w:noHBand="1" w:noVBand="1"/>
      </w:tblPr>
      <w:tblGrid>
        <w:gridCol w:w="2145"/>
        <w:gridCol w:w="2040"/>
        <w:gridCol w:w="4455"/>
      </w:tblGrid>
      <w:tr w:rsidR="78E51355" w14:paraId="1DBE7302" w14:textId="77777777" w:rsidTr="03647860">
        <w:trPr>
          <w:trHeight w:val="300"/>
        </w:trPr>
        <w:tc>
          <w:tcPr>
            <w:tcW w:w="2145" w:type="dxa"/>
          </w:tcPr>
          <w:p w14:paraId="2296CE86" w14:textId="5A715B64" w:rsidR="78E51355" w:rsidRPr="006106E6" w:rsidRDefault="7A7AE7A2" w:rsidP="78E51355">
            <w:pPr>
              <w:rPr>
                <w:rFonts w:ascii="Arial" w:hAnsi="Arial" w:cs="Arial"/>
                <w:b/>
                <w:color w:val="auto"/>
              </w:rPr>
            </w:pPr>
            <w:r w:rsidRPr="006106E6">
              <w:rPr>
                <w:rFonts w:ascii="Arial" w:hAnsi="Arial" w:cs="Arial"/>
                <w:b/>
                <w:color w:val="auto"/>
              </w:rPr>
              <w:t>Risk</w:t>
            </w:r>
          </w:p>
        </w:tc>
        <w:tc>
          <w:tcPr>
            <w:tcW w:w="2040" w:type="dxa"/>
          </w:tcPr>
          <w:p w14:paraId="65F3DBE0" w14:textId="7EDC5980" w:rsidR="78E51355" w:rsidRPr="006106E6" w:rsidRDefault="7A7AE7A2" w:rsidP="78E51355">
            <w:pPr>
              <w:rPr>
                <w:rFonts w:ascii="Arial" w:hAnsi="Arial" w:cs="Arial"/>
                <w:b/>
                <w:color w:val="auto"/>
              </w:rPr>
            </w:pPr>
            <w:r w:rsidRPr="006106E6">
              <w:rPr>
                <w:rFonts w:ascii="Arial" w:hAnsi="Arial" w:cs="Arial"/>
                <w:b/>
                <w:color w:val="auto"/>
              </w:rPr>
              <w:t>Impact</w:t>
            </w:r>
          </w:p>
        </w:tc>
        <w:tc>
          <w:tcPr>
            <w:tcW w:w="4455" w:type="dxa"/>
          </w:tcPr>
          <w:p w14:paraId="3CCA8405" w14:textId="7CCAF158" w:rsidR="78E51355" w:rsidRPr="006106E6" w:rsidRDefault="7A7AE7A2" w:rsidP="78E51355">
            <w:pPr>
              <w:rPr>
                <w:rFonts w:ascii="Arial" w:hAnsi="Arial" w:cs="Arial"/>
                <w:b/>
                <w:color w:val="auto"/>
              </w:rPr>
            </w:pPr>
            <w:r w:rsidRPr="006106E6">
              <w:rPr>
                <w:rFonts w:ascii="Arial" w:hAnsi="Arial" w:cs="Arial"/>
                <w:b/>
                <w:color w:val="auto"/>
              </w:rPr>
              <w:t>Mitigation Plan</w:t>
            </w:r>
          </w:p>
        </w:tc>
      </w:tr>
      <w:tr w:rsidR="78E51355" w14:paraId="04BE96B0" w14:textId="77777777" w:rsidTr="03647860">
        <w:trPr>
          <w:trHeight w:val="300"/>
        </w:trPr>
        <w:tc>
          <w:tcPr>
            <w:tcW w:w="2145" w:type="dxa"/>
          </w:tcPr>
          <w:p w14:paraId="04F8D016" w14:textId="08E77456" w:rsidR="78E51355" w:rsidRPr="006106E6" w:rsidRDefault="504608E5" w:rsidP="78E51355">
            <w:pPr>
              <w:rPr>
                <w:rFonts w:ascii="Arial" w:hAnsi="Arial" w:cs="Arial"/>
                <w:color w:val="auto"/>
              </w:rPr>
            </w:pPr>
            <w:r w:rsidRPr="006106E6">
              <w:rPr>
                <w:rFonts w:ascii="Arial" w:hAnsi="Arial" w:cs="Arial"/>
                <w:color w:val="auto"/>
              </w:rPr>
              <w:t>Skill Gap in AI and Image Processing</w:t>
            </w:r>
          </w:p>
        </w:tc>
        <w:tc>
          <w:tcPr>
            <w:tcW w:w="2040" w:type="dxa"/>
          </w:tcPr>
          <w:p w14:paraId="620023B4" w14:textId="3F401B13" w:rsidR="78E51355" w:rsidRPr="006106E6" w:rsidRDefault="504608E5" w:rsidP="78E51355">
            <w:pPr>
              <w:rPr>
                <w:rFonts w:ascii="Arial" w:hAnsi="Arial" w:cs="Arial"/>
                <w:color w:val="auto"/>
              </w:rPr>
            </w:pPr>
            <w:r w:rsidRPr="006106E6">
              <w:rPr>
                <w:rFonts w:ascii="Arial" w:hAnsi="Arial" w:cs="Arial"/>
                <w:color w:val="auto"/>
              </w:rPr>
              <w:t>Failure to develop the core CPB egg identification feature, resulting in project failure.</w:t>
            </w:r>
          </w:p>
        </w:tc>
        <w:tc>
          <w:tcPr>
            <w:tcW w:w="4455" w:type="dxa"/>
          </w:tcPr>
          <w:p w14:paraId="51870C73" w14:textId="131CEC21" w:rsidR="78E51355" w:rsidRPr="006106E6" w:rsidRDefault="504608E5" w:rsidP="00A86BCE">
            <w:pPr>
              <w:pStyle w:val="ListParagraph"/>
              <w:numPr>
                <w:ilvl w:val="0"/>
                <w:numId w:val="6"/>
              </w:numPr>
              <w:spacing w:after="0"/>
              <w:rPr>
                <w:rFonts w:ascii="Arial" w:eastAsia="Constantia" w:hAnsi="Arial" w:cs="Arial"/>
                <w:color w:val="auto"/>
                <w:sz w:val="22"/>
                <w:szCs w:val="22"/>
              </w:rPr>
            </w:pPr>
            <w:r w:rsidRPr="006106E6">
              <w:rPr>
                <w:rFonts w:ascii="Arial" w:eastAsia="Constantia" w:hAnsi="Arial" w:cs="Arial"/>
                <w:color w:val="auto"/>
                <w:sz w:val="22"/>
                <w:szCs w:val="22"/>
              </w:rPr>
              <w:t>Identify skill gaps immediately and allocate time in the first two weeks for team training on TensorFlow/PyTorch and computer vision fundamentals.</w:t>
            </w:r>
          </w:p>
          <w:p w14:paraId="1BD0B8FB" w14:textId="57824A72" w:rsidR="78E51355" w:rsidRPr="006106E6" w:rsidRDefault="504608E5" w:rsidP="00A86BCE">
            <w:pPr>
              <w:pStyle w:val="ListParagraph"/>
              <w:numPr>
                <w:ilvl w:val="0"/>
                <w:numId w:val="6"/>
              </w:numPr>
              <w:spacing w:after="0"/>
              <w:rPr>
                <w:rFonts w:ascii="Arial" w:eastAsia="Constantia" w:hAnsi="Arial" w:cs="Arial"/>
                <w:color w:val="auto"/>
                <w:sz w:val="22"/>
                <w:szCs w:val="22"/>
              </w:rPr>
            </w:pPr>
            <w:r w:rsidRPr="006106E6">
              <w:rPr>
                <w:rFonts w:ascii="Arial" w:eastAsia="Constantia" w:hAnsi="Arial" w:cs="Arial"/>
                <w:color w:val="auto"/>
                <w:sz w:val="22"/>
                <w:szCs w:val="22"/>
              </w:rPr>
              <w:t>Utilize structured online courses and official documentation for efficient learning.</w:t>
            </w:r>
          </w:p>
        </w:tc>
      </w:tr>
      <w:tr w:rsidR="78E51355" w14:paraId="22074076" w14:textId="77777777" w:rsidTr="03647860">
        <w:trPr>
          <w:trHeight w:val="300"/>
        </w:trPr>
        <w:tc>
          <w:tcPr>
            <w:tcW w:w="2145" w:type="dxa"/>
          </w:tcPr>
          <w:p w14:paraId="75920B18" w14:textId="2EF43D52" w:rsidR="78E51355" w:rsidRPr="006106E6" w:rsidRDefault="504608E5" w:rsidP="78E51355">
            <w:pPr>
              <w:rPr>
                <w:rFonts w:ascii="Arial" w:hAnsi="Arial" w:cs="Arial"/>
                <w:color w:val="auto"/>
              </w:rPr>
            </w:pPr>
            <w:r w:rsidRPr="006106E6">
              <w:rPr>
                <w:rFonts w:ascii="Arial" w:hAnsi="Arial" w:cs="Arial"/>
                <w:color w:val="auto"/>
              </w:rPr>
              <w:t>Unavailability of a Team Member</w:t>
            </w:r>
          </w:p>
        </w:tc>
        <w:tc>
          <w:tcPr>
            <w:tcW w:w="2040" w:type="dxa"/>
          </w:tcPr>
          <w:p w14:paraId="2D2A2687" w14:textId="5309DE06" w:rsidR="78E51355" w:rsidRPr="006106E6" w:rsidRDefault="504608E5" w:rsidP="78E51355">
            <w:pPr>
              <w:rPr>
                <w:rFonts w:ascii="Arial" w:hAnsi="Arial" w:cs="Arial"/>
                <w:color w:val="auto"/>
              </w:rPr>
            </w:pPr>
            <w:r w:rsidRPr="006106E6">
              <w:rPr>
                <w:rFonts w:ascii="Arial" w:hAnsi="Arial" w:cs="Arial"/>
                <w:color w:val="auto"/>
              </w:rPr>
              <w:t>Significant delays in specific tasks and an unbalanced workload for the remaining team members.</w:t>
            </w:r>
          </w:p>
        </w:tc>
        <w:tc>
          <w:tcPr>
            <w:tcW w:w="4455" w:type="dxa"/>
          </w:tcPr>
          <w:p w14:paraId="40FC619C" w14:textId="64EA2D71" w:rsidR="78E51355" w:rsidRPr="006106E6" w:rsidRDefault="1892ABE4" w:rsidP="00A86BCE">
            <w:pPr>
              <w:pStyle w:val="ListParagraph"/>
              <w:numPr>
                <w:ilvl w:val="0"/>
                <w:numId w:val="7"/>
              </w:numPr>
              <w:spacing w:after="0"/>
              <w:rPr>
                <w:rFonts w:ascii="Arial" w:eastAsia="Constantia" w:hAnsi="Arial" w:cs="Arial"/>
                <w:color w:val="auto"/>
                <w:sz w:val="22"/>
                <w:szCs w:val="22"/>
              </w:rPr>
            </w:pPr>
            <w:r w:rsidRPr="006106E6">
              <w:rPr>
                <w:rFonts w:ascii="Arial" w:eastAsia="Constantia" w:hAnsi="Arial" w:cs="Arial"/>
                <w:color w:val="auto"/>
                <w:sz w:val="22"/>
                <w:szCs w:val="22"/>
              </w:rPr>
              <w:t>Mandate comprehensive documentation of all work and code. Conduct periodic peer reviews to ensure at least one other member is familiar with each critical task.</w:t>
            </w:r>
          </w:p>
          <w:p w14:paraId="078E79BF" w14:textId="28D45BE8" w:rsidR="78E51355" w:rsidRPr="006106E6" w:rsidRDefault="1892ABE4" w:rsidP="00A86BCE">
            <w:pPr>
              <w:pStyle w:val="ListParagraph"/>
              <w:numPr>
                <w:ilvl w:val="0"/>
                <w:numId w:val="7"/>
              </w:numPr>
              <w:spacing w:after="0"/>
              <w:rPr>
                <w:rFonts w:ascii="Arial" w:eastAsia="Constantia" w:hAnsi="Arial" w:cs="Arial"/>
                <w:color w:val="auto"/>
                <w:sz w:val="22"/>
                <w:szCs w:val="22"/>
              </w:rPr>
            </w:pPr>
            <w:r w:rsidRPr="006106E6">
              <w:rPr>
                <w:rFonts w:ascii="Arial" w:eastAsia="Constantia" w:hAnsi="Arial" w:cs="Arial"/>
                <w:color w:val="auto"/>
                <w:sz w:val="22"/>
                <w:szCs w:val="22"/>
              </w:rPr>
              <w:t>Design tasks to be modular where possible, allowing another member to take over with minimal onboarding.</w:t>
            </w:r>
          </w:p>
        </w:tc>
      </w:tr>
      <w:tr w:rsidR="78E51355" w14:paraId="4236FFC9" w14:textId="77777777" w:rsidTr="03647860">
        <w:trPr>
          <w:trHeight w:val="300"/>
        </w:trPr>
        <w:tc>
          <w:tcPr>
            <w:tcW w:w="2145" w:type="dxa"/>
          </w:tcPr>
          <w:p w14:paraId="7C34A5AD" w14:textId="65092CA0" w:rsidR="78E51355" w:rsidRPr="006106E6" w:rsidRDefault="1892ABE4" w:rsidP="78E51355">
            <w:pPr>
              <w:rPr>
                <w:rFonts w:ascii="Arial" w:hAnsi="Arial" w:cs="Arial"/>
                <w:color w:val="auto"/>
              </w:rPr>
            </w:pPr>
            <w:r w:rsidRPr="006106E6">
              <w:rPr>
                <w:rFonts w:ascii="Arial" w:hAnsi="Arial" w:cs="Arial"/>
                <w:color w:val="auto"/>
              </w:rPr>
              <w:t>Unclear or Evolving Client Requirements</w:t>
            </w:r>
          </w:p>
        </w:tc>
        <w:tc>
          <w:tcPr>
            <w:tcW w:w="2040" w:type="dxa"/>
          </w:tcPr>
          <w:p w14:paraId="718E034A" w14:textId="7839C4D0" w:rsidR="78E51355" w:rsidRPr="006106E6" w:rsidRDefault="1892ABE4" w:rsidP="78E51355">
            <w:pPr>
              <w:rPr>
                <w:rFonts w:ascii="Arial" w:eastAsiaTheme="minorEastAsia" w:hAnsi="Arial" w:cs="Arial"/>
                <w:color w:val="auto"/>
              </w:rPr>
            </w:pPr>
            <w:r w:rsidRPr="006106E6">
              <w:rPr>
                <w:rFonts w:ascii="Arial" w:eastAsiaTheme="minorEastAsia" w:hAnsi="Arial" w:cs="Arial"/>
                <w:color w:val="auto"/>
              </w:rPr>
              <w:t>Development of features that do not meet Lembaga Koko Malaysia's needs, leading to rework and missed deadlines.</w:t>
            </w:r>
          </w:p>
          <w:p w14:paraId="3779769A" w14:textId="61E2D682" w:rsidR="78E51355" w:rsidRPr="006106E6" w:rsidRDefault="78E51355" w:rsidP="78E51355">
            <w:pPr>
              <w:rPr>
                <w:rFonts w:ascii="Arial" w:eastAsiaTheme="minorEastAsia" w:hAnsi="Arial" w:cs="Arial"/>
                <w:color w:val="auto"/>
              </w:rPr>
            </w:pPr>
          </w:p>
        </w:tc>
        <w:tc>
          <w:tcPr>
            <w:tcW w:w="4455" w:type="dxa"/>
          </w:tcPr>
          <w:p w14:paraId="514652F4" w14:textId="12F87AAF" w:rsidR="78E51355" w:rsidRPr="006106E6" w:rsidRDefault="1892ABE4" w:rsidP="00A86BCE">
            <w:pPr>
              <w:pStyle w:val="ListParagraph"/>
              <w:numPr>
                <w:ilvl w:val="0"/>
                <w:numId w:val="8"/>
              </w:numPr>
              <w:spacing w:after="0"/>
              <w:rPr>
                <w:rFonts w:ascii="Arial" w:eastAsiaTheme="minorEastAsia" w:hAnsi="Arial" w:cs="Arial"/>
                <w:color w:val="auto"/>
                <w:sz w:val="22"/>
                <w:szCs w:val="22"/>
              </w:rPr>
            </w:pPr>
            <w:r w:rsidRPr="006106E6">
              <w:rPr>
                <w:rFonts w:ascii="Arial" w:eastAsiaTheme="minorEastAsia" w:hAnsi="Arial" w:cs="Arial"/>
                <w:color w:val="auto"/>
                <w:sz w:val="22"/>
                <w:szCs w:val="22"/>
              </w:rPr>
              <w:t>Schedule a dedicated kickoff meeting with the client to confirm and document all requirements.</w:t>
            </w:r>
          </w:p>
          <w:p w14:paraId="5A1E8722" w14:textId="6ADA3F8E" w:rsidR="78E51355" w:rsidRPr="006106E6" w:rsidRDefault="1892ABE4" w:rsidP="00A86BCE">
            <w:pPr>
              <w:pStyle w:val="ListParagraph"/>
              <w:numPr>
                <w:ilvl w:val="0"/>
                <w:numId w:val="8"/>
              </w:numPr>
              <w:spacing w:after="0"/>
              <w:rPr>
                <w:rFonts w:ascii="Arial" w:eastAsiaTheme="minorEastAsia" w:hAnsi="Arial" w:cs="Arial"/>
                <w:color w:val="auto"/>
                <w:sz w:val="22"/>
                <w:szCs w:val="22"/>
              </w:rPr>
            </w:pPr>
            <w:r w:rsidRPr="006106E6">
              <w:rPr>
                <w:rFonts w:ascii="Arial" w:eastAsiaTheme="minorEastAsia" w:hAnsi="Arial" w:cs="Arial"/>
                <w:color w:val="auto"/>
                <w:sz w:val="22"/>
                <w:szCs w:val="22"/>
              </w:rPr>
              <w:t>Implement a policy of providing weekly progress updates to the client and requesting feedback to catch deviations early.</w:t>
            </w:r>
          </w:p>
        </w:tc>
      </w:tr>
      <w:tr w:rsidR="7D0FFF3E" w14:paraId="0D4B5D9B" w14:textId="77777777" w:rsidTr="7D0FFF3E">
        <w:trPr>
          <w:trHeight w:val="300"/>
        </w:trPr>
        <w:tc>
          <w:tcPr>
            <w:tcW w:w="2145" w:type="dxa"/>
          </w:tcPr>
          <w:p w14:paraId="769BB44D" w14:textId="69E8B3DF" w:rsidR="7D0FFF3E" w:rsidRPr="006106E6" w:rsidRDefault="1892ABE4" w:rsidP="7D0FFF3E">
            <w:pPr>
              <w:rPr>
                <w:rFonts w:ascii="Arial" w:hAnsi="Arial" w:cs="Arial"/>
                <w:color w:val="auto"/>
              </w:rPr>
            </w:pPr>
            <w:r w:rsidRPr="006106E6">
              <w:rPr>
                <w:rFonts w:ascii="Arial" w:hAnsi="Arial" w:cs="Arial"/>
                <w:color w:val="auto"/>
              </w:rPr>
              <w:t>Insufficient or Low-Quality Training Data</w:t>
            </w:r>
          </w:p>
        </w:tc>
        <w:tc>
          <w:tcPr>
            <w:tcW w:w="2040" w:type="dxa"/>
          </w:tcPr>
          <w:p w14:paraId="080BBF45" w14:textId="4ABCD00F" w:rsidR="7D0FFF3E" w:rsidRPr="006106E6" w:rsidRDefault="1892ABE4" w:rsidP="7D0FFF3E">
            <w:pPr>
              <w:rPr>
                <w:rFonts w:ascii="Arial" w:eastAsiaTheme="minorEastAsia" w:hAnsi="Arial" w:cs="Arial"/>
                <w:color w:val="auto"/>
              </w:rPr>
            </w:pPr>
            <w:r w:rsidRPr="006106E6">
              <w:rPr>
                <w:rFonts w:ascii="Arial" w:eastAsiaTheme="minorEastAsia" w:hAnsi="Arial" w:cs="Arial"/>
                <w:color w:val="auto"/>
              </w:rPr>
              <w:t>Inability to train an accurate and reliable AI model, compromising the entire project's objective.</w:t>
            </w:r>
          </w:p>
        </w:tc>
        <w:tc>
          <w:tcPr>
            <w:tcW w:w="4455" w:type="dxa"/>
          </w:tcPr>
          <w:p w14:paraId="5E732C25" w14:textId="7CE9C684" w:rsidR="1892ABE4" w:rsidRPr="006106E6" w:rsidRDefault="1892ABE4" w:rsidP="00A86BCE">
            <w:pPr>
              <w:pStyle w:val="ListParagraph"/>
              <w:numPr>
                <w:ilvl w:val="0"/>
                <w:numId w:val="8"/>
              </w:numPr>
              <w:rPr>
                <w:rFonts w:ascii="Arial" w:eastAsiaTheme="minorEastAsia" w:hAnsi="Arial" w:cs="Arial"/>
                <w:color w:val="auto"/>
                <w:sz w:val="22"/>
                <w:szCs w:val="22"/>
              </w:rPr>
            </w:pPr>
            <w:r w:rsidRPr="006106E6">
              <w:rPr>
                <w:rFonts w:ascii="Arial" w:eastAsiaTheme="minorEastAsia" w:hAnsi="Arial" w:cs="Arial"/>
                <w:color w:val="auto"/>
              </w:rPr>
              <w:t>Formally request the complete dataset from Lembaga Koko Malaysia at the project's inception.</w:t>
            </w:r>
          </w:p>
          <w:p w14:paraId="6540C5F4" w14:textId="25D7F83B" w:rsidR="1892ABE4" w:rsidRPr="006106E6" w:rsidRDefault="1892ABE4" w:rsidP="00A86BCE">
            <w:pPr>
              <w:pStyle w:val="ListParagraph"/>
              <w:numPr>
                <w:ilvl w:val="0"/>
                <w:numId w:val="8"/>
              </w:numPr>
              <w:spacing w:after="0"/>
              <w:rPr>
                <w:rFonts w:ascii="Arial" w:eastAsiaTheme="minorEastAsia" w:hAnsi="Arial" w:cs="Arial"/>
                <w:color w:val="auto"/>
              </w:rPr>
            </w:pPr>
            <w:r w:rsidRPr="006106E6">
              <w:rPr>
                <w:rFonts w:ascii="Arial" w:eastAsiaTheme="minorEastAsia" w:hAnsi="Arial" w:cs="Arial"/>
                <w:color w:val="auto"/>
              </w:rPr>
              <w:t xml:space="preserve">If data is scarce, immediately implement a robust plan for data </w:t>
            </w:r>
            <w:r w:rsidRPr="006106E6">
              <w:rPr>
                <w:rFonts w:ascii="Arial" w:eastAsiaTheme="minorEastAsia" w:hAnsi="Arial" w:cs="Arial"/>
                <w:color w:val="auto"/>
              </w:rPr>
              <w:lastRenderedPageBreak/>
              <w:t>augmentation to expand the training set artificially.</w:t>
            </w:r>
          </w:p>
          <w:p w14:paraId="4247D971" w14:textId="78523DFE" w:rsidR="7D0FFF3E" w:rsidRPr="006106E6" w:rsidRDefault="1892ABE4" w:rsidP="00A86BCE">
            <w:pPr>
              <w:pStyle w:val="ListParagraph"/>
              <w:numPr>
                <w:ilvl w:val="0"/>
                <w:numId w:val="8"/>
              </w:numPr>
              <w:spacing w:after="0"/>
              <w:rPr>
                <w:rFonts w:ascii="Arial" w:eastAsiaTheme="minorEastAsia" w:hAnsi="Arial" w:cs="Arial"/>
                <w:color w:val="auto"/>
              </w:rPr>
            </w:pPr>
            <w:r w:rsidRPr="006106E6">
              <w:rPr>
                <w:rFonts w:ascii="Arial" w:eastAsiaTheme="minorEastAsia" w:hAnsi="Arial" w:cs="Arial"/>
                <w:color w:val="auto"/>
              </w:rPr>
              <w:t>Investigate the use of pre-trained models and transfer learning to reduce the required amount of project-specific data.</w:t>
            </w:r>
          </w:p>
        </w:tc>
      </w:tr>
    </w:tbl>
    <w:p w14:paraId="50CB011F" w14:textId="55669148" w:rsidR="00BC4DE5" w:rsidRPr="006106E6" w:rsidRDefault="00BC4DE5" w:rsidP="00BC4DE5">
      <w:pPr>
        <w:rPr>
          <w:rFonts w:ascii="Arial" w:hAnsi="Arial" w:cs="Arial"/>
          <w:i/>
          <w:color w:val="auto"/>
        </w:rPr>
      </w:pPr>
    </w:p>
    <w:p w14:paraId="16F6EFCF" w14:textId="4B7AABA1" w:rsidR="00797C44" w:rsidRPr="006106E6" w:rsidRDefault="00797C44">
      <w:pPr>
        <w:rPr>
          <w:rFonts w:ascii="Arial" w:hAnsi="Arial" w:cs="Arial"/>
          <w:color w:val="auto"/>
        </w:rPr>
      </w:pPr>
      <w:r w:rsidRPr="006106E6">
        <w:rPr>
          <w:rFonts w:ascii="Arial" w:hAnsi="Arial" w:cs="Arial"/>
          <w:color w:val="auto"/>
        </w:rPr>
        <w:br w:type="page"/>
      </w:r>
    </w:p>
    <w:p w14:paraId="5C5EC6C2" w14:textId="19133082" w:rsidR="00797C44" w:rsidRPr="006106E6" w:rsidRDefault="00797C44" w:rsidP="001131E2">
      <w:pPr>
        <w:pStyle w:val="Heading1"/>
        <w:rPr>
          <w:rFonts w:ascii="Arial" w:hAnsi="Arial" w:cs="Arial"/>
          <w:color w:val="auto"/>
          <w:lang w:val="en-AU"/>
        </w:rPr>
      </w:pPr>
      <w:r w:rsidRPr="006106E6">
        <w:rPr>
          <w:rFonts w:ascii="Arial" w:hAnsi="Arial" w:cs="Arial"/>
          <w:color w:val="auto"/>
          <w:lang w:val="en-AU"/>
        </w:rPr>
        <w:lastRenderedPageBreak/>
        <w:t>PART 2 Project overview and plan</w:t>
      </w:r>
    </w:p>
    <w:p w14:paraId="21838B25" w14:textId="77777777" w:rsidR="006749DE" w:rsidRPr="006106E6" w:rsidRDefault="006749DE" w:rsidP="006749DE">
      <w:pPr>
        <w:rPr>
          <w:rFonts w:ascii="Arial" w:hAnsi="Arial" w:cs="Arial"/>
          <w:color w:val="auto"/>
          <w:lang w:val="en-AU"/>
        </w:rPr>
      </w:pPr>
    </w:p>
    <w:p w14:paraId="3666A966" w14:textId="74D35DFE" w:rsidR="2D342E1B" w:rsidRPr="006106E6" w:rsidRDefault="008F7358" w:rsidP="00C51EBF">
      <w:pPr>
        <w:pStyle w:val="Heading2"/>
        <w:numPr>
          <w:ilvl w:val="0"/>
          <w:numId w:val="4"/>
        </w:numPr>
        <w:ind w:left="360"/>
        <w:rPr>
          <w:rFonts w:ascii="Arial" w:hAnsi="Arial" w:cs="Arial"/>
          <w:color w:val="auto"/>
        </w:rPr>
      </w:pPr>
      <w:r w:rsidRPr="006106E6">
        <w:rPr>
          <w:rFonts w:ascii="Arial" w:hAnsi="Arial" w:cs="Arial"/>
          <w:color w:val="auto"/>
        </w:rPr>
        <w:t>problem statement</w:t>
      </w:r>
    </w:p>
    <w:p w14:paraId="18AF123B" w14:textId="775AD6AF" w:rsidR="008F7358" w:rsidRPr="006106E6" w:rsidRDefault="679021B3" w:rsidP="4E1CE514">
      <w:pPr>
        <w:jc w:val="both"/>
        <w:rPr>
          <w:rFonts w:ascii="Arial" w:eastAsia="Constantia" w:hAnsi="Arial" w:cs="Arial"/>
          <w:color w:val="auto"/>
        </w:rPr>
      </w:pPr>
      <w:r w:rsidRPr="006106E6">
        <w:rPr>
          <w:rFonts w:ascii="Arial" w:hAnsi="Arial" w:cs="Arial"/>
          <w:color w:val="auto"/>
        </w:rPr>
        <w:t xml:space="preserve">          </w:t>
      </w:r>
      <w:r w:rsidR="40308C76" w:rsidRPr="006106E6">
        <w:rPr>
          <w:rFonts w:ascii="Arial" w:eastAsia="Constantia" w:hAnsi="Arial" w:cs="Arial"/>
          <w:color w:val="auto"/>
        </w:rPr>
        <w:t>Cocoa Pod Borer (CPB) is a major pest that poses a serious threat to Malaysia’s cocoa industry, causing significant crop losses and raising environmental concerns. To control CPB populations, cocoa farmers often rely on frequent pesticide spraying, which can be counterproductive, leading to higher production costs and the development of pesticide resistance.</w:t>
      </w:r>
    </w:p>
    <w:p w14:paraId="1F6F8333" w14:textId="21A9E405" w:rsidR="008F7358" w:rsidRPr="006106E6" w:rsidRDefault="5DB471D5" w:rsidP="4E1CE514">
      <w:pPr>
        <w:jc w:val="both"/>
        <w:rPr>
          <w:rFonts w:ascii="Arial" w:eastAsia="Constantia" w:hAnsi="Arial" w:cs="Arial"/>
          <w:color w:val="auto"/>
        </w:rPr>
      </w:pPr>
      <w:r w:rsidRPr="006106E6">
        <w:rPr>
          <w:rFonts w:ascii="Arial" w:eastAsia="Constantia" w:hAnsi="Arial" w:cs="Arial"/>
          <w:color w:val="auto"/>
        </w:rPr>
        <w:t xml:space="preserve">         </w:t>
      </w:r>
      <w:r w:rsidR="3D7824B6" w:rsidRPr="006106E6">
        <w:rPr>
          <w:rFonts w:ascii="Arial" w:eastAsia="Constantia" w:hAnsi="Arial" w:cs="Arial"/>
          <w:color w:val="auto"/>
        </w:rPr>
        <w:t xml:space="preserve">The most effective way to manage CPB is </w:t>
      </w:r>
      <w:r w:rsidR="5457AD53" w:rsidRPr="006106E6">
        <w:rPr>
          <w:rFonts w:ascii="Arial" w:eastAsia="Constantia" w:hAnsi="Arial" w:cs="Arial"/>
          <w:color w:val="auto"/>
        </w:rPr>
        <w:t>by</w:t>
      </w:r>
      <w:r w:rsidR="3D7824B6" w:rsidRPr="006106E6">
        <w:rPr>
          <w:rFonts w:ascii="Arial" w:eastAsia="Constantia" w:hAnsi="Arial" w:cs="Arial"/>
          <w:color w:val="auto"/>
        </w:rPr>
        <w:t xml:space="preserve"> </w:t>
      </w:r>
      <w:r w:rsidR="64361781" w:rsidRPr="006106E6">
        <w:rPr>
          <w:rFonts w:ascii="Arial" w:eastAsia="Constantia" w:hAnsi="Arial" w:cs="Arial"/>
          <w:color w:val="auto"/>
        </w:rPr>
        <w:t>monitoring</w:t>
      </w:r>
      <w:r w:rsidR="3D7824B6" w:rsidRPr="006106E6">
        <w:rPr>
          <w:rFonts w:ascii="Arial" w:eastAsia="Constantia" w:hAnsi="Arial" w:cs="Arial"/>
          <w:color w:val="auto"/>
        </w:rPr>
        <w:t xml:space="preserve"> the number of eggs on cocoa pods and spray</w:t>
      </w:r>
      <w:r w:rsidR="0B4C360F" w:rsidRPr="006106E6">
        <w:rPr>
          <w:rFonts w:ascii="Arial" w:eastAsia="Constantia" w:hAnsi="Arial" w:cs="Arial"/>
          <w:color w:val="auto"/>
        </w:rPr>
        <w:t>ing</w:t>
      </w:r>
      <w:r w:rsidR="3D7824B6" w:rsidRPr="006106E6">
        <w:rPr>
          <w:rFonts w:ascii="Arial" w:eastAsia="Constantia" w:hAnsi="Arial" w:cs="Arial"/>
          <w:color w:val="auto"/>
        </w:rPr>
        <w:t xml:space="preserve"> only when the egg count reaches a certain threshold. However, the </w:t>
      </w:r>
      <w:r w:rsidR="5D06F3BB" w:rsidRPr="006106E6">
        <w:rPr>
          <w:rFonts w:ascii="Arial" w:eastAsia="Constantia" w:hAnsi="Arial" w:cs="Arial"/>
          <w:color w:val="auto"/>
        </w:rPr>
        <w:t xml:space="preserve">CPB </w:t>
      </w:r>
      <w:r w:rsidR="3D7824B6" w:rsidRPr="006106E6">
        <w:rPr>
          <w:rFonts w:ascii="Arial" w:eastAsia="Constantia" w:hAnsi="Arial" w:cs="Arial"/>
          <w:color w:val="auto"/>
        </w:rPr>
        <w:t xml:space="preserve">eggs are extremely small (less than 0.5 mm) and very difficult to detect with the naked eye. </w:t>
      </w:r>
      <w:r w:rsidR="00803F00" w:rsidRPr="006106E6">
        <w:rPr>
          <w:rFonts w:ascii="Arial" w:eastAsia="Constantia" w:hAnsi="Arial" w:cs="Arial"/>
          <w:color w:val="auto"/>
        </w:rPr>
        <w:t xml:space="preserve">This makes it challenging for cocoa farmers </w:t>
      </w:r>
      <w:r w:rsidR="3D7824B6" w:rsidRPr="006106E6">
        <w:rPr>
          <w:rFonts w:ascii="Arial" w:eastAsia="Constantia" w:hAnsi="Arial" w:cs="Arial"/>
          <w:color w:val="auto"/>
        </w:rPr>
        <w:t xml:space="preserve">to know the right time to apply pesticides, which often leads to either excessive </w:t>
      </w:r>
      <w:r w:rsidR="009C5F4D" w:rsidRPr="006106E6">
        <w:rPr>
          <w:rFonts w:ascii="Arial" w:eastAsia="Constantia" w:hAnsi="Arial" w:cs="Arial"/>
          <w:color w:val="auto"/>
        </w:rPr>
        <w:t>spraying (</w:t>
      </w:r>
      <w:r w:rsidR="3D7824B6" w:rsidRPr="006106E6">
        <w:rPr>
          <w:rFonts w:ascii="Arial" w:eastAsia="Constantia" w:hAnsi="Arial" w:cs="Arial"/>
          <w:color w:val="auto"/>
        </w:rPr>
        <w:t xml:space="preserve">wasting money and harming the environment) or spraying too late, allowing the pest population to grow and cause serious crop damage. Without an accurate and efficient monitoring solution, </w:t>
      </w:r>
      <w:r w:rsidR="3822EF46" w:rsidRPr="006106E6">
        <w:rPr>
          <w:rFonts w:ascii="Arial" w:eastAsia="Constantia" w:hAnsi="Arial" w:cs="Arial"/>
          <w:color w:val="auto"/>
        </w:rPr>
        <w:t xml:space="preserve">cocoa </w:t>
      </w:r>
      <w:r w:rsidR="3D7824B6" w:rsidRPr="006106E6">
        <w:rPr>
          <w:rFonts w:ascii="Arial" w:eastAsia="Constantia" w:hAnsi="Arial" w:cs="Arial"/>
          <w:color w:val="auto"/>
        </w:rPr>
        <w:t xml:space="preserve">farmers face economic losses, lower productivity, and reduced long-term sustainability in cocoa farming. </w:t>
      </w:r>
    </w:p>
    <w:p w14:paraId="011B28DC" w14:textId="1A91D52F" w:rsidR="008F7358" w:rsidRPr="006106E6" w:rsidRDefault="19B8780F" w:rsidP="2D342E1B">
      <w:pPr>
        <w:rPr>
          <w:rFonts w:ascii="Arial" w:eastAsia="Constantia" w:hAnsi="Arial" w:cs="Arial"/>
          <w:b/>
          <w:color w:val="auto"/>
          <w:u w:val="single"/>
        </w:rPr>
      </w:pPr>
      <w:r w:rsidRPr="006106E6">
        <w:rPr>
          <w:rFonts w:ascii="Arial" w:eastAsia="Constantia" w:hAnsi="Arial" w:cs="Arial"/>
          <w:b/>
          <w:color w:val="auto"/>
          <w:u w:val="single"/>
        </w:rPr>
        <w:t>Aim:</w:t>
      </w:r>
    </w:p>
    <w:p w14:paraId="4215C67B" w14:textId="5927E17E" w:rsidR="008F7358" w:rsidRPr="006106E6" w:rsidRDefault="124C3694" w:rsidP="004D7971">
      <w:pPr>
        <w:jc w:val="both"/>
        <w:rPr>
          <w:rFonts w:ascii="Arial" w:eastAsia="Constantia" w:hAnsi="Arial" w:cs="Arial"/>
          <w:color w:val="auto"/>
        </w:rPr>
      </w:pPr>
      <w:r w:rsidRPr="006106E6">
        <w:rPr>
          <w:rFonts w:ascii="Arial" w:eastAsia="Constantia" w:hAnsi="Arial" w:cs="Arial"/>
          <w:color w:val="auto"/>
        </w:rPr>
        <w:t xml:space="preserve">To design and develop an AI-powered detection </w:t>
      </w:r>
      <w:r w:rsidR="021EBCBA" w:rsidRPr="006106E6">
        <w:rPr>
          <w:rFonts w:ascii="Arial" w:eastAsia="Constantia" w:hAnsi="Arial" w:cs="Arial"/>
          <w:color w:val="auto"/>
        </w:rPr>
        <w:t>mobile application</w:t>
      </w:r>
      <w:r w:rsidRPr="006106E6">
        <w:rPr>
          <w:rFonts w:ascii="Arial" w:eastAsia="Constantia" w:hAnsi="Arial" w:cs="Arial"/>
          <w:color w:val="auto"/>
        </w:rPr>
        <w:t xml:space="preserve"> that can accurately identify CPB eggs from images of cocoa pods and provide </w:t>
      </w:r>
      <w:r w:rsidR="603913F1" w:rsidRPr="006106E6">
        <w:rPr>
          <w:rFonts w:ascii="Arial" w:eastAsia="Constantia" w:hAnsi="Arial" w:cs="Arial"/>
          <w:color w:val="auto"/>
        </w:rPr>
        <w:t xml:space="preserve">cocoa </w:t>
      </w:r>
      <w:r w:rsidRPr="006106E6">
        <w:rPr>
          <w:rFonts w:ascii="Arial" w:eastAsia="Constantia" w:hAnsi="Arial" w:cs="Arial"/>
          <w:color w:val="auto"/>
        </w:rPr>
        <w:t>farmers</w:t>
      </w:r>
      <w:r w:rsidR="12E4D252" w:rsidRPr="006106E6">
        <w:rPr>
          <w:rFonts w:ascii="Arial" w:eastAsia="Constantia" w:hAnsi="Arial" w:cs="Arial"/>
          <w:color w:val="auto"/>
        </w:rPr>
        <w:t xml:space="preserve"> </w:t>
      </w:r>
      <w:r w:rsidRPr="006106E6">
        <w:rPr>
          <w:rFonts w:ascii="Arial" w:eastAsia="Constantia" w:hAnsi="Arial" w:cs="Arial"/>
          <w:color w:val="auto"/>
        </w:rPr>
        <w:t xml:space="preserve">with reliable, data-driven recommendations </w:t>
      </w:r>
      <w:r w:rsidR="149108D5" w:rsidRPr="006106E6">
        <w:rPr>
          <w:rFonts w:ascii="Arial" w:eastAsia="Constantia" w:hAnsi="Arial" w:cs="Arial"/>
          <w:color w:val="auto"/>
        </w:rPr>
        <w:t>and information for timely pest management.</w:t>
      </w:r>
    </w:p>
    <w:p w14:paraId="5251C6DE" w14:textId="6859F6AD" w:rsidR="008F7358" w:rsidRPr="006106E6" w:rsidRDefault="19B8780F" w:rsidP="2D342E1B">
      <w:pPr>
        <w:rPr>
          <w:rFonts w:ascii="Arial" w:eastAsia="Constantia" w:hAnsi="Arial" w:cs="Arial"/>
          <w:b/>
          <w:color w:val="auto"/>
          <w:u w:val="single"/>
        </w:rPr>
      </w:pPr>
      <w:r w:rsidRPr="006106E6">
        <w:rPr>
          <w:rFonts w:ascii="Arial" w:eastAsia="Constantia" w:hAnsi="Arial" w:cs="Arial"/>
          <w:b/>
          <w:color w:val="auto"/>
          <w:u w:val="single"/>
        </w:rPr>
        <w:t>Purpose:</w:t>
      </w:r>
    </w:p>
    <w:p w14:paraId="56A68713" w14:textId="3EAF29F0" w:rsidR="68FC31D4" w:rsidRPr="006106E6" w:rsidRDefault="68FC31D4" w:rsidP="004D7971">
      <w:pPr>
        <w:jc w:val="both"/>
        <w:rPr>
          <w:rFonts w:ascii="Arial" w:eastAsia="Constantia" w:hAnsi="Arial" w:cs="Arial"/>
          <w:color w:val="auto"/>
        </w:rPr>
      </w:pPr>
      <w:r w:rsidRPr="006106E6">
        <w:rPr>
          <w:rFonts w:ascii="Arial" w:eastAsia="Constantia" w:hAnsi="Arial" w:cs="Arial"/>
          <w:color w:val="auto"/>
        </w:rPr>
        <w:t xml:space="preserve">The purpose of this project is to support </w:t>
      </w:r>
      <w:r w:rsidR="006B7782" w:rsidRPr="006106E6">
        <w:rPr>
          <w:rFonts w:ascii="Arial" w:eastAsia="Constantia" w:hAnsi="Arial" w:cs="Arial"/>
          <w:color w:val="auto"/>
        </w:rPr>
        <w:t xml:space="preserve">cocoa </w:t>
      </w:r>
      <w:r w:rsidRPr="006106E6">
        <w:rPr>
          <w:rFonts w:ascii="Arial" w:eastAsia="Constantia" w:hAnsi="Arial" w:cs="Arial"/>
          <w:color w:val="auto"/>
        </w:rPr>
        <w:t xml:space="preserve">farmers by automating the detection of CPB eggs using artificial intelligence. This system will improve monitoring accuracy and optimize pesticide schedules, thereby lowering production costs, preventing pesticide resistance, and minimizing environmental impact. Furthermore, </w:t>
      </w:r>
      <w:r w:rsidR="00AF0767" w:rsidRPr="006106E6">
        <w:rPr>
          <w:rFonts w:ascii="Arial" w:eastAsia="Constantia" w:hAnsi="Arial" w:cs="Arial"/>
          <w:color w:val="auto"/>
        </w:rPr>
        <w:t>the system has the potential to generate</w:t>
      </w:r>
      <w:r w:rsidRPr="006106E6">
        <w:rPr>
          <w:rFonts w:ascii="Arial" w:eastAsia="Constantia" w:hAnsi="Arial" w:cs="Arial"/>
          <w:color w:val="auto"/>
        </w:rPr>
        <w:t xml:space="preserve"> valuable, structured data, </w:t>
      </w:r>
      <w:r w:rsidR="00044E00" w:rsidRPr="006106E6">
        <w:rPr>
          <w:rFonts w:ascii="Arial" w:eastAsia="Constantia" w:hAnsi="Arial" w:cs="Arial"/>
          <w:color w:val="auto"/>
        </w:rPr>
        <w:t>which could</w:t>
      </w:r>
      <w:r w:rsidRPr="006106E6">
        <w:rPr>
          <w:rFonts w:ascii="Arial" w:eastAsia="Constantia" w:hAnsi="Arial" w:cs="Arial"/>
          <w:color w:val="auto"/>
        </w:rPr>
        <w:t xml:space="preserve"> support agricultural research and the development of improved integrated pest management (IPM) strategies. </w:t>
      </w:r>
      <w:r w:rsidR="1BEB42D9" w:rsidRPr="006106E6">
        <w:rPr>
          <w:rFonts w:ascii="Arial" w:eastAsia="Constantia" w:hAnsi="Arial" w:cs="Arial"/>
          <w:color w:val="auto"/>
        </w:rPr>
        <w:t>In the end</w:t>
      </w:r>
      <w:r w:rsidRPr="006106E6">
        <w:rPr>
          <w:rFonts w:ascii="Arial" w:eastAsia="Constantia" w:hAnsi="Arial" w:cs="Arial"/>
          <w:color w:val="auto"/>
        </w:rPr>
        <w:t>, this solution aims to increase cocoa yield, enhance farm profitability, and promote more sustainable cocoa production.</w:t>
      </w:r>
    </w:p>
    <w:p w14:paraId="3BF085D3" w14:textId="08877582" w:rsidR="008F7358" w:rsidRPr="006106E6" w:rsidRDefault="19B8780F" w:rsidP="2D342E1B">
      <w:pPr>
        <w:rPr>
          <w:rFonts w:ascii="Arial" w:eastAsia="Constantia" w:hAnsi="Arial" w:cs="Arial"/>
          <w:b/>
          <w:color w:val="auto"/>
          <w:u w:val="single"/>
        </w:rPr>
      </w:pPr>
      <w:r w:rsidRPr="006106E6">
        <w:rPr>
          <w:rFonts w:ascii="Arial" w:eastAsia="Constantia" w:hAnsi="Arial" w:cs="Arial"/>
          <w:b/>
          <w:color w:val="auto"/>
          <w:u w:val="single"/>
        </w:rPr>
        <w:t>Objectives:</w:t>
      </w:r>
    </w:p>
    <w:p w14:paraId="63F1B58C" w14:textId="79C1949F" w:rsidR="008F7358" w:rsidRPr="006106E6" w:rsidRDefault="52F9D74D" w:rsidP="004D7971">
      <w:pPr>
        <w:numPr>
          <w:ilvl w:val="0"/>
          <w:numId w:val="5"/>
        </w:numPr>
        <w:jc w:val="both"/>
        <w:rPr>
          <w:rFonts w:ascii="Arial" w:eastAsia="Constantia" w:hAnsi="Arial" w:cs="Arial"/>
          <w:color w:val="auto"/>
        </w:rPr>
      </w:pPr>
      <w:r w:rsidRPr="006106E6">
        <w:rPr>
          <w:rFonts w:ascii="Arial" w:eastAsia="Constantia" w:hAnsi="Arial" w:cs="Arial"/>
          <w:b/>
          <w:color w:val="auto"/>
        </w:rPr>
        <w:t>Data Collection and Preparation:</w:t>
      </w:r>
      <w:r w:rsidRPr="006106E6">
        <w:rPr>
          <w:rFonts w:ascii="Arial" w:eastAsia="Constantia" w:hAnsi="Arial" w:cs="Arial"/>
          <w:color w:val="auto"/>
        </w:rPr>
        <w:t xml:space="preserve"> Gather a diverse dataset of cocoa pod images under different lighting and field conditions. Manually label the images by marking CPB eggs to create a high-quality training dataset.</w:t>
      </w:r>
    </w:p>
    <w:p w14:paraId="18180BAD" w14:textId="6EACE912" w:rsidR="008F7358" w:rsidRPr="006106E6" w:rsidRDefault="52F9D74D" w:rsidP="004D7971">
      <w:pPr>
        <w:numPr>
          <w:ilvl w:val="0"/>
          <w:numId w:val="5"/>
        </w:numPr>
        <w:jc w:val="both"/>
        <w:rPr>
          <w:rFonts w:ascii="Arial" w:eastAsia="Constantia" w:hAnsi="Arial" w:cs="Arial"/>
          <w:color w:val="auto"/>
        </w:rPr>
      </w:pPr>
      <w:r w:rsidRPr="006106E6">
        <w:rPr>
          <w:rFonts w:ascii="Arial" w:eastAsia="Constantia" w:hAnsi="Arial" w:cs="Arial"/>
          <w:b/>
          <w:color w:val="auto"/>
        </w:rPr>
        <w:t>AI Model Development:</w:t>
      </w:r>
      <w:r w:rsidRPr="006106E6">
        <w:rPr>
          <w:rFonts w:ascii="Arial" w:eastAsia="Constantia" w:hAnsi="Arial" w:cs="Arial"/>
          <w:color w:val="auto"/>
        </w:rPr>
        <w:t xml:space="preserve"> Train and fine-tune an object detection model capable of detecting CPB eggs with high accuracy and drawing bounding boxes around them.</w:t>
      </w:r>
    </w:p>
    <w:p w14:paraId="53159DC8" w14:textId="0CE2346F" w:rsidR="008F7358" w:rsidRPr="006106E6" w:rsidRDefault="52F9D74D" w:rsidP="004D7971">
      <w:pPr>
        <w:numPr>
          <w:ilvl w:val="0"/>
          <w:numId w:val="5"/>
        </w:numPr>
        <w:jc w:val="both"/>
        <w:rPr>
          <w:rFonts w:ascii="Arial" w:eastAsia="Constantia" w:hAnsi="Arial" w:cs="Arial"/>
          <w:color w:val="auto"/>
        </w:rPr>
      </w:pPr>
      <w:r w:rsidRPr="006106E6">
        <w:rPr>
          <w:rFonts w:ascii="Arial" w:eastAsia="Constantia" w:hAnsi="Arial" w:cs="Arial"/>
          <w:b/>
          <w:color w:val="auto"/>
        </w:rPr>
        <w:lastRenderedPageBreak/>
        <w:t>System Integration:</w:t>
      </w:r>
      <w:r w:rsidRPr="006106E6">
        <w:rPr>
          <w:rFonts w:ascii="Arial" w:eastAsia="Constantia" w:hAnsi="Arial" w:cs="Arial"/>
          <w:color w:val="auto"/>
          <w:u w:val="single"/>
        </w:rPr>
        <w:t xml:space="preserve"> </w:t>
      </w:r>
      <w:r w:rsidRPr="006106E6">
        <w:rPr>
          <w:rFonts w:ascii="Arial" w:eastAsia="Constantia" w:hAnsi="Arial" w:cs="Arial"/>
          <w:color w:val="auto"/>
        </w:rPr>
        <w:t>Develop a lightweight mobile application or interface that allows farmers to capture images in the field, process them using the trained model, and receive real-time detection results.</w:t>
      </w:r>
    </w:p>
    <w:p w14:paraId="0D0DC85F" w14:textId="0EDD1CFA" w:rsidR="008F7358" w:rsidRPr="006106E6" w:rsidRDefault="52F9D74D" w:rsidP="004D7971">
      <w:pPr>
        <w:numPr>
          <w:ilvl w:val="0"/>
          <w:numId w:val="5"/>
        </w:numPr>
        <w:jc w:val="both"/>
        <w:rPr>
          <w:rFonts w:ascii="Arial" w:eastAsia="Constantia" w:hAnsi="Arial" w:cs="Arial"/>
          <w:color w:val="auto"/>
        </w:rPr>
      </w:pPr>
      <w:r w:rsidRPr="006106E6">
        <w:rPr>
          <w:rFonts w:ascii="Arial" w:eastAsia="Constantia" w:hAnsi="Arial" w:cs="Arial"/>
          <w:b/>
          <w:color w:val="auto"/>
        </w:rPr>
        <w:t>Decision Support:</w:t>
      </w:r>
      <w:r w:rsidRPr="006106E6">
        <w:rPr>
          <w:rFonts w:ascii="Arial" w:eastAsia="Constantia" w:hAnsi="Arial" w:cs="Arial"/>
          <w:color w:val="auto"/>
        </w:rPr>
        <w:t xml:space="preserve"> Implement logic to calculate egg density per pod and compare it against the economic threshold, generating clear recommendations: </w:t>
      </w:r>
      <w:r w:rsidRPr="006106E6">
        <w:rPr>
          <w:rFonts w:ascii="Arial" w:eastAsia="Constantia" w:hAnsi="Arial" w:cs="Arial"/>
          <w:b/>
          <w:color w:val="auto"/>
        </w:rPr>
        <w:t>Spray</w:t>
      </w:r>
      <w:r w:rsidRPr="006106E6">
        <w:rPr>
          <w:rFonts w:ascii="Arial" w:eastAsia="Constantia" w:hAnsi="Arial" w:cs="Arial"/>
          <w:color w:val="auto"/>
        </w:rPr>
        <w:t xml:space="preserve">, </w:t>
      </w:r>
      <w:r w:rsidRPr="006106E6">
        <w:rPr>
          <w:rFonts w:ascii="Arial" w:eastAsia="Constantia" w:hAnsi="Arial" w:cs="Arial"/>
          <w:b/>
          <w:color w:val="auto"/>
        </w:rPr>
        <w:t>Do Not Spray</w:t>
      </w:r>
      <w:r w:rsidRPr="006106E6">
        <w:rPr>
          <w:rFonts w:ascii="Arial" w:eastAsia="Constantia" w:hAnsi="Arial" w:cs="Arial"/>
          <w:color w:val="auto"/>
        </w:rPr>
        <w:t xml:space="preserve">, or </w:t>
      </w:r>
      <w:r w:rsidRPr="006106E6">
        <w:rPr>
          <w:rFonts w:ascii="Arial" w:eastAsia="Constantia" w:hAnsi="Arial" w:cs="Arial"/>
          <w:b/>
          <w:color w:val="auto"/>
        </w:rPr>
        <w:t>Monitor Again</w:t>
      </w:r>
      <w:r w:rsidRPr="006106E6">
        <w:rPr>
          <w:rFonts w:ascii="Arial" w:eastAsia="Constantia" w:hAnsi="Arial" w:cs="Arial"/>
          <w:color w:val="auto"/>
        </w:rPr>
        <w:t xml:space="preserve"> after a set interval.</w:t>
      </w:r>
    </w:p>
    <w:p w14:paraId="0C761D61" w14:textId="2ACE559C" w:rsidR="008F7358" w:rsidRPr="006106E6" w:rsidRDefault="52F9D74D" w:rsidP="004D7971">
      <w:pPr>
        <w:numPr>
          <w:ilvl w:val="0"/>
          <w:numId w:val="5"/>
        </w:numPr>
        <w:jc w:val="both"/>
        <w:rPr>
          <w:rFonts w:ascii="Arial" w:eastAsia="Constantia" w:hAnsi="Arial" w:cs="Arial"/>
          <w:color w:val="auto"/>
        </w:rPr>
      </w:pPr>
      <w:r w:rsidRPr="006106E6">
        <w:rPr>
          <w:rFonts w:ascii="Arial" w:eastAsia="Constantia" w:hAnsi="Arial" w:cs="Arial"/>
          <w:b/>
          <w:color w:val="auto"/>
        </w:rPr>
        <w:t>Testing and Evaluation:</w:t>
      </w:r>
      <w:r w:rsidRPr="006106E6">
        <w:rPr>
          <w:rFonts w:ascii="Arial" w:eastAsia="Constantia" w:hAnsi="Arial" w:cs="Arial"/>
          <w:color w:val="auto"/>
          <w:u w:val="single"/>
        </w:rPr>
        <w:t xml:space="preserve"> </w:t>
      </w:r>
      <w:r w:rsidRPr="006106E6">
        <w:rPr>
          <w:rFonts w:ascii="Arial" w:eastAsia="Constantia" w:hAnsi="Arial" w:cs="Arial"/>
          <w:color w:val="auto"/>
        </w:rPr>
        <w:t>Validate the system using real-world test data and measure performance using standard metrics such as precision, recall, and mean Average Precision (mAP).</w:t>
      </w:r>
    </w:p>
    <w:p w14:paraId="7FA60311" w14:textId="742F9C89" w:rsidR="008F7358" w:rsidRPr="006106E6" w:rsidRDefault="52F9D74D" w:rsidP="004D7971">
      <w:pPr>
        <w:numPr>
          <w:ilvl w:val="0"/>
          <w:numId w:val="5"/>
        </w:numPr>
        <w:jc w:val="both"/>
        <w:rPr>
          <w:rFonts w:ascii="Arial" w:eastAsia="Constantia" w:hAnsi="Arial" w:cs="Arial"/>
          <w:color w:val="auto"/>
          <w:u w:val="single"/>
        </w:rPr>
      </w:pPr>
      <w:r w:rsidRPr="006106E6">
        <w:rPr>
          <w:rFonts w:ascii="Arial" w:eastAsia="Constantia" w:hAnsi="Arial" w:cs="Arial"/>
          <w:b/>
          <w:color w:val="auto"/>
        </w:rPr>
        <w:t xml:space="preserve">Farmer Usability Focus: </w:t>
      </w:r>
      <w:r w:rsidRPr="006106E6">
        <w:rPr>
          <w:rFonts w:ascii="Arial" w:eastAsia="Constantia" w:hAnsi="Arial" w:cs="Arial"/>
          <w:color w:val="auto"/>
        </w:rPr>
        <w:t>Ensure the interface is simple</w:t>
      </w:r>
      <w:r w:rsidR="00744BEA" w:rsidRPr="006106E6">
        <w:rPr>
          <w:rFonts w:ascii="Arial" w:eastAsia="Constantia" w:hAnsi="Arial" w:cs="Arial"/>
          <w:color w:val="auto"/>
        </w:rPr>
        <w:t>, intuitive,</w:t>
      </w:r>
      <w:r w:rsidR="35C9DDB4" w:rsidRPr="006106E6">
        <w:rPr>
          <w:rFonts w:ascii="Arial" w:eastAsia="Constantia" w:hAnsi="Arial" w:cs="Arial"/>
          <w:color w:val="auto"/>
        </w:rPr>
        <w:t xml:space="preserve"> and </w:t>
      </w:r>
      <w:r w:rsidR="00744BEA" w:rsidRPr="006106E6">
        <w:rPr>
          <w:rFonts w:ascii="Arial" w:eastAsia="Constantia" w:hAnsi="Arial" w:cs="Arial"/>
          <w:color w:val="auto"/>
        </w:rPr>
        <w:t>supports multiple languages to maximize accessibility for the target users.</w:t>
      </w:r>
    </w:p>
    <w:p w14:paraId="00F70767" w14:textId="62E2D765" w:rsidR="008F7358" w:rsidRPr="006106E6" w:rsidRDefault="000116AC" w:rsidP="008F7358">
      <w:pPr>
        <w:rPr>
          <w:rFonts w:ascii="Arial" w:hAnsi="Arial" w:cs="Arial"/>
          <w:color w:val="auto"/>
        </w:rPr>
      </w:pPr>
      <w:r w:rsidRPr="006106E6">
        <w:rPr>
          <w:rFonts w:ascii="Arial" w:hAnsi="Arial" w:cs="Arial"/>
          <w:color w:val="auto"/>
        </w:rPr>
        <w:br w:type="page"/>
      </w:r>
    </w:p>
    <w:p w14:paraId="0657ACA5" w14:textId="390AF16A" w:rsidR="008F7358" w:rsidRPr="00146795" w:rsidRDefault="008F7358" w:rsidP="00C51EBF">
      <w:pPr>
        <w:pStyle w:val="Heading2"/>
        <w:numPr>
          <w:ilvl w:val="0"/>
          <w:numId w:val="4"/>
        </w:numPr>
        <w:ind w:left="360"/>
        <w:rPr>
          <w:rFonts w:ascii="Arial" w:hAnsi="Arial" w:cs="Arial"/>
          <w:b/>
          <w:color w:val="auto"/>
        </w:rPr>
      </w:pPr>
      <w:r w:rsidRPr="00146795">
        <w:rPr>
          <w:rFonts w:ascii="Arial" w:hAnsi="Arial" w:cs="Arial"/>
          <w:b/>
          <w:color w:val="auto"/>
        </w:rPr>
        <w:lastRenderedPageBreak/>
        <w:t>Scope</w:t>
      </w:r>
    </w:p>
    <w:p w14:paraId="3F574EE4" w14:textId="5DBC1625" w:rsidR="00935BF6" w:rsidRPr="006106E6" w:rsidRDefault="00935BF6" w:rsidP="006106E6">
      <w:pPr>
        <w:jc w:val="both"/>
        <w:rPr>
          <w:rFonts w:ascii="Arial" w:hAnsi="Arial" w:cs="Arial"/>
          <w:color w:val="auto"/>
        </w:rPr>
      </w:pPr>
      <w:r w:rsidRPr="006106E6">
        <w:rPr>
          <w:rFonts w:ascii="Arial" w:hAnsi="Arial" w:cs="Arial"/>
          <w:color w:val="auto"/>
        </w:rPr>
        <w:t>This project aims to develop a proof-of-concept, AI-driven mobile application for Cocoa Pod Borer (CPB) egg detection. The following section delineates what will be delivered as part of this project (In Scope) and what is explicitly excluded (Out of Scope).</w:t>
      </w:r>
    </w:p>
    <w:p w14:paraId="0894A611" w14:textId="77777777" w:rsidR="00935BF6" w:rsidRPr="006106E6" w:rsidRDefault="00935BF6" w:rsidP="008F7358">
      <w:pPr>
        <w:rPr>
          <w:rFonts w:ascii="Arial" w:hAnsi="Arial" w:cs="Arial"/>
          <w:color w:val="auto"/>
        </w:rPr>
      </w:pPr>
    </w:p>
    <w:p w14:paraId="72726CB0" w14:textId="792FF1AC" w:rsidR="00F07D65" w:rsidRPr="006106E6" w:rsidRDefault="001E76C5" w:rsidP="008F7358">
      <w:pPr>
        <w:rPr>
          <w:rFonts w:ascii="Arial" w:hAnsi="Arial" w:cs="Arial"/>
          <w:b/>
          <w:color w:val="auto"/>
        </w:rPr>
      </w:pPr>
      <w:r w:rsidRPr="006106E6">
        <w:rPr>
          <w:rFonts w:ascii="Arial" w:hAnsi="Arial" w:cs="Arial"/>
          <w:b/>
          <w:color w:val="auto"/>
        </w:rPr>
        <w:t>In Scope</w:t>
      </w:r>
    </w:p>
    <w:p w14:paraId="0E67DBFF" w14:textId="3EF158B9" w:rsidR="007443F8" w:rsidRPr="00146795" w:rsidRDefault="001C6B28" w:rsidP="006106E6">
      <w:pPr>
        <w:pStyle w:val="ListParagraph"/>
        <w:numPr>
          <w:ilvl w:val="0"/>
          <w:numId w:val="12"/>
        </w:numPr>
        <w:jc w:val="both"/>
        <w:rPr>
          <w:rFonts w:ascii="Arial" w:hAnsi="Arial" w:cs="Arial"/>
          <w:b/>
          <w:color w:val="auto"/>
          <w:sz w:val="20"/>
          <w:szCs w:val="20"/>
        </w:rPr>
      </w:pPr>
      <w:r w:rsidRPr="00146795">
        <w:rPr>
          <w:rFonts w:ascii="Arial" w:hAnsi="Arial" w:cs="Arial"/>
          <w:b/>
          <w:color w:val="auto"/>
          <w:sz w:val="20"/>
          <w:szCs w:val="20"/>
        </w:rPr>
        <w:t>AI Model Development:</w:t>
      </w:r>
    </w:p>
    <w:p w14:paraId="1D9EF881" w14:textId="132B4891" w:rsidR="00524945" w:rsidRPr="00146795" w:rsidRDefault="00524945" w:rsidP="006106E6">
      <w:pPr>
        <w:pStyle w:val="ListParagraph"/>
        <w:numPr>
          <w:ilvl w:val="0"/>
          <w:numId w:val="13"/>
        </w:numPr>
        <w:jc w:val="both"/>
        <w:rPr>
          <w:rFonts w:ascii="Arial" w:hAnsi="Arial" w:cs="Arial"/>
          <w:color w:val="auto"/>
          <w:sz w:val="20"/>
          <w:szCs w:val="20"/>
        </w:rPr>
      </w:pPr>
      <w:r w:rsidRPr="00146795">
        <w:rPr>
          <w:rFonts w:ascii="Arial" w:hAnsi="Arial" w:cs="Arial"/>
          <w:color w:val="auto"/>
          <w:sz w:val="20"/>
          <w:szCs w:val="20"/>
        </w:rPr>
        <w:t>Build and train an object detection model to detect CPB eggs on cocoa pods from captured images.</w:t>
      </w:r>
    </w:p>
    <w:p w14:paraId="59322CF8" w14:textId="1DF66B48" w:rsidR="00524945" w:rsidRPr="00146795" w:rsidRDefault="00524945" w:rsidP="006106E6">
      <w:pPr>
        <w:pStyle w:val="ListParagraph"/>
        <w:numPr>
          <w:ilvl w:val="0"/>
          <w:numId w:val="13"/>
        </w:numPr>
        <w:jc w:val="both"/>
        <w:rPr>
          <w:rFonts w:ascii="Arial" w:hAnsi="Arial" w:cs="Arial"/>
          <w:color w:val="auto"/>
          <w:sz w:val="20"/>
          <w:szCs w:val="20"/>
        </w:rPr>
      </w:pPr>
      <w:r w:rsidRPr="00146795">
        <w:rPr>
          <w:rFonts w:ascii="Arial" w:hAnsi="Arial" w:cs="Arial"/>
          <w:color w:val="auto"/>
          <w:sz w:val="20"/>
          <w:szCs w:val="20"/>
        </w:rPr>
        <w:t>Implement egg-density calculation logic based on detection results.</w:t>
      </w:r>
    </w:p>
    <w:p w14:paraId="3C6BCE35" w14:textId="31DD72FB" w:rsidR="00524945" w:rsidRPr="00146795" w:rsidRDefault="00285880" w:rsidP="006106E6">
      <w:pPr>
        <w:pStyle w:val="ListParagraph"/>
        <w:numPr>
          <w:ilvl w:val="0"/>
          <w:numId w:val="13"/>
        </w:numPr>
        <w:jc w:val="both"/>
        <w:rPr>
          <w:rFonts w:ascii="Arial" w:hAnsi="Arial" w:cs="Arial"/>
          <w:color w:val="auto"/>
          <w:sz w:val="20"/>
          <w:szCs w:val="20"/>
        </w:rPr>
      </w:pPr>
      <w:r w:rsidRPr="00146795">
        <w:rPr>
          <w:rFonts w:ascii="Arial" w:hAnsi="Arial" w:cs="Arial"/>
          <w:color w:val="auto"/>
          <w:sz w:val="20"/>
          <w:szCs w:val="20"/>
        </w:rPr>
        <w:t>Decision Support:</w:t>
      </w:r>
      <w:r w:rsidR="00C63C46" w:rsidRPr="00146795">
        <w:rPr>
          <w:rFonts w:ascii="Arial" w:hAnsi="Arial" w:cs="Arial"/>
          <w:color w:val="auto"/>
          <w:sz w:val="20"/>
          <w:szCs w:val="20"/>
        </w:rPr>
        <w:t xml:space="preserve"> Provide actionable recommendations based on a predefined Economic Threshold Level (ETL</w:t>
      </w:r>
      <w:r w:rsidR="009675A6" w:rsidRPr="00146795">
        <w:rPr>
          <w:rFonts w:ascii="Arial" w:hAnsi="Arial" w:cs="Arial"/>
          <w:color w:val="auto"/>
          <w:sz w:val="20"/>
          <w:szCs w:val="20"/>
        </w:rPr>
        <w:t>):</w:t>
      </w:r>
    </w:p>
    <w:p w14:paraId="75C1AD62" w14:textId="392C912E" w:rsidR="00524945" w:rsidRPr="00146795" w:rsidRDefault="00524945" w:rsidP="006106E6">
      <w:pPr>
        <w:pStyle w:val="ListParagraph"/>
        <w:numPr>
          <w:ilvl w:val="0"/>
          <w:numId w:val="14"/>
        </w:numPr>
        <w:jc w:val="both"/>
        <w:rPr>
          <w:rFonts w:ascii="Arial" w:hAnsi="Arial" w:cs="Arial"/>
          <w:color w:val="auto"/>
          <w:sz w:val="20"/>
          <w:szCs w:val="20"/>
        </w:rPr>
      </w:pPr>
      <w:r w:rsidRPr="00146795">
        <w:rPr>
          <w:rFonts w:ascii="Arial" w:hAnsi="Arial" w:cs="Arial"/>
          <w:color w:val="auto"/>
          <w:sz w:val="20"/>
          <w:szCs w:val="20"/>
        </w:rPr>
        <w:t>Spray – when egg count exceeds the economic threshold.</w:t>
      </w:r>
    </w:p>
    <w:p w14:paraId="56CC9194" w14:textId="4E18DB34" w:rsidR="00524945" w:rsidRPr="00146795" w:rsidRDefault="00524945" w:rsidP="006106E6">
      <w:pPr>
        <w:pStyle w:val="ListParagraph"/>
        <w:numPr>
          <w:ilvl w:val="0"/>
          <w:numId w:val="14"/>
        </w:numPr>
        <w:jc w:val="both"/>
        <w:rPr>
          <w:rFonts w:ascii="Arial" w:hAnsi="Arial" w:cs="Arial"/>
          <w:color w:val="auto"/>
          <w:sz w:val="20"/>
          <w:szCs w:val="20"/>
        </w:rPr>
      </w:pPr>
      <w:r w:rsidRPr="00146795">
        <w:rPr>
          <w:rFonts w:ascii="Arial" w:hAnsi="Arial" w:cs="Arial"/>
          <w:color w:val="auto"/>
          <w:sz w:val="20"/>
          <w:szCs w:val="20"/>
        </w:rPr>
        <w:t>Do Not Spray – when egg count is below threshold.</w:t>
      </w:r>
    </w:p>
    <w:p w14:paraId="32867126" w14:textId="1CFD3924" w:rsidR="00524945" w:rsidRPr="00146795" w:rsidRDefault="00524945" w:rsidP="006106E6">
      <w:pPr>
        <w:pStyle w:val="ListParagraph"/>
        <w:numPr>
          <w:ilvl w:val="0"/>
          <w:numId w:val="14"/>
        </w:numPr>
        <w:jc w:val="both"/>
        <w:rPr>
          <w:rFonts w:ascii="Arial" w:hAnsi="Arial" w:cs="Arial"/>
          <w:color w:val="auto"/>
          <w:sz w:val="20"/>
          <w:szCs w:val="20"/>
        </w:rPr>
      </w:pPr>
      <w:r w:rsidRPr="00146795">
        <w:rPr>
          <w:rFonts w:ascii="Arial" w:hAnsi="Arial" w:cs="Arial"/>
          <w:color w:val="auto"/>
          <w:sz w:val="20"/>
          <w:szCs w:val="20"/>
        </w:rPr>
        <w:t>Monitor Again – when egg count is near threshold, suggesting re-check after a few days.</w:t>
      </w:r>
    </w:p>
    <w:p w14:paraId="470AC0DC" w14:textId="77777777" w:rsidR="00524945" w:rsidRPr="00146795" w:rsidRDefault="00524945" w:rsidP="006106E6">
      <w:pPr>
        <w:pStyle w:val="ListParagraph"/>
        <w:ind w:left="360"/>
        <w:jc w:val="both"/>
        <w:rPr>
          <w:rFonts w:ascii="Arial" w:hAnsi="Arial" w:cs="Arial"/>
          <w:b/>
          <w:color w:val="auto"/>
          <w:sz w:val="20"/>
          <w:szCs w:val="20"/>
        </w:rPr>
      </w:pPr>
    </w:p>
    <w:p w14:paraId="32B5CF3F" w14:textId="41EE2BA3" w:rsidR="00590E20" w:rsidRPr="00146795" w:rsidRDefault="00153EA5" w:rsidP="006106E6">
      <w:pPr>
        <w:pStyle w:val="ListParagraph"/>
        <w:numPr>
          <w:ilvl w:val="0"/>
          <w:numId w:val="12"/>
        </w:numPr>
        <w:jc w:val="both"/>
        <w:rPr>
          <w:rFonts w:ascii="Arial" w:hAnsi="Arial" w:cs="Arial"/>
          <w:b/>
          <w:color w:val="auto"/>
          <w:sz w:val="20"/>
          <w:szCs w:val="20"/>
        </w:rPr>
      </w:pPr>
      <w:r w:rsidRPr="00146795">
        <w:rPr>
          <w:rFonts w:ascii="Arial" w:hAnsi="Arial" w:cs="Arial"/>
          <w:b/>
          <w:color w:val="auto"/>
          <w:sz w:val="20"/>
          <w:szCs w:val="20"/>
        </w:rPr>
        <w:t xml:space="preserve">Mobile </w:t>
      </w:r>
      <w:r w:rsidR="00BA64E0" w:rsidRPr="00146795">
        <w:rPr>
          <w:rFonts w:ascii="Arial" w:hAnsi="Arial" w:cs="Arial"/>
          <w:b/>
          <w:color w:val="auto"/>
          <w:sz w:val="20"/>
          <w:szCs w:val="20"/>
        </w:rPr>
        <w:t>Application:</w:t>
      </w:r>
    </w:p>
    <w:p w14:paraId="11A23F6F" w14:textId="54FB34DF" w:rsidR="00153636" w:rsidRPr="00146795" w:rsidRDefault="00153636" w:rsidP="006106E6">
      <w:pPr>
        <w:pStyle w:val="ListParagraph"/>
        <w:numPr>
          <w:ilvl w:val="0"/>
          <w:numId w:val="15"/>
        </w:numPr>
        <w:jc w:val="both"/>
        <w:rPr>
          <w:rFonts w:ascii="Arial" w:hAnsi="Arial" w:cs="Arial"/>
          <w:color w:val="auto"/>
          <w:sz w:val="20"/>
          <w:szCs w:val="20"/>
        </w:rPr>
      </w:pPr>
      <w:r w:rsidRPr="00146795">
        <w:rPr>
          <w:rFonts w:ascii="Arial" w:hAnsi="Arial" w:cs="Arial"/>
          <w:color w:val="auto"/>
          <w:sz w:val="20"/>
          <w:szCs w:val="20"/>
        </w:rPr>
        <w:t>Develop a functional mobile application prototype for the Android platform.</w:t>
      </w:r>
    </w:p>
    <w:p w14:paraId="420BA567" w14:textId="41B10B9B" w:rsidR="00B84498" w:rsidRPr="00146795" w:rsidRDefault="00B84498" w:rsidP="006106E6">
      <w:pPr>
        <w:pStyle w:val="ListParagraph"/>
        <w:numPr>
          <w:ilvl w:val="0"/>
          <w:numId w:val="15"/>
        </w:numPr>
        <w:jc w:val="both"/>
        <w:rPr>
          <w:rFonts w:ascii="Arial" w:hAnsi="Arial" w:cs="Arial"/>
          <w:color w:val="auto"/>
          <w:sz w:val="20"/>
          <w:szCs w:val="20"/>
        </w:rPr>
      </w:pPr>
      <w:r w:rsidRPr="00146795">
        <w:rPr>
          <w:rFonts w:ascii="Arial" w:hAnsi="Arial" w:cs="Arial"/>
          <w:color w:val="auto"/>
          <w:sz w:val="20"/>
          <w:szCs w:val="20"/>
        </w:rPr>
        <w:t>The application will allow users to capture images of cocoa pods, which will then be processed by the AI to provide real-time detection results.</w:t>
      </w:r>
    </w:p>
    <w:p w14:paraId="54D832A7" w14:textId="78B4E1B8" w:rsidR="00524945" w:rsidRPr="00146795" w:rsidRDefault="000469B4" w:rsidP="006106E6">
      <w:pPr>
        <w:pStyle w:val="ListParagraph"/>
        <w:numPr>
          <w:ilvl w:val="0"/>
          <w:numId w:val="12"/>
        </w:numPr>
        <w:jc w:val="both"/>
        <w:rPr>
          <w:rFonts w:ascii="Arial" w:hAnsi="Arial" w:cs="Arial"/>
          <w:b/>
          <w:color w:val="auto"/>
          <w:sz w:val="20"/>
          <w:szCs w:val="20"/>
        </w:rPr>
      </w:pPr>
      <w:r w:rsidRPr="00146795">
        <w:rPr>
          <w:rFonts w:ascii="Arial" w:hAnsi="Arial" w:cs="Arial"/>
          <w:b/>
          <w:color w:val="auto"/>
          <w:sz w:val="20"/>
          <w:szCs w:val="20"/>
        </w:rPr>
        <w:t>User Interface (UI):</w:t>
      </w:r>
    </w:p>
    <w:p w14:paraId="2D5B128F" w14:textId="2678FDB6" w:rsidR="000469B4" w:rsidRPr="00146795" w:rsidRDefault="00E46E77" w:rsidP="006106E6">
      <w:pPr>
        <w:pStyle w:val="ListParagraph"/>
        <w:numPr>
          <w:ilvl w:val="0"/>
          <w:numId w:val="15"/>
        </w:numPr>
        <w:jc w:val="both"/>
        <w:rPr>
          <w:rFonts w:ascii="Arial" w:hAnsi="Arial" w:cs="Arial"/>
          <w:color w:val="auto"/>
          <w:sz w:val="20"/>
          <w:szCs w:val="20"/>
        </w:rPr>
      </w:pPr>
      <w:r w:rsidRPr="00146795">
        <w:rPr>
          <w:rFonts w:ascii="Arial" w:hAnsi="Arial" w:cs="Arial"/>
          <w:color w:val="auto"/>
          <w:sz w:val="20"/>
          <w:szCs w:val="20"/>
        </w:rPr>
        <w:t>A simple and intuitive user interface designed for ease of use by cocoa farmers.</w:t>
      </w:r>
    </w:p>
    <w:p w14:paraId="5D22F2A5" w14:textId="77777777" w:rsidR="001B2DA1" w:rsidRPr="006106E6" w:rsidRDefault="001B2DA1" w:rsidP="006106E6">
      <w:pPr>
        <w:jc w:val="both"/>
        <w:rPr>
          <w:rFonts w:ascii="Arial" w:hAnsi="Arial" w:cs="Arial"/>
          <w:b/>
          <w:color w:val="auto"/>
        </w:rPr>
      </w:pPr>
    </w:p>
    <w:p w14:paraId="6F9B9F20" w14:textId="77777777" w:rsidR="00603521" w:rsidRPr="006106E6" w:rsidRDefault="00603521" w:rsidP="00603521">
      <w:pPr>
        <w:pStyle w:val="ListParagraph"/>
        <w:rPr>
          <w:rFonts w:ascii="Arial" w:hAnsi="Arial" w:cs="Arial"/>
          <w:b/>
          <w:color w:val="auto"/>
        </w:rPr>
      </w:pPr>
    </w:p>
    <w:p w14:paraId="2AD123C5" w14:textId="2B095669" w:rsidR="001E76C5" w:rsidRPr="006106E6" w:rsidRDefault="001E76C5" w:rsidP="006106E6">
      <w:pPr>
        <w:jc w:val="both"/>
        <w:rPr>
          <w:rFonts w:ascii="Arial" w:hAnsi="Arial" w:cs="Arial"/>
          <w:b/>
          <w:color w:val="auto"/>
        </w:rPr>
      </w:pPr>
      <w:r w:rsidRPr="006106E6">
        <w:rPr>
          <w:rFonts w:ascii="Arial" w:hAnsi="Arial" w:cs="Arial"/>
          <w:b/>
          <w:color w:val="auto"/>
        </w:rPr>
        <w:t>Out of Scope</w:t>
      </w:r>
      <w:r w:rsidR="000026D9" w:rsidRPr="006106E6">
        <w:rPr>
          <w:rFonts w:ascii="Arial" w:hAnsi="Arial" w:cs="Arial"/>
          <w:b/>
          <w:color w:val="auto"/>
        </w:rPr>
        <w:t>:</w:t>
      </w:r>
    </w:p>
    <w:p w14:paraId="06D3B248" w14:textId="376D22D5" w:rsidR="000026D9" w:rsidRPr="0013500B" w:rsidRDefault="000026D9" w:rsidP="006106E6">
      <w:pPr>
        <w:pStyle w:val="ListParagraph"/>
        <w:numPr>
          <w:ilvl w:val="0"/>
          <w:numId w:val="10"/>
        </w:numPr>
        <w:jc w:val="both"/>
        <w:rPr>
          <w:rFonts w:ascii="Arial" w:hAnsi="Arial" w:cs="Arial"/>
          <w:b/>
          <w:color w:val="auto"/>
          <w:sz w:val="20"/>
          <w:szCs w:val="20"/>
        </w:rPr>
      </w:pPr>
      <w:r w:rsidRPr="0013500B">
        <w:rPr>
          <w:rFonts w:ascii="Arial" w:hAnsi="Arial" w:cs="Arial"/>
          <w:b/>
          <w:color w:val="auto"/>
          <w:sz w:val="20"/>
          <w:szCs w:val="20"/>
        </w:rPr>
        <w:t>Automated Pesticide Spraying System:</w:t>
      </w:r>
    </w:p>
    <w:p w14:paraId="73DB18E1" w14:textId="1A9B2195" w:rsidR="00E05353" w:rsidRPr="0013500B" w:rsidRDefault="001926CF" w:rsidP="006106E6">
      <w:pPr>
        <w:pStyle w:val="ListParagraph"/>
        <w:numPr>
          <w:ilvl w:val="0"/>
          <w:numId w:val="11"/>
        </w:numPr>
        <w:jc w:val="both"/>
        <w:rPr>
          <w:rFonts w:ascii="Arial" w:hAnsi="Arial" w:cs="Arial"/>
          <w:color w:val="auto"/>
          <w:sz w:val="20"/>
          <w:szCs w:val="20"/>
        </w:rPr>
      </w:pPr>
      <w:r w:rsidRPr="0013500B">
        <w:rPr>
          <w:rFonts w:ascii="Arial" w:hAnsi="Arial" w:cs="Arial"/>
          <w:color w:val="auto"/>
          <w:sz w:val="20"/>
          <w:szCs w:val="20"/>
        </w:rPr>
        <w:t>The system will not control sprayers or automate spraying in the field.</w:t>
      </w:r>
    </w:p>
    <w:p w14:paraId="07A768BA" w14:textId="77777777" w:rsidR="00C90A88" w:rsidRPr="0013500B" w:rsidRDefault="00C90A88" w:rsidP="006106E6">
      <w:pPr>
        <w:pStyle w:val="ListParagraph"/>
        <w:numPr>
          <w:ilvl w:val="0"/>
          <w:numId w:val="10"/>
        </w:numPr>
        <w:jc w:val="both"/>
        <w:rPr>
          <w:rFonts w:ascii="Arial" w:hAnsi="Arial" w:cs="Arial"/>
          <w:b/>
          <w:color w:val="auto"/>
          <w:sz w:val="20"/>
          <w:szCs w:val="20"/>
        </w:rPr>
      </w:pPr>
      <w:r w:rsidRPr="0013500B">
        <w:rPr>
          <w:rFonts w:ascii="Arial" w:hAnsi="Arial" w:cs="Arial"/>
          <w:b/>
          <w:color w:val="auto"/>
          <w:sz w:val="20"/>
          <w:szCs w:val="20"/>
        </w:rPr>
        <w:t>Website development</w:t>
      </w:r>
    </w:p>
    <w:p w14:paraId="05BAF638" w14:textId="531C5B40" w:rsidR="001926CF" w:rsidRPr="0013500B" w:rsidRDefault="00C90A88" w:rsidP="006106E6">
      <w:pPr>
        <w:pStyle w:val="ListParagraph"/>
        <w:numPr>
          <w:ilvl w:val="0"/>
          <w:numId w:val="11"/>
        </w:numPr>
        <w:jc w:val="both"/>
        <w:rPr>
          <w:rFonts w:ascii="Arial" w:hAnsi="Arial" w:cs="Arial"/>
          <w:color w:val="auto"/>
          <w:sz w:val="20"/>
          <w:szCs w:val="20"/>
        </w:rPr>
      </w:pPr>
      <w:r w:rsidRPr="0013500B">
        <w:rPr>
          <w:rFonts w:ascii="Arial" w:hAnsi="Arial" w:cs="Arial"/>
          <w:color w:val="auto"/>
          <w:sz w:val="20"/>
          <w:szCs w:val="20"/>
        </w:rPr>
        <w:t>No web-based interface or pages will be created.</w:t>
      </w:r>
    </w:p>
    <w:p w14:paraId="5DF9924F" w14:textId="611993C0" w:rsidR="00023420" w:rsidRPr="00476B9D" w:rsidRDefault="003968C9" w:rsidP="00476B9D">
      <w:pPr>
        <w:pStyle w:val="ListParagraph"/>
        <w:numPr>
          <w:ilvl w:val="0"/>
          <w:numId w:val="10"/>
        </w:numPr>
        <w:jc w:val="both"/>
        <w:rPr>
          <w:rFonts w:ascii="Arial" w:hAnsi="Arial" w:cs="Arial"/>
          <w:b/>
          <w:color w:val="auto"/>
          <w:sz w:val="20"/>
          <w:szCs w:val="20"/>
        </w:rPr>
      </w:pPr>
      <w:r w:rsidRPr="003968C9">
        <w:rPr>
          <w:rFonts w:ascii="Arial" w:hAnsi="Arial" w:cs="Arial"/>
          <w:b/>
          <w:bCs/>
          <w:color w:val="auto"/>
          <w:sz w:val="20"/>
          <w:szCs w:val="20"/>
        </w:rPr>
        <w:t>Data Analytics / Dashboard Visualization:</w:t>
      </w:r>
    </w:p>
    <w:p w14:paraId="574B7FDD" w14:textId="38A145C9" w:rsidR="00DE7801" w:rsidRPr="00E807AA" w:rsidRDefault="00680973" w:rsidP="000116AC">
      <w:pPr>
        <w:pStyle w:val="ListParagraph"/>
        <w:numPr>
          <w:ilvl w:val="0"/>
          <w:numId w:val="11"/>
        </w:numPr>
        <w:jc w:val="both"/>
        <w:rPr>
          <w:rFonts w:ascii="Arial" w:hAnsi="Arial" w:cs="Arial"/>
          <w:color w:val="auto"/>
          <w:sz w:val="20"/>
          <w:szCs w:val="20"/>
        </w:rPr>
      </w:pPr>
      <w:r w:rsidRPr="00680973">
        <w:rPr>
          <w:rFonts w:ascii="Arial" w:hAnsi="Arial" w:cs="Arial"/>
          <w:color w:val="auto"/>
          <w:sz w:val="20"/>
          <w:szCs w:val="20"/>
        </w:rPr>
        <w:t>This project will not include building a data analytics dashboard or visualization platform</w:t>
      </w:r>
      <w:r w:rsidR="00927FE0">
        <w:rPr>
          <w:rFonts w:ascii="Arial" w:hAnsi="Arial" w:cs="Arial"/>
          <w:color w:val="auto"/>
          <w:sz w:val="20"/>
          <w:szCs w:val="20"/>
        </w:rPr>
        <w:t xml:space="preserve"> </w:t>
      </w:r>
      <w:r w:rsidR="00815D99" w:rsidRPr="00815D99">
        <w:rPr>
          <w:rFonts w:ascii="Arial" w:hAnsi="Arial" w:cs="Arial"/>
          <w:color w:val="auto"/>
          <w:sz w:val="20"/>
          <w:szCs w:val="20"/>
        </w:rPr>
        <w:t>at this stage</w:t>
      </w:r>
      <w:r w:rsidRPr="00680973">
        <w:rPr>
          <w:rFonts w:ascii="Arial" w:hAnsi="Arial" w:cs="Arial"/>
          <w:color w:val="auto"/>
          <w:sz w:val="20"/>
          <w:szCs w:val="20"/>
        </w:rPr>
        <w:t>.</w:t>
      </w:r>
    </w:p>
    <w:p w14:paraId="0D0932D1" w14:textId="655C155E" w:rsidR="008F7358" w:rsidRPr="00FE4BAF" w:rsidRDefault="008F7358" w:rsidP="00C51EBF">
      <w:pPr>
        <w:pStyle w:val="Heading2"/>
        <w:numPr>
          <w:ilvl w:val="0"/>
          <w:numId w:val="4"/>
        </w:numPr>
        <w:ind w:left="360"/>
        <w:rPr>
          <w:rFonts w:ascii="Arial" w:hAnsi="Arial" w:cs="Arial"/>
          <w:b/>
          <w:color w:val="auto"/>
        </w:rPr>
      </w:pPr>
      <w:r w:rsidRPr="00FE4BAF">
        <w:rPr>
          <w:rFonts w:ascii="Arial" w:hAnsi="Arial" w:cs="Arial"/>
          <w:b/>
          <w:color w:val="auto"/>
        </w:rPr>
        <w:lastRenderedPageBreak/>
        <w:t>stakeholder</w:t>
      </w:r>
    </w:p>
    <w:p w14:paraId="18DF387C" w14:textId="52A15BF3" w:rsidR="4C6C239B" w:rsidRPr="006106E6" w:rsidRDefault="4C6C239B" w:rsidP="681D7376">
      <w:pPr>
        <w:rPr>
          <w:rFonts w:ascii="Arial" w:hAnsi="Arial" w:cs="Arial"/>
          <w:b/>
          <w:color w:val="auto"/>
          <w:sz w:val="24"/>
          <w:szCs w:val="24"/>
        </w:rPr>
      </w:pPr>
      <w:r w:rsidRPr="006106E6">
        <w:rPr>
          <w:rFonts w:ascii="Arial" w:hAnsi="Arial" w:cs="Arial"/>
          <w:b/>
          <w:color w:val="auto"/>
          <w:sz w:val="24"/>
          <w:szCs w:val="24"/>
        </w:rPr>
        <w:t>Identification of all stakeholders</w:t>
      </w:r>
    </w:p>
    <w:p w14:paraId="0E796237" w14:textId="42AE8647" w:rsidR="00393E8B" w:rsidRPr="00393E8B" w:rsidRDefault="00393E8B" w:rsidP="681D7376">
      <w:pPr>
        <w:rPr>
          <w:rFonts w:ascii="Arial" w:hAnsi="Arial" w:cs="Arial"/>
          <w:color w:val="auto"/>
          <w:sz w:val="24"/>
          <w:szCs w:val="24"/>
        </w:rPr>
      </w:pPr>
      <w:r w:rsidRPr="00FE4BAF">
        <w:rPr>
          <w:rFonts w:ascii="Arial" w:hAnsi="Arial" w:cs="Arial"/>
          <w:color w:val="auto"/>
          <w:sz w:val="24"/>
          <w:szCs w:val="24"/>
        </w:rPr>
        <w:t>Table 4: Stakeholder</w:t>
      </w:r>
    </w:p>
    <w:tbl>
      <w:tblPr>
        <w:tblStyle w:val="TableGrid"/>
        <w:tblW w:w="8791" w:type="dxa"/>
        <w:tblLayout w:type="fixed"/>
        <w:tblLook w:val="06A0" w:firstRow="1" w:lastRow="0" w:firstColumn="1" w:lastColumn="0" w:noHBand="1" w:noVBand="1"/>
      </w:tblPr>
      <w:tblGrid>
        <w:gridCol w:w="809"/>
        <w:gridCol w:w="1720"/>
        <w:gridCol w:w="1720"/>
        <w:gridCol w:w="3120"/>
        <w:gridCol w:w="1422"/>
      </w:tblGrid>
      <w:tr w:rsidR="681D7376" w14:paraId="73A1AF29" w14:textId="77777777" w:rsidTr="076BB3A6">
        <w:trPr>
          <w:trHeight w:val="300"/>
        </w:trPr>
        <w:tc>
          <w:tcPr>
            <w:tcW w:w="809" w:type="dxa"/>
          </w:tcPr>
          <w:p w14:paraId="53A24295" w14:textId="57663BA2" w:rsidR="681D7376" w:rsidRPr="006106E6" w:rsidRDefault="681D7376" w:rsidP="681D7376">
            <w:pPr>
              <w:jc w:val="center"/>
              <w:rPr>
                <w:rFonts w:ascii="Arial" w:hAnsi="Arial" w:cs="Arial"/>
                <w:b/>
                <w:color w:val="auto"/>
                <w:u w:val="single"/>
              </w:rPr>
            </w:pPr>
            <w:r w:rsidRPr="006106E6">
              <w:rPr>
                <w:rFonts w:ascii="Arial" w:hAnsi="Arial" w:cs="Arial"/>
                <w:b/>
                <w:color w:val="auto"/>
                <w:u w:val="single"/>
              </w:rPr>
              <w:t>No</w:t>
            </w:r>
          </w:p>
        </w:tc>
        <w:tc>
          <w:tcPr>
            <w:tcW w:w="1720" w:type="dxa"/>
          </w:tcPr>
          <w:p w14:paraId="6137D93D" w14:textId="1854171B" w:rsidR="681D7376" w:rsidRPr="006106E6" w:rsidRDefault="681D7376" w:rsidP="681D7376">
            <w:pPr>
              <w:jc w:val="center"/>
              <w:rPr>
                <w:rFonts w:ascii="Arial" w:eastAsia="Constantia" w:hAnsi="Arial" w:cs="Arial"/>
                <w:b/>
                <w:color w:val="auto"/>
                <w:u w:val="single"/>
              </w:rPr>
            </w:pPr>
            <w:r w:rsidRPr="006106E6">
              <w:rPr>
                <w:rFonts w:ascii="Arial" w:eastAsia="Constantia" w:hAnsi="Arial" w:cs="Arial"/>
                <w:b/>
                <w:color w:val="auto"/>
                <w:u w:val="single"/>
              </w:rPr>
              <w:t>Name</w:t>
            </w:r>
          </w:p>
        </w:tc>
        <w:tc>
          <w:tcPr>
            <w:tcW w:w="1720" w:type="dxa"/>
          </w:tcPr>
          <w:p w14:paraId="0C67DD72" w14:textId="22C14530" w:rsidR="3D8CEB6C" w:rsidRPr="006106E6" w:rsidRDefault="3D8CEB6C" w:rsidP="681D7376">
            <w:pPr>
              <w:jc w:val="center"/>
              <w:rPr>
                <w:rFonts w:ascii="Arial" w:eastAsia="Constantia" w:hAnsi="Arial" w:cs="Arial"/>
                <w:b/>
                <w:color w:val="auto"/>
                <w:u w:val="single"/>
              </w:rPr>
            </w:pPr>
            <w:r w:rsidRPr="006106E6">
              <w:rPr>
                <w:rFonts w:ascii="Arial" w:eastAsia="Constantia" w:hAnsi="Arial" w:cs="Arial"/>
                <w:b/>
                <w:color w:val="auto"/>
                <w:u w:val="single"/>
              </w:rPr>
              <w:t>Organization</w:t>
            </w:r>
          </w:p>
        </w:tc>
        <w:tc>
          <w:tcPr>
            <w:tcW w:w="3120" w:type="dxa"/>
          </w:tcPr>
          <w:p w14:paraId="1E62A785" w14:textId="5378CAE0" w:rsidR="681D7376" w:rsidRPr="006106E6" w:rsidRDefault="681D7376" w:rsidP="681D7376">
            <w:pPr>
              <w:jc w:val="center"/>
              <w:rPr>
                <w:rFonts w:ascii="Arial" w:hAnsi="Arial" w:cs="Arial"/>
                <w:b/>
                <w:color w:val="auto"/>
                <w:u w:val="single"/>
              </w:rPr>
            </w:pPr>
            <w:r w:rsidRPr="006106E6">
              <w:rPr>
                <w:rFonts w:ascii="Arial" w:hAnsi="Arial" w:cs="Arial"/>
                <w:b/>
                <w:color w:val="auto"/>
                <w:u w:val="single"/>
              </w:rPr>
              <w:t>Project Role</w:t>
            </w:r>
          </w:p>
        </w:tc>
        <w:tc>
          <w:tcPr>
            <w:tcW w:w="1422" w:type="dxa"/>
          </w:tcPr>
          <w:p w14:paraId="0CDC0341" w14:textId="2A71EC0A" w:rsidR="681D7376" w:rsidRPr="006106E6" w:rsidRDefault="681D7376" w:rsidP="681D7376">
            <w:pPr>
              <w:jc w:val="center"/>
              <w:rPr>
                <w:rFonts w:ascii="Arial" w:hAnsi="Arial" w:cs="Arial"/>
                <w:b/>
                <w:color w:val="auto"/>
                <w:u w:val="single"/>
              </w:rPr>
            </w:pPr>
            <w:r w:rsidRPr="006106E6">
              <w:rPr>
                <w:rFonts w:ascii="Arial" w:hAnsi="Arial" w:cs="Arial"/>
                <w:b/>
                <w:color w:val="auto"/>
                <w:u w:val="single"/>
              </w:rPr>
              <w:t>Contact Information</w:t>
            </w:r>
          </w:p>
        </w:tc>
      </w:tr>
      <w:tr w:rsidR="681D7376" w14:paraId="01FA440C" w14:textId="77777777" w:rsidTr="076BB3A6">
        <w:trPr>
          <w:trHeight w:val="1410"/>
        </w:trPr>
        <w:tc>
          <w:tcPr>
            <w:tcW w:w="809" w:type="dxa"/>
          </w:tcPr>
          <w:p w14:paraId="60A9C278" w14:textId="025C160E" w:rsidR="681D7376" w:rsidRPr="006106E6" w:rsidRDefault="681D7376" w:rsidP="681D7376">
            <w:pPr>
              <w:rPr>
                <w:rFonts w:ascii="Arial" w:hAnsi="Arial" w:cs="Arial"/>
                <w:color w:val="auto"/>
              </w:rPr>
            </w:pPr>
            <w:r w:rsidRPr="006106E6">
              <w:rPr>
                <w:rFonts w:ascii="Arial" w:hAnsi="Arial" w:cs="Arial"/>
                <w:color w:val="auto"/>
              </w:rPr>
              <w:t>1</w:t>
            </w:r>
          </w:p>
        </w:tc>
        <w:tc>
          <w:tcPr>
            <w:tcW w:w="1720" w:type="dxa"/>
          </w:tcPr>
          <w:p w14:paraId="79893308" w14:textId="13BF3EDD" w:rsidR="681D7376" w:rsidRPr="006106E6" w:rsidRDefault="681D7376" w:rsidP="681D7376">
            <w:pPr>
              <w:rPr>
                <w:rFonts w:ascii="Arial" w:eastAsia="Constantia" w:hAnsi="Arial" w:cs="Arial"/>
                <w:color w:val="auto"/>
              </w:rPr>
            </w:pPr>
            <w:r w:rsidRPr="006106E6">
              <w:rPr>
                <w:rFonts w:ascii="Arial" w:eastAsia="Constantia" w:hAnsi="Arial" w:cs="Arial"/>
                <w:color w:val="auto"/>
              </w:rPr>
              <w:t>Dr. Albert Ling Sheng Chang</w:t>
            </w:r>
          </w:p>
        </w:tc>
        <w:tc>
          <w:tcPr>
            <w:tcW w:w="1720" w:type="dxa"/>
          </w:tcPr>
          <w:p w14:paraId="6F9D9498" w14:textId="1419EBEB" w:rsidR="754810BE" w:rsidRPr="006106E6" w:rsidRDefault="754810BE" w:rsidP="681D7376">
            <w:pPr>
              <w:rPr>
                <w:rFonts w:ascii="Arial" w:eastAsia="Constantia" w:hAnsi="Arial" w:cs="Arial"/>
                <w:color w:val="auto"/>
              </w:rPr>
            </w:pPr>
            <w:r w:rsidRPr="006106E6">
              <w:rPr>
                <w:rFonts w:ascii="Arial" w:eastAsia="Constantia" w:hAnsi="Arial" w:cs="Arial"/>
                <w:color w:val="auto"/>
              </w:rPr>
              <w:t>Lembaga Koko Malaysia (MCB)</w:t>
            </w:r>
          </w:p>
        </w:tc>
        <w:tc>
          <w:tcPr>
            <w:tcW w:w="3120" w:type="dxa"/>
          </w:tcPr>
          <w:p w14:paraId="3B32D031" w14:textId="0F3B466E" w:rsidR="754810BE" w:rsidRPr="006106E6" w:rsidRDefault="754810BE" w:rsidP="681D7376">
            <w:pPr>
              <w:rPr>
                <w:rFonts w:ascii="Arial" w:eastAsia="Constantia" w:hAnsi="Arial" w:cs="Arial"/>
                <w:b/>
                <w:color w:val="auto"/>
              </w:rPr>
            </w:pPr>
            <w:r w:rsidRPr="006106E6">
              <w:rPr>
                <w:rFonts w:ascii="Arial" w:eastAsia="Constantia" w:hAnsi="Arial" w:cs="Arial"/>
                <w:b/>
                <w:color w:val="auto"/>
              </w:rPr>
              <w:t>Client &amp; Subject Matter Expert</w:t>
            </w:r>
          </w:p>
          <w:p w14:paraId="21ED23E0" w14:textId="4EF02A88" w:rsidR="754810BE" w:rsidRPr="006106E6" w:rsidRDefault="754810BE" w:rsidP="681D7376">
            <w:pPr>
              <w:rPr>
                <w:rFonts w:ascii="Arial" w:eastAsia="Constantia" w:hAnsi="Arial" w:cs="Arial"/>
                <w:color w:val="auto"/>
              </w:rPr>
            </w:pPr>
            <w:r w:rsidRPr="006106E6">
              <w:rPr>
                <w:rFonts w:ascii="Arial" w:hAnsi="Arial" w:cs="Arial"/>
                <w:color w:val="auto"/>
              </w:rPr>
              <w:br/>
            </w:r>
            <w:r w:rsidR="798C3097" w:rsidRPr="006106E6">
              <w:rPr>
                <w:rFonts w:ascii="Arial" w:eastAsia="Constantia" w:hAnsi="Arial" w:cs="Arial"/>
                <w:color w:val="auto"/>
              </w:rPr>
              <w:t>He defined the core problem. He</w:t>
            </w:r>
            <w:r w:rsidR="00E43F1F" w:rsidRPr="006106E6">
              <w:rPr>
                <w:rFonts w:ascii="Arial" w:eastAsia="Constantia" w:hAnsi="Arial" w:cs="Arial"/>
                <w:color w:val="auto"/>
              </w:rPr>
              <w:t xml:space="preserve"> also</w:t>
            </w:r>
            <w:r w:rsidR="798C3097" w:rsidRPr="006106E6">
              <w:rPr>
                <w:rFonts w:ascii="Arial" w:eastAsia="Constantia" w:hAnsi="Arial" w:cs="Arial"/>
                <w:color w:val="auto"/>
              </w:rPr>
              <w:t xml:space="preserve"> provides essential domain knowledge, validates the Economic Threshold Level (ETL) formulas, and holds final approval on the agricultural accuracy of the solution.</w:t>
            </w:r>
          </w:p>
        </w:tc>
        <w:tc>
          <w:tcPr>
            <w:tcW w:w="1422" w:type="dxa"/>
          </w:tcPr>
          <w:p w14:paraId="492CFF41" w14:textId="5396B80B" w:rsidR="681D7376" w:rsidRPr="006106E6" w:rsidRDefault="681D7376" w:rsidP="681D7376">
            <w:pPr>
              <w:rPr>
                <w:rFonts w:ascii="Arial" w:hAnsi="Arial" w:cs="Arial"/>
                <w:i/>
                <w:color w:val="auto"/>
              </w:rPr>
            </w:pPr>
          </w:p>
        </w:tc>
      </w:tr>
      <w:tr w:rsidR="681D7376" w14:paraId="1181AE30" w14:textId="77777777" w:rsidTr="076BB3A6">
        <w:trPr>
          <w:trHeight w:val="300"/>
        </w:trPr>
        <w:tc>
          <w:tcPr>
            <w:tcW w:w="809" w:type="dxa"/>
          </w:tcPr>
          <w:p w14:paraId="3610DE1E" w14:textId="407F3D0A" w:rsidR="681D7376" w:rsidRPr="006106E6" w:rsidRDefault="681D7376" w:rsidP="681D7376">
            <w:pPr>
              <w:rPr>
                <w:rFonts w:ascii="Arial" w:hAnsi="Arial" w:cs="Arial"/>
                <w:color w:val="auto"/>
              </w:rPr>
            </w:pPr>
            <w:r w:rsidRPr="006106E6">
              <w:rPr>
                <w:rFonts w:ascii="Arial" w:hAnsi="Arial" w:cs="Arial"/>
                <w:color w:val="auto"/>
              </w:rPr>
              <w:t>2</w:t>
            </w:r>
          </w:p>
        </w:tc>
        <w:tc>
          <w:tcPr>
            <w:tcW w:w="1720" w:type="dxa"/>
          </w:tcPr>
          <w:p w14:paraId="4D55723C" w14:textId="2C56374D" w:rsidR="681D7376" w:rsidRPr="006106E6" w:rsidRDefault="681D7376" w:rsidP="681D7376">
            <w:pPr>
              <w:rPr>
                <w:rFonts w:ascii="Arial" w:hAnsi="Arial" w:cs="Arial"/>
                <w:color w:val="auto"/>
              </w:rPr>
            </w:pPr>
            <w:r w:rsidRPr="006106E6">
              <w:rPr>
                <w:rFonts w:ascii="Arial" w:hAnsi="Arial" w:cs="Arial"/>
                <w:color w:val="auto"/>
              </w:rPr>
              <w:t>Dr. Brian Loh Chung Shiong</w:t>
            </w:r>
          </w:p>
          <w:p w14:paraId="259453B6" w14:textId="17D80434" w:rsidR="681D7376" w:rsidRPr="006106E6" w:rsidRDefault="681D7376" w:rsidP="681D7376">
            <w:pPr>
              <w:rPr>
                <w:rFonts w:ascii="Arial" w:hAnsi="Arial" w:cs="Arial"/>
                <w:color w:val="auto"/>
              </w:rPr>
            </w:pPr>
          </w:p>
        </w:tc>
        <w:tc>
          <w:tcPr>
            <w:tcW w:w="1720" w:type="dxa"/>
          </w:tcPr>
          <w:p w14:paraId="2C727AC1" w14:textId="03CB73DE" w:rsidR="480546DA" w:rsidRPr="006106E6" w:rsidRDefault="480546DA" w:rsidP="681D7376">
            <w:pPr>
              <w:rPr>
                <w:rFonts w:ascii="Arial" w:eastAsia="Constantia" w:hAnsi="Arial" w:cs="Arial"/>
                <w:color w:val="auto"/>
              </w:rPr>
            </w:pPr>
            <w:r w:rsidRPr="006106E6">
              <w:rPr>
                <w:rFonts w:ascii="Arial" w:eastAsia="Constantia" w:hAnsi="Arial" w:cs="Arial"/>
                <w:color w:val="auto"/>
              </w:rPr>
              <w:t>Swinburne University of Technology Sarawak Campus</w:t>
            </w:r>
          </w:p>
        </w:tc>
        <w:tc>
          <w:tcPr>
            <w:tcW w:w="3120" w:type="dxa"/>
          </w:tcPr>
          <w:p w14:paraId="2790EA55" w14:textId="6D9FCACE" w:rsidR="4D581677" w:rsidRPr="006106E6" w:rsidRDefault="4D581677" w:rsidP="681D7376">
            <w:pPr>
              <w:rPr>
                <w:rFonts w:ascii="Arial" w:eastAsia="Constantia" w:hAnsi="Arial" w:cs="Arial"/>
                <w:color w:val="auto"/>
              </w:rPr>
            </w:pPr>
            <w:r w:rsidRPr="006106E6">
              <w:rPr>
                <w:rFonts w:ascii="Arial" w:eastAsia="Constantia" w:hAnsi="Arial" w:cs="Arial"/>
                <w:b/>
                <w:color w:val="auto"/>
              </w:rPr>
              <w:t>Academic Supervisor</w:t>
            </w:r>
          </w:p>
          <w:p w14:paraId="697FCE14" w14:textId="2D3B9B2A" w:rsidR="4D581677" w:rsidRPr="006106E6" w:rsidRDefault="4D581677" w:rsidP="681D7376">
            <w:pPr>
              <w:rPr>
                <w:rFonts w:ascii="Arial" w:eastAsia="Constantia" w:hAnsi="Arial" w:cs="Arial"/>
                <w:color w:val="auto"/>
              </w:rPr>
            </w:pPr>
            <w:r w:rsidRPr="006106E6">
              <w:rPr>
                <w:rFonts w:ascii="Arial" w:hAnsi="Arial" w:cs="Arial"/>
                <w:color w:val="auto"/>
              </w:rPr>
              <w:br/>
            </w:r>
            <w:r w:rsidRPr="006106E6">
              <w:rPr>
                <w:rFonts w:ascii="Arial" w:eastAsia="Constantia" w:hAnsi="Arial" w:cs="Arial"/>
                <w:color w:val="auto"/>
              </w:rPr>
              <w:t>Provides technical guidance, ensures academic rigor, and evaluates project outcomes.</w:t>
            </w:r>
          </w:p>
        </w:tc>
        <w:tc>
          <w:tcPr>
            <w:tcW w:w="1422" w:type="dxa"/>
          </w:tcPr>
          <w:p w14:paraId="6BE5504B" w14:textId="5D73CA13" w:rsidR="681D7376" w:rsidRPr="006106E6" w:rsidRDefault="681D7376" w:rsidP="681D7376">
            <w:pPr>
              <w:rPr>
                <w:rFonts w:ascii="Arial" w:eastAsia="Constantia" w:hAnsi="Arial" w:cs="Arial"/>
                <w:color w:val="auto"/>
              </w:rPr>
            </w:pPr>
            <w:hyperlink r:id="rId8">
              <w:r w:rsidRPr="006106E6">
                <w:rPr>
                  <w:rStyle w:val="Hyperlink"/>
                  <w:rFonts w:ascii="Arial" w:eastAsia="Lato" w:hAnsi="Arial" w:cs="Arial"/>
                  <w:color w:val="auto"/>
                  <w:sz w:val="24"/>
                  <w:szCs w:val="24"/>
                </w:rPr>
                <w:t>bloh@swinburne.edu.my</w:t>
              </w:r>
            </w:hyperlink>
          </w:p>
        </w:tc>
      </w:tr>
      <w:tr w:rsidR="681D7376" w14:paraId="48B8A58A" w14:textId="77777777" w:rsidTr="076BB3A6">
        <w:trPr>
          <w:trHeight w:val="885"/>
        </w:trPr>
        <w:tc>
          <w:tcPr>
            <w:tcW w:w="809" w:type="dxa"/>
          </w:tcPr>
          <w:p w14:paraId="2B3AD7ED" w14:textId="595BA280" w:rsidR="681D7376" w:rsidRPr="006106E6" w:rsidRDefault="681D7376" w:rsidP="681D7376">
            <w:pPr>
              <w:rPr>
                <w:rFonts w:ascii="Arial" w:hAnsi="Arial" w:cs="Arial"/>
                <w:color w:val="auto"/>
              </w:rPr>
            </w:pPr>
            <w:r w:rsidRPr="006106E6">
              <w:rPr>
                <w:rFonts w:ascii="Arial" w:hAnsi="Arial" w:cs="Arial"/>
                <w:color w:val="auto"/>
              </w:rPr>
              <w:t>3</w:t>
            </w:r>
          </w:p>
        </w:tc>
        <w:tc>
          <w:tcPr>
            <w:tcW w:w="1720" w:type="dxa"/>
          </w:tcPr>
          <w:p w14:paraId="761162F7" w14:textId="7F947CE8" w:rsidR="681D7376" w:rsidRPr="006106E6" w:rsidRDefault="681D7376" w:rsidP="681D7376">
            <w:pPr>
              <w:rPr>
                <w:rFonts w:ascii="Arial" w:eastAsia="Constantia" w:hAnsi="Arial" w:cs="Arial"/>
                <w:color w:val="auto"/>
              </w:rPr>
            </w:pPr>
            <w:r w:rsidRPr="006106E6">
              <w:rPr>
                <w:rFonts w:ascii="Arial" w:eastAsia="Constantia" w:hAnsi="Arial" w:cs="Arial"/>
                <w:color w:val="auto"/>
              </w:rPr>
              <w:t>Mr. Felix Ling</w:t>
            </w:r>
          </w:p>
        </w:tc>
        <w:tc>
          <w:tcPr>
            <w:tcW w:w="1720" w:type="dxa"/>
          </w:tcPr>
          <w:p w14:paraId="0FE49B4F" w14:textId="1419EBEB" w:rsidR="681D7376" w:rsidRPr="006106E6" w:rsidRDefault="152195B4" w:rsidP="076BB3A6">
            <w:pPr>
              <w:rPr>
                <w:rFonts w:ascii="Arial" w:eastAsia="Constantia" w:hAnsi="Arial" w:cs="Arial"/>
                <w:color w:val="auto"/>
              </w:rPr>
            </w:pPr>
            <w:r w:rsidRPr="006106E6">
              <w:rPr>
                <w:rFonts w:ascii="Arial" w:eastAsia="Constantia" w:hAnsi="Arial" w:cs="Arial"/>
                <w:color w:val="auto"/>
              </w:rPr>
              <w:t>Lembaga Koko Malaysia (MCB)</w:t>
            </w:r>
          </w:p>
          <w:p w14:paraId="73609075" w14:textId="2DFDE041" w:rsidR="681D7376" w:rsidRPr="006106E6" w:rsidRDefault="681D7376" w:rsidP="681D7376">
            <w:pPr>
              <w:rPr>
                <w:rFonts w:ascii="Arial" w:eastAsia="Constantia" w:hAnsi="Arial" w:cs="Arial"/>
                <w:color w:val="auto"/>
              </w:rPr>
            </w:pPr>
          </w:p>
        </w:tc>
        <w:tc>
          <w:tcPr>
            <w:tcW w:w="3120" w:type="dxa"/>
          </w:tcPr>
          <w:p w14:paraId="67A92EAA" w14:textId="0251FC64" w:rsidR="681D7376" w:rsidRPr="006106E6" w:rsidRDefault="00785551" w:rsidP="681D7376">
            <w:pPr>
              <w:rPr>
                <w:rFonts w:ascii="Arial" w:eastAsia="Constantia" w:hAnsi="Arial" w:cs="Arial"/>
                <w:b/>
                <w:color w:val="auto"/>
              </w:rPr>
            </w:pPr>
            <w:r w:rsidRPr="006106E6">
              <w:rPr>
                <w:rFonts w:ascii="Arial" w:eastAsia="Constantia" w:hAnsi="Arial" w:cs="Arial"/>
                <w:b/>
                <w:color w:val="auto"/>
              </w:rPr>
              <w:t>Client Representative</w:t>
            </w:r>
          </w:p>
          <w:p w14:paraId="6CD5E88F" w14:textId="77777777" w:rsidR="00785551" w:rsidRPr="006106E6" w:rsidRDefault="00785551" w:rsidP="681D7376">
            <w:pPr>
              <w:rPr>
                <w:rFonts w:ascii="Arial" w:eastAsia="Constantia" w:hAnsi="Arial" w:cs="Arial"/>
                <w:b/>
                <w:color w:val="auto"/>
              </w:rPr>
            </w:pPr>
          </w:p>
          <w:p w14:paraId="76CDC8E8" w14:textId="75961169" w:rsidR="681D7376" w:rsidRPr="006106E6" w:rsidRDefault="681D7376" w:rsidP="681D7376">
            <w:pPr>
              <w:rPr>
                <w:rFonts w:ascii="Arial" w:eastAsia="Constantia" w:hAnsi="Arial" w:cs="Arial"/>
                <w:color w:val="auto"/>
              </w:rPr>
            </w:pPr>
            <w:r w:rsidRPr="006106E6">
              <w:rPr>
                <w:rFonts w:ascii="Arial" w:eastAsia="Constantia" w:hAnsi="Arial" w:cs="Arial"/>
                <w:color w:val="auto"/>
              </w:rPr>
              <w:t>Main point of contact for the project team, coordinates communication, and provides feedback on deliverables</w:t>
            </w:r>
          </w:p>
        </w:tc>
        <w:tc>
          <w:tcPr>
            <w:tcW w:w="1422" w:type="dxa"/>
          </w:tcPr>
          <w:p w14:paraId="0EB8F95A" w14:textId="4F02EEA0" w:rsidR="2858D313" w:rsidRPr="006106E6" w:rsidRDefault="2858D313" w:rsidP="681D7376">
            <w:pPr>
              <w:spacing w:before="240" w:after="240"/>
              <w:rPr>
                <w:rFonts w:ascii="Arial" w:eastAsia="Constantia" w:hAnsi="Arial" w:cs="Arial"/>
                <w:color w:val="auto"/>
              </w:rPr>
            </w:pPr>
            <w:r w:rsidRPr="006106E6">
              <w:rPr>
                <w:rFonts w:ascii="Arial" w:eastAsia="Constantia" w:hAnsi="Arial" w:cs="Arial"/>
                <w:color w:val="auto"/>
              </w:rPr>
              <w:t>WhatsApp:</w:t>
            </w:r>
          </w:p>
          <w:p w14:paraId="3036F0ED" w14:textId="3212034E" w:rsidR="2858D313" w:rsidRPr="006106E6" w:rsidRDefault="2858D313" w:rsidP="681D7376">
            <w:pPr>
              <w:spacing w:before="240" w:after="240"/>
              <w:rPr>
                <w:rFonts w:ascii="Arial" w:eastAsia="Constantia" w:hAnsi="Arial" w:cs="Arial"/>
                <w:color w:val="auto"/>
              </w:rPr>
            </w:pPr>
            <w:r w:rsidRPr="006106E6">
              <w:rPr>
                <w:rFonts w:ascii="Arial" w:eastAsia="Constantia" w:hAnsi="Arial" w:cs="Arial"/>
                <w:color w:val="auto"/>
              </w:rPr>
              <w:t>+6016-878 6891</w:t>
            </w:r>
          </w:p>
          <w:p w14:paraId="2FA070BA" w14:textId="261330BA" w:rsidR="51F76CF9" w:rsidRPr="006106E6" w:rsidRDefault="51F76CF9" w:rsidP="681D7376">
            <w:pPr>
              <w:rPr>
                <w:rFonts w:ascii="Arial" w:hAnsi="Arial" w:cs="Arial"/>
                <w:i/>
                <w:color w:val="auto"/>
              </w:rPr>
            </w:pPr>
            <w:hyperlink r:id="rId9">
              <w:r w:rsidRPr="006106E6">
                <w:rPr>
                  <w:rStyle w:val="Hyperlink"/>
                  <w:rFonts w:ascii="Arial" w:hAnsi="Arial" w:cs="Arial"/>
                  <w:i/>
                  <w:color w:val="auto"/>
                </w:rPr>
                <w:t>https://wa.me/60168786891</w:t>
              </w:r>
            </w:hyperlink>
          </w:p>
        </w:tc>
      </w:tr>
      <w:tr w:rsidR="681D7376" w14:paraId="430AA44E" w14:textId="77777777" w:rsidTr="076BB3A6">
        <w:trPr>
          <w:trHeight w:val="300"/>
        </w:trPr>
        <w:tc>
          <w:tcPr>
            <w:tcW w:w="809" w:type="dxa"/>
          </w:tcPr>
          <w:p w14:paraId="6FCBFF5A" w14:textId="36C916E7" w:rsidR="681D7376" w:rsidRPr="006106E6" w:rsidRDefault="681D7376" w:rsidP="681D7376">
            <w:pPr>
              <w:rPr>
                <w:rFonts w:ascii="Arial" w:hAnsi="Arial" w:cs="Arial"/>
                <w:color w:val="auto"/>
              </w:rPr>
            </w:pPr>
            <w:r w:rsidRPr="006106E6">
              <w:rPr>
                <w:rFonts w:ascii="Arial" w:hAnsi="Arial" w:cs="Arial"/>
                <w:color w:val="auto"/>
              </w:rPr>
              <w:t>4</w:t>
            </w:r>
          </w:p>
        </w:tc>
        <w:tc>
          <w:tcPr>
            <w:tcW w:w="1720" w:type="dxa"/>
          </w:tcPr>
          <w:p w14:paraId="678D853F" w14:textId="236FA6A6" w:rsidR="681D7376" w:rsidRPr="006106E6" w:rsidRDefault="681D7376" w:rsidP="681D7376">
            <w:pPr>
              <w:rPr>
                <w:rFonts w:ascii="Arial" w:eastAsia="Constantia" w:hAnsi="Arial" w:cs="Arial"/>
                <w:color w:val="auto"/>
              </w:rPr>
            </w:pPr>
            <w:r w:rsidRPr="006106E6">
              <w:rPr>
                <w:rFonts w:ascii="Arial" w:eastAsia="Constantia" w:hAnsi="Arial" w:cs="Arial"/>
                <w:color w:val="auto"/>
              </w:rPr>
              <w:t>Cocoa Farmers</w:t>
            </w:r>
          </w:p>
        </w:tc>
        <w:tc>
          <w:tcPr>
            <w:tcW w:w="1720" w:type="dxa"/>
          </w:tcPr>
          <w:p w14:paraId="2AE33D49" w14:textId="335C24BC" w:rsidR="0863969F" w:rsidRPr="006106E6" w:rsidRDefault="0863969F" w:rsidP="681D7376">
            <w:pPr>
              <w:rPr>
                <w:rFonts w:ascii="Arial" w:eastAsia="Constantia" w:hAnsi="Arial" w:cs="Arial"/>
                <w:i/>
                <w:color w:val="auto"/>
              </w:rPr>
            </w:pPr>
            <w:r w:rsidRPr="006106E6">
              <w:rPr>
                <w:rFonts w:ascii="Arial" w:eastAsia="Constantia" w:hAnsi="Arial" w:cs="Arial"/>
                <w:i/>
                <w:color w:val="auto"/>
              </w:rPr>
              <w:t>N/A</w:t>
            </w:r>
          </w:p>
          <w:p w14:paraId="691571E7" w14:textId="1A42E1D7" w:rsidR="681D7376" w:rsidRPr="006106E6" w:rsidRDefault="681D7376" w:rsidP="681D7376">
            <w:pPr>
              <w:rPr>
                <w:rFonts w:ascii="Arial" w:eastAsia="Constantia" w:hAnsi="Arial" w:cs="Arial"/>
                <w:color w:val="auto"/>
              </w:rPr>
            </w:pPr>
          </w:p>
        </w:tc>
        <w:tc>
          <w:tcPr>
            <w:tcW w:w="3120" w:type="dxa"/>
          </w:tcPr>
          <w:p w14:paraId="1F9A06C3" w14:textId="63112461" w:rsidR="648CA995" w:rsidRPr="006106E6" w:rsidRDefault="648CA995" w:rsidP="681D7376">
            <w:pPr>
              <w:rPr>
                <w:rFonts w:ascii="Arial" w:eastAsia="Constantia" w:hAnsi="Arial" w:cs="Arial"/>
                <w:color w:val="auto"/>
              </w:rPr>
            </w:pPr>
            <w:r w:rsidRPr="006106E6">
              <w:rPr>
                <w:rFonts w:ascii="Arial" w:eastAsia="Constantia" w:hAnsi="Arial" w:cs="Arial"/>
                <w:b/>
                <w:color w:val="auto"/>
              </w:rPr>
              <w:t>Primary End-Users</w:t>
            </w:r>
          </w:p>
          <w:p w14:paraId="35721CB2" w14:textId="46568573" w:rsidR="681D7376" w:rsidRPr="006106E6" w:rsidRDefault="681D7376" w:rsidP="681D7376">
            <w:pPr>
              <w:rPr>
                <w:rFonts w:ascii="Arial" w:eastAsia="Constantia" w:hAnsi="Arial" w:cs="Arial"/>
                <w:b/>
                <w:color w:val="auto"/>
              </w:rPr>
            </w:pPr>
          </w:p>
          <w:p w14:paraId="5DAECA7C" w14:textId="3A4906FE" w:rsidR="681D7376" w:rsidRPr="006106E6" w:rsidRDefault="681D7376" w:rsidP="681D7376">
            <w:pPr>
              <w:rPr>
                <w:rFonts w:ascii="Arial" w:eastAsia="Constantia" w:hAnsi="Arial" w:cs="Arial"/>
                <w:color w:val="auto"/>
              </w:rPr>
            </w:pPr>
            <w:r w:rsidRPr="006106E6">
              <w:rPr>
                <w:rFonts w:ascii="Arial" w:eastAsia="Constantia" w:hAnsi="Arial" w:cs="Arial"/>
                <w:color w:val="auto"/>
              </w:rPr>
              <w:t>Primary users who will capture pod images, test the system, and provide usability feedback</w:t>
            </w:r>
          </w:p>
        </w:tc>
        <w:tc>
          <w:tcPr>
            <w:tcW w:w="1422" w:type="dxa"/>
          </w:tcPr>
          <w:p w14:paraId="3A326CB7" w14:textId="1191AE56" w:rsidR="681D7376" w:rsidRPr="006106E6" w:rsidRDefault="681D7376" w:rsidP="681D7376">
            <w:pPr>
              <w:rPr>
                <w:rFonts w:ascii="Arial" w:hAnsi="Arial" w:cs="Arial"/>
                <w:i/>
                <w:color w:val="auto"/>
              </w:rPr>
            </w:pPr>
          </w:p>
          <w:p w14:paraId="07F70D23" w14:textId="4ABC420A" w:rsidR="681D7376" w:rsidRPr="006106E6" w:rsidRDefault="681D7376" w:rsidP="681D7376">
            <w:pPr>
              <w:rPr>
                <w:rFonts w:ascii="Arial" w:hAnsi="Arial" w:cs="Arial"/>
                <w:i/>
                <w:color w:val="auto"/>
              </w:rPr>
            </w:pPr>
          </w:p>
          <w:p w14:paraId="7CC5F32C" w14:textId="335C24BC" w:rsidR="03E5E4C1" w:rsidRPr="006106E6" w:rsidRDefault="03E5E4C1" w:rsidP="681D7376">
            <w:pPr>
              <w:rPr>
                <w:rFonts w:ascii="Arial" w:eastAsia="Constantia" w:hAnsi="Arial" w:cs="Arial"/>
                <w:i/>
                <w:color w:val="auto"/>
              </w:rPr>
            </w:pPr>
            <w:r w:rsidRPr="006106E6">
              <w:rPr>
                <w:rFonts w:ascii="Arial" w:eastAsia="Constantia" w:hAnsi="Arial" w:cs="Arial"/>
                <w:i/>
                <w:color w:val="auto"/>
              </w:rPr>
              <w:t>N/A</w:t>
            </w:r>
          </w:p>
        </w:tc>
      </w:tr>
      <w:tr w:rsidR="00C61AAF" w14:paraId="787770F8" w14:textId="77777777" w:rsidTr="076BB3A6">
        <w:trPr>
          <w:trHeight w:val="300"/>
        </w:trPr>
        <w:tc>
          <w:tcPr>
            <w:tcW w:w="809" w:type="dxa"/>
          </w:tcPr>
          <w:p w14:paraId="381232C4" w14:textId="1935DBB9" w:rsidR="00C61AAF" w:rsidRPr="006106E6" w:rsidRDefault="00C61AAF" w:rsidP="00C61AAF">
            <w:pPr>
              <w:rPr>
                <w:rFonts w:ascii="Arial" w:hAnsi="Arial" w:cs="Arial"/>
                <w:color w:val="auto"/>
              </w:rPr>
            </w:pPr>
            <w:r w:rsidRPr="006106E6">
              <w:rPr>
                <w:rFonts w:ascii="Arial" w:hAnsi="Arial" w:cs="Arial"/>
                <w:color w:val="auto"/>
              </w:rPr>
              <w:t>5</w:t>
            </w:r>
          </w:p>
        </w:tc>
        <w:tc>
          <w:tcPr>
            <w:tcW w:w="1720" w:type="dxa"/>
          </w:tcPr>
          <w:p w14:paraId="12681A0B" w14:textId="2D23E20D" w:rsidR="00C61AAF" w:rsidRPr="006106E6" w:rsidRDefault="00C61AAF" w:rsidP="00C61AAF">
            <w:pPr>
              <w:rPr>
                <w:rFonts w:ascii="Arial" w:eastAsia="Constantia" w:hAnsi="Arial" w:cs="Arial"/>
                <w:color w:val="auto"/>
                <w:lang w:val="en-MY"/>
              </w:rPr>
            </w:pPr>
            <w:r w:rsidRPr="006106E6">
              <w:rPr>
                <w:rFonts w:ascii="Arial" w:eastAsia="Constantia" w:hAnsi="Arial" w:cs="Arial"/>
                <w:color w:val="auto"/>
              </w:rPr>
              <w:t>Mr.</w:t>
            </w:r>
            <w:r w:rsidRPr="006106E6">
              <w:rPr>
                <w:rFonts w:ascii="Arial" w:eastAsia="Constantia" w:hAnsi="Arial" w:cs="Arial"/>
                <w:color w:val="auto"/>
                <w:lang w:val="en-MY"/>
              </w:rPr>
              <w:t>Sim Kwan Hua</w:t>
            </w:r>
          </w:p>
          <w:p w14:paraId="2D325DF3" w14:textId="3EBBE014" w:rsidR="00C61AAF" w:rsidRPr="006106E6" w:rsidRDefault="00C61AAF" w:rsidP="00C61AAF">
            <w:pPr>
              <w:rPr>
                <w:rFonts w:ascii="Arial" w:eastAsia="Constantia" w:hAnsi="Arial" w:cs="Arial"/>
                <w:color w:val="auto"/>
              </w:rPr>
            </w:pPr>
          </w:p>
        </w:tc>
        <w:tc>
          <w:tcPr>
            <w:tcW w:w="1720" w:type="dxa"/>
          </w:tcPr>
          <w:p w14:paraId="004AF777" w14:textId="0E9CC1CA" w:rsidR="00C61AAF" w:rsidRPr="006106E6" w:rsidRDefault="00C61AAF" w:rsidP="00C61AAF">
            <w:pPr>
              <w:rPr>
                <w:rFonts w:ascii="Arial" w:eastAsia="Constantia" w:hAnsi="Arial" w:cs="Arial"/>
                <w:color w:val="auto"/>
              </w:rPr>
            </w:pPr>
            <w:r w:rsidRPr="006106E6">
              <w:rPr>
                <w:rFonts w:ascii="Arial" w:eastAsia="Constantia" w:hAnsi="Arial" w:cs="Arial"/>
                <w:color w:val="auto"/>
              </w:rPr>
              <w:t>Swinburne University of Technology Sarawak Campus</w:t>
            </w:r>
          </w:p>
        </w:tc>
        <w:tc>
          <w:tcPr>
            <w:tcW w:w="3120" w:type="dxa"/>
          </w:tcPr>
          <w:p w14:paraId="75442FAA" w14:textId="77777777" w:rsidR="00C61AAF" w:rsidRPr="006106E6" w:rsidRDefault="006F338A" w:rsidP="00C61AAF">
            <w:pPr>
              <w:rPr>
                <w:rFonts w:ascii="Arial" w:eastAsia="Constantia" w:hAnsi="Arial" w:cs="Arial"/>
                <w:b/>
                <w:color w:val="auto"/>
              </w:rPr>
            </w:pPr>
            <w:r w:rsidRPr="006106E6">
              <w:rPr>
                <w:rFonts w:ascii="Arial" w:eastAsia="Constantia" w:hAnsi="Arial" w:cs="Arial"/>
                <w:b/>
                <w:color w:val="auto"/>
              </w:rPr>
              <w:t>Project Coordinator</w:t>
            </w:r>
          </w:p>
          <w:p w14:paraId="2968DF03" w14:textId="77777777" w:rsidR="006F338A" w:rsidRPr="006106E6" w:rsidRDefault="006F338A" w:rsidP="00C61AAF">
            <w:pPr>
              <w:rPr>
                <w:rFonts w:ascii="Arial" w:eastAsia="Constantia" w:hAnsi="Arial" w:cs="Arial"/>
                <w:b/>
                <w:color w:val="auto"/>
              </w:rPr>
            </w:pPr>
          </w:p>
          <w:p w14:paraId="57044EF2" w14:textId="66C9EE4E" w:rsidR="00C61AAF" w:rsidRPr="006106E6" w:rsidRDefault="007C0BB4" w:rsidP="00C61AAF">
            <w:pPr>
              <w:rPr>
                <w:rFonts w:ascii="Arial" w:eastAsia="Constantia" w:hAnsi="Arial" w:cs="Arial"/>
                <w:color w:val="auto"/>
              </w:rPr>
            </w:pPr>
            <w:r w:rsidRPr="006106E6">
              <w:rPr>
                <w:rFonts w:ascii="Arial" w:eastAsia="Constantia" w:hAnsi="Arial" w:cs="Arial"/>
                <w:color w:val="auto"/>
              </w:rPr>
              <w:t>Mr. Sim Kwan Hua acts as the university’s representative who first connected the project team with the client.</w:t>
            </w:r>
          </w:p>
        </w:tc>
        <w:tc>
          <w:tcPr>
            <w:tcW w:w="1422" w:type="dxa"/>
          </w:tcPr>
          <w:p w14:paraId="300EBC4E" w14:textId="068FB08D" w:rsidR="00C61AAF" w:rsidRPr="006106E6" w:rsidRDefault="005C6365" w:rsidP="00C61AAF">
            <w:pPr>
              <w:rPr>
                <w:rFonts w:ascii="Arial" w:hAnsi="Arial" w:cs="Arial"/>
                <w:color w:val="auto"/>
              </w:rPr>
            </w:pPr>
            <w:hyperlink r:id="rId10" w:history="1">
              <w:r w:rsidRPr="006106E6">
                <w:rPr>
                  <w:rStyle w:val="Hyperlink"/>
                  <w:rFonts w:ascii="Arial" w:hAnsi="Arial" w:cs="Arial"/>
                  <w:color w:val="auto"/>
                </w:rPr>
                <w:t>khsim@swinburne.edu.my</w:t>
              </w:r>
            </w:hyperlink>
          </w:p>
          <w:p w14:paraId="5B557507" w14:textId="0F06EBC8" w:rsidR="005C6365" w:rsidRPr="006106E6" w:rsidRDefault="005C6365" w:rsidP="00C61AAF">
            <w:pPr>
              <w:rPr>
                <w:rFonts w:ascii="Arial" w:hAnsi="Arial" w:cs="Arial"/>
                <w:color w:val="auto"/>
              </w:rPr>
            </w:pPr>
          </w:p>
        </w:tc>
      </w:tr>
    </w:tbl>
    <w:p w14:paraId="4189EC38" w14:textId="08DD4258" w:rsidR="00E763FF" w:rsidRPr="006106E6" w:rsidRDefault="000116AC" w:rsidP="681D7376">
      <w:pPr>
        <w:rPr>
          <w:rFonts w:ascii="Arial" w:hAnsi="Arial" w:cs="Arial"/>
          <w:color w:val="auto"/>
        </w:rPr>
      </w:pPr>
      <w:r w:rsidRPr="006106E6">
        <w:rPr>
          <w:rFonts w:ascii="Arial" w:hAnsi="Arial" w:cs="Arial"/>
          <w:color w:val="auto"/>
        </w:rPr>
        <w:br w:type="page"/>
      </w:r>
    </w:p>
    <w:p w14:paraId="68D5AE9C" w14:textId="2569370B" w:rsidR="35CE70F5" w:rsidRPr="006106E6" w:rsidRDefault="35CE70F5" w:rsidP="681D7376">
      <w:pPr>
        <w:rPr>
          <w:rFonts w:ascii="Arial" w:eastAsia="Constantia" w:hAnsi="Arial" w:cs="Arial"/>
          <w:b/>
          <w:color w:val="auto"/>
          <w:sz w:val="24"/>
          <w:szCs w:val="24"/>
        </w:rPr>
      </w:pPr>
      <w:r w:rsidRPr="006106E6">
        <w:rPr>
          <w:rFonts w:ascii="Arial" w:eastAsia="Constantia" w:hAnsi="Arial" w:cs="Arial"/>
          <w:b/>
          <w:color w:val="auto"/>
          <w:sz w:val="24"/>
          <w:szCs w:val="24"/>
        </w:rPr>
        <w:lastRenderedPageBreak/>
        <w:t>Stakeholder Analysis</w:t>
      </w:r>
    </w:p>
    <w:p w14:paraId="466955DF" w14:textId="54CA525C" w:rsidR="00393E8B" w:rsidRPr="00393E8B" w:rsidRDefault="00393E8B" w:rsidP="681D7376">
      <w:pPr>
        <w:rPr>
          <w:rFonts w:ascii="Arial" w:eastAsia="Constantia" w:hAnsi="Arial" w:cs="Arial"/>
          <w:color w:val="auto"/>
          <w:sz w:val="24"/>
          <w:szCs w:val="24"/>
        </w:rPr>
      </w:pPr>
      <w:r w:rsidRPr="00393E8B">
        <w:rPr>
          <w:rFonts w:ascii="Arial" w:eastAsia="Constantia" w:hAnsi="Arial" w:cs="Arial"/>
          <w:color w:val="auto"/>
          <w:sz w:val="24"/>
          <w:szCs w:val="24"/>
        </w:rPr>
        <w:t>Table 5: Stakeholder Analysis</w:t>
      </w:r>
    </w:p>
    <w:tbl>
      <w:tblPr>
        <w:tblStyle w:val="TableGrid"/>
        <w:tblW w:w="8747" w:type="dxa"/>
        <w:tblLayout w:type="fixed"/>
        <w:tblLook w:val="06A0" w:firstRow="1" w:lastRow="0" w:firstColumn="1" w:lastColumn="0" w:noHBand="1" w:noVBand="1"/>
      </w:tblPr>
      <w:tblGrid>
        <w:gridCol w:w="1515"/>
        <w:gridCol w:w="1613"/>
        <w:gridCol w:w="1989"/>
        <w:gridCol w:w="1830"/>
        <w:gridCol w:w="1800"/>
      </w:tblGrid>
      <w:tr w:rsidR="681D7376" w14:paraId="4736FCD1" w14:textId="77777777" w:rsidTr="00432479">
        <w:trPr>
          <w:trHeight w:val="300"/>
        </w:trPr>
        <w:tc>
          <w:tcPr>
            <w:tcW w:w="1515" w:type="dxa"/>
          </w:tcPr>
          <w:p w14:paraId="29FE6EB6" w14:textId="13BF79A7" w:rsidR="35CE70F5" w:rsidRPr="006106E6" w:rsidRDefault="35CE70F5" w:rsidP="681D7376">
            <w:pPr>
              <w:jc w:val="center"/>
              <w:rPr>
                <w:rFonts w:ascii="Arial" w:hAnsi="Arial" w:cs="Arial"/>
                <w:b/>
                <w:color w:val="auto"/>
                <w:u w:val="single"/>
              </w:rPr>
            </w:pPr>
            <w:r w:rsidRPr="006106E6">
              <w:rPr>
                <w:rFonts w:ascii="Arial" w:hAnsi="Arial" w:cs="Arial"/>
                <w:b/>
                <w:color w:val="auto"/>
                <w:u w:val="single"/>
              </w:rPr>
              <w:t>Stakeholder</w:t>
            </w:r>
          </w:p>
        </w:tc>
        <w:tc>
          <w:tcPr>
            <w:tcW w:w="1613" w:type="dxa"/>
          </w:tcPr>
          <w:p w14:paraId="06D0C1A5" w14:textId="1C725391" w:rsidR="35CE70F5" w:rsidRPr="006106E6" w:rsidRDefault="35CE70F5" w:rsidP="681D7376">
            <w:pPr>
              <w:jc w:val="center"/>
              <w:rPr>
                <w:rFonts w:ascii="Arial" w:eastAsia="Constantia" w:hAnsi="Arial" w:cs="Arial"/>
                <w:b/>
                <w:color w:val="auto"/>
                <w:u w:val="single"/>
              </w:rPr>
            </w:pPr>
            <w:r w:rsidRPr="006106E6">
              <w:rPr>
                <w:rFonts w:ascii="Arial" w:eastAsia="Constantia" w:hAnsi="Arial" w:cs="Arial"/>
                <w:b/>
                <w:color w:val="auto"/>
                <w:u w:val="single"/>
              </w:rPr>
              <w:t>Unique Facts</w:t>
            </w:r>
          </w:p>
        </w:tc>
        <w:tc>
          <w:tcPr>
            <w:tcW w:w="1989" w:type="dxa"/>
          </w:tcPr>
          <w:p w14:paraId="08C08B2D" w14:textId="00CADB7B" w:rsidR="35CE70F5" w:rsidRPr="006106E6" w:rsidRDefault="35CE70F5" w:rsidP="681D7376">
            <w:pPr>
              <w:jc w:val="center"/>
              <w:rPr>
                <w:rFonts w:ascii="Arial" w:eastAsia="Constantia" w:hAnsi="Arial" w:cs="Arial"/>
                <w:b/>
                <w:color w:val="auto"/>
                <w:u w:val="single"/>
              </w:rPr>
            </w:pPr>
            <w:r w:rsidRPr="006106E6">
              <w:rPr>
                <w:rFonts w:ascii="Arial" w:eastAsia="Constantia" w:hAnsi="Arial" w:cs="Arial"/>
                <w:b/>
                <w:color w:val="auto"/>
                <w:u w:val="single"/>
              </w:rPr>
              <w:t>Level of Interest</w:t>
            </w:r>
          </w:p>
        </w:tc>
        <w:tc>
          <w:tcPr>
            <w:tcW w:w="1830" w:type="dxa"/>
          </w:tcPr>
          <w:p w14:paraId="705D046A" w14:textId="0E0B3F84" w:rsidR="35CE70F5" w:rsidRPr="006106E6" w:rsidRDefault="35CE70F5" w:rsidP="681D7376">
            <w:pPr>
              <w:jc w:val="center"/>
              <w:rPr>
                <w:rFonts w:ascii="Arial" w:eastAsia="Constantia" w:hAnsi="Arial" w:cs="Arial"/>
                <w:b/>
                <w:color w:val="auto"/>
                <w:u w:val="single"/>
              </w:rPr>
            </w:pPr>
            <w:r w:rsidRPr="006106E6">
              <w:rPr>
                <w:rFonts w:ascii="Arial" w:eastAsia="Constantia" w:hAnsi="Arial" w:cs="Arial"/>
                <w:b/>
                <w:color w:val="auto"/>
                <w:u w:val="single"/>
              </w:rPr>
              <w:t>Level of Power</w:t>
            </w:r>
          </w:p>
        </w:tc>
        <w:tc>
          <w:tcPr>
            <w:tcW w:w="1800" w:type="dxa"/>
          </w:tcPr>
          <w:p w14:paraId="724F6715" w14:textId="15526636" w:rsidR="35CE70F5" w:rsidRPr="006106E6" w:rsidRDefault="35CE70F5" w:rsidP="681D7376">
            <w:pPr>
              <w:jc w:val="center"/>
              <w:rPr>
                <w:rFonts w:ascii="Arial" w:hAnsi="Arial" w:cs="Arial"/>
                <w:b/>
                <w:color w:val="auto"/>
                <w:u w:val="single"/>
              </w:rPr>
            </w:pPr>
            <w:r w:rsidRPr="006106E6">
              <w:rPr>
                <w:rFonts w:ascii="Arial" w:hAnsi="Arial" w:cs="Arial"/>
                <w:b/>
                <w:color w:val="auto"/>
                <w:u w:val="single"/>
              </w:rPr>
              <w:t>Suggested Engagement</w:t>
            </w:r>
          </w:p>
        </w:tc>
      </w:tr>
      <w:tr w:rsidR="681D7376" w14:paraId="311C2A89" w14:textId="77777777" w:rsidTr="00432479">
        <w:trPr>
          <w:trHeight w:val="1410"/>
        </w:trPr>
        <w:tc>
          <w:tcPr>
            <w:tcW w:w="1515" w:type="dxa"/>
          </w:tcPr>
          <w:p w14:paraId="1F1C7688" w14:textId="1E0C3222" w:rsidR="42654265" w:rsidRPr="006106E6" w:rsidRDefault="42654265" w:rsidP="681D7376">
            <w:pPr>
              <w:rPr>
                <w:rFonts w:ascii="Arial" w:hAnsi="Arial" w:cs="Arial"/>
                <w:color w:val="auto"/>
              </w:rPr>
            </w:pPr>
            <w:r w:rsidRPr="006106E6">
              <w:rPr>
                <w:rFonts w:ascii="Arial" w:eastAsia="Constantia" w:hAnsi="Arial" w:cs="Arial"/>
                <w:color w:val="auto"/>
              </w:rPr>
              <w:t>Dr. Albert Ling Sheng Chang</w:t>
            </w:r>
          </w:p>
        </w:tc>
        <w:tc>
          <w:tcPr>
            <w:tcW w:w="1613" w:type="dxa"/>
          </w:tcPr>
          <w:p w14:paraId="7255C690" w14:textId="00F116ED" w:rsidR="42654265" w:rsidRPr="006106E6" w:rsidRDefault="42654265" w:rsidP="681D7376">
            <w:pPr>
              <w:rPr>
                <w:rFonts w:ascii="Arial" w:hAnsi="Arial" w:cs="Arial"/>
                <w:color w:val="auto"/>
              </w:rPr>
            </w:pPr>
            <w:r w:rsidRPr="006106E6">
              <w:rPr>
                <w:rFonts w:ascii="Arial" w:eastAsia="Constantia" w:hAnsi="Arial" w:cs="Arial"/>
                <w:color w:val="auto"/>
              </w:rPr>
              <w:t>National-level domain expert and problem owner.</w:t>
            </w:r>
          </w:p>
        </w:tc>
        <w:tc>
          <w:tcPr>
            <w:tcW w:w="1989" w:type="dxa"/>
          </w:tcPr>
          <w:p w14:paraId="42DC7D5F" w14:textId="5389D939" w:rsidR="75DEC27B" w:rsidRPr="006106E6" w:rsidRDefault="75DEC27B" w:rsidP="681D7376">
            <w:pPr>
              <w:rPr>
                <w:rFonts w:ascii="Arial" w:hAnsi="Arial" w:cs="Arial"/>
                <w:color w:val="auto"/>
              </w:rPr>
            </w:pPr>
            <w:r w:rsidRPr="006106E6">
              <w:rPr>
                <w:rFonts w:ascii="Arial" w:eastAsia="Constantia" w:hAnsi="Arial" w:cs="Arial"/>
                <w:b/>
                <w:color w:val="auto"/>
              </w:rPr>
              <w:t>Very High</w:t>
            </w:r>
            <w:r w:rsidRPr="006106E6">
              <w:rPr>
                <w:rFonts w:ascii="Arial" w:eastAsia="Constantia" w:hAnsi="Arial" w:cs="Arial"/>
                <w:color w:val="auto"/>
              </w:rPr>
              <w:t xml:space="preserve"> – Strongly invested in the project’s success as it helps improve CPB control and benefits cocoa farmers, but less involved in day-to-day execution.</w:t>
            </w:r>
          </w:p>
        </w:tc>
        <w:tc>
          <w:tcPr>
            <w:tcW w:w="1830" w:type="dxa"/>
          </w:tcPr>
          <w:p w14:paraId="26B11B2D" w14:textId="06A785FD" w:rsidR="6178BE03" w:rsidRPr="006106E6" w:rsidRDefault="6178BE03" w:rsidP="681D7376">
            <w:pPr>
              <w:rPr>
                <w:rFonts w:ascii="Arial" w:eastAsia="Constantia" w:hAnsi="Arial" w:cs="Arial"/>
                <w:color w:val="auto"/>
              </w:rPr>
            </w:pPr>
            <w:r w:rsidRPr="006106E6">
              <w:rPr>
                <w:rFonts w:ascii="Arial" w:eastAsia="Constantia" w:hAnsi="Arial" w:cs="Arial"/>
                <w:b/>
                <w:color w:val="auto"/>
              </w:rPr>
              <w:t xml:space="preserve">Very </w:t>
            </w:r>
            <w:r w:rsidR="42654265" w:rsidRPr="006106E6">
              <w:rPr>
                <w:rFonts w:ascii="Arial" w:eastAsia="Constantia" w:hAnsi="Arial" w:cs="Arial"/>
                <w:b/>
                <w:color w:val="auto"/>
              </w:rPr>
              <w:t>High</w:t>
            </w:r>
            <w:r w:rsidR="42654265" w:rsidRPr="006106E6">
              <w:rPr>
                <w:rFonts w:ascii="Arial" w:eastAsia="Constantia" w:hAnsi="Arial" w:cs="Arial"/>
                <w:color w:val="auto"/>
              </w:rPr>
              <w:t xml:space="preserve"> – </w:t>
            </w:r>
            <w:r w:rsidR="20C7024C" w:rsidRPr="006106E6">
              <w:rPr>
                <w:rFonts w:ascii="Arial" w:eastAsia="Constantia" w:hAnsi="Arial" w:cs="Arial"/>
                <w:color w:val="auto"/>
              </w:rPr>
              <w:t>He holds final</w:t>
            </w:r>
            <w:r w:rsidR="790C7CFE" w:rsidRPr="006106E6">
              <w:rPr>
                <w:rFonts w:ascii="Arial" w:eastAsia="Constantia" w:hAnsi="Arial" w:cs="Arial"/>
                <w:color w:val="auto"/>
              </w:rPr>
              <w:t>-</w:t>
            </w:r>
            <w:r w:rsidR="20C7024C" w:rsidRPr="006106E6">
              <w:rPr>
                <w:rFonts w:ascii="Arial" w:eastAsia="Constantia" w:hAnsi="Arial" w:cs="Arial"/>
                <w:color w:val="auto"/>
              </w:rPr>
              <w:t>decision</w:t>
            </w:r>
            <w:r w:rsidR="18FDE212" w:rsidRPr="006106E6">
              <w:rPr>
                <w:rFonts w:ascii="Arial" w:eastAsia="Constantia" w:hAnsi="Arial" w:cs="Arial"/>
                <w:color w:val="auto"/>
              </w:rPr>
              <w:t xml:space="preserve"> </w:t>
            </w:r>
            <w:r w:rsidR="20C7024C" w:rsidRPr="006106E6">
              <w:rPr>
                <w:rFonts w:ascii="Arial" w:eastAsia="Constantia" w:hAnsi="Arial" w:cs="Arial"/>
                <w:color w:val="auto"/>
              </w:rPr>
              <w:t>making power to accept or reject deliverables</w:t>
            </w:r>
          </w:p>
        </w:tc>
        <w:tc>
          <w:tcPr>
            <w:tcW w:w="1800" w:type="dxa"/>
          </w:tcPr>
          <w:p w14:paraId="58D8C779" w14:textId="5575A324" w:rsidR="42654265" w:rsidRPr="006106E6" w:rsidRDefault="42654265" w:rsidP="681D7376">
            <w:pPr>
              <w:rPr>
                <w:rFonts w:ascii="Arial" w:hAnsi="Arial" w:cs="Arial"/>
                <w:color w:val="auto"/>
              </w:rPr>
            </w:pPr>
            <w:r w:rsidRPr="006106E6">
              <w:rPr>
                <w:rFonts w:ascii="Arial" w:eastAsia="Constantia" w:hAnsi="Arial" w:cs="Arial"/>
                <w:color w:val="auto"/>
              </w:rPr>
              <w:t>Send milestone reports and final deliverables for validation and approval.</w:t>
            </w:r>
          </w:p>
        </w:tc>
      </w:tr>
      <w:tr w:rsidR="681D7376" w14:paraId="2A1F18B9" w14:textId="77777777" w:rsidTr="00393E8B">
        <w:trPr>
          <w:trHeight w:val="1896"/>
        </w:trPr>
        <w:tc>
          <w:tcPr>
            <w:tcW w:w="1515" w:type="dxa"/>
          </w:tcPr>
          <w:p w14:paraId="6BA9F01B" w14:textId="2C56374D" w:rsidR="4541CCE6" w:rsidRPr="006106E6" w:rsidRDefault="4541CCE6" w:rsidP="681D7376">
            <w:pPr>
              <w:rPr>
                <w:rFonts w:ascii="Arial" w:hAnsi="Arial" w:cs="Arial"/>
                <w:color w:val="auto"/>
              </w:rPr>
            </w:pPr>
            <w:r w:rsidRPr="006106E6">
              <w:rPr>
                <w:rFonts w:ascii="Arial" w:hAnsi="Arial" w:cs="Arial"/>
                <w:color w:val="auto"/>
              </w:rPr>
              <w:t>Dr. Brian Loh Chung Shiong</w:t>
            </w:r>
          </w:p>
          <w:p w14:paraId="08B92DEE" w14:textId="260F3A8E" w:rsidR="681D7376" w:rsidRPr="006106E6" w:rsidRDefault="681D7376" w:rsidP="681D7376">
            <w:pPr>
              <w:rPr>
                <w:rFonts w:ascii="Arial" w:eastAsia="Constantia" w:hAnsi="Arial" w:cs="Arial"/>
                <w:b/>
                <w:color w:val="auto"/>
              </w:rPr>
            </w:pPr>
          </w:p>
        </w:tc>
        <w:tc>
          <w:tcPr>
            <w:tcW w:w="1613" w:type="dxa"/>
          </w:tcPr>
          <w:p w14:paraId="0DF3F8A6" w14:textId="34DFB88F" w:rsidR="1BA04D77" w:rsidRPr="006106E6" w:rsidRDefault="1BA04D77" w:rsidP="681D7376">
            <w:pPr>
              <w:rPr>
                <w:rFonts w:ascii="Arial" w:hAnsi="Arial" w:cs="Arial"/>
                <w:color w:val="auto"/>
              </w:rPr>
            </w:pPr>
            <w:r w:rsidRPr="006106E6">
              <w:rPr>
                <w:rFonts w:ascii="Arial" w:hAnsi="Arial" w:cs="Arial"/>
                <w:color w:val="auto"/>
              </w:rPr>
              <w:t>Academic expert who ensures the project meets academic and quality standards.</w:t>
            </w:r>
          </w:p>
          <w:p w14:paraId="4AA8B335" w14:textId="20332AA2" w:rsidR="681D7376" w:rsidRPr="006106E6" w:rsidRDefault="681D7376" w:rsidP="681D7376">
            <w:pPr>
              <w:rPr>
                <w:rFonts w:ascii="Arial" w:hAnsi="Arial" w:cs="Arial"/>
                <w:color w:val="auto"/>
              </w:rPr>
            </w:pPr>
          </w:p>
        </w:tc>
        <w:tc>
          <w:tcPr>
            <w:tcW w:w="1989" w:type="dxa"/>
          </w:tcPr>
          <w:p w14:paraId="5C48263C" w14:textId="42808FF2" w:rsidR="1BA04D77" w:rsidRPr="006106E6" w:rsidRDefault="1BA04D77" w:rsidP="681D7376">
            <w:pPr>
              <w:rPr>
                <w:rFonts w:ascii="Arial" w:eastAsia="Constantia" w:hAnsi="Arial" w:cs="Arial"/>
                <w:color w:val="auto"/>
              </w:rPr>
            </w:pPr>
            <w:r w:rsidRPr="006106E6">
              <w:rPr>
                <w:rFonts w:ascii="Arial" w:eastAsia="Constantia" w:hAnsi="Arial" w:cs="Arial"/>
                <w:b/>
                <w:color w:val="auto"/>
              </w:rPr>
              <w:t>Medium</w:t>
            </w:r>
            <w:r w:rsidRPr="006106E6">
              <w:rPr>
                <w:rFonts w:ascii="Arial" w:eastAsia="Constantia" w:hAnsi="Arial" w:cs="Arial"/>
                <w:color w:val="auto"/>
              </w:rPr>
              <w:t xml:space="preserve"> – Focused on progress and quality but not daily execution.</w:t>
            </w:r>
          </w:p>
        </w:tc>
        <w:tc>
          <w:tcPr>
            <w:tcW w:w="1830" w:type="dxa"/>
          </w:tcPr>
          <w:p w14:paraId="0BB2234D" w14:textId="081E31D6" w:rsidR="1BA04D77" w:rsidRPr="006106E6" w:rsidRDefault="1BA04D77" w:rsidP="681D7376">
            <w:pPr>
              <w:rPr>
                <w:rFonts w:ascii="Arial" w:eastAsia="Constantia" w:hAnsi="Arial" w:cs="Arial"/>
                <w:color w:val="auto"/>
              </w:rPr>
            </w:pPr>
            <w:r w:rsidRPr="006106E6">
              <w:rPr>
                <w:rFonts w:ascii="Arial" w:eastAsia="Constantia" w:hAnsi="Arial" w:cs="Arial"/>
                <w:b/>
                <w:color w:val="auto"/>
              </w:rPr>
              <w:t>Very High</w:t>
            </w:r>
            <w:r w:rsidRPr="006106E6">
              <w:rPr>
                <w:rFonts w:ascii="Arial" w:eastAsia="Constantia" w:hAnsi="Arial" w:cs="Arial"/>
                <w:color w:val="auto"/>
              </w:rPr>
              <w:t xml:space="preserve"> – Can approve or request changes to project direction.</w:t>
            </w:r>
          </w:p>
          <w:p w14:paraId="74653471" w14:textId="61B96100" w:rsidR="681D7376" w:rsidRPr="006106E6" w:rsidRDefault="681D7376" w:rsidP="681D7376">
            <w:pPr>
              <w:rPr>
                <w:rFonts w:ascii="Arial" w:eastAsia="Constantia" w:hAnsi="Arial" w:cs="Arial"/>
                <w:color w:val="auto"/>
              </w:rPr>
            </w:pPr>
          </w:p>
          <w:p w14:paraId="3B39695C" w14:textId="70F1F361" w:rsidR="681D7376" w:rsidRPr="006106E6" w:rsidRDefault="681D7376" w:rsidP="681D7376">
            <w:pPr>
              <w:rPr>
                <w:rFonts w:ascii="Arial" w:eastAsia="Constantia" w:hAnsi="Arial" w:cs="Arial"/>
                <w:color w:val="auto"/>
              </w:rPr>
            </w:pPr>
          </w:p>
        </w:tc>
        <w:tc>
          <w:tcPr>
            <w:tcW w:w="1800" w:type="dxa"/>
          </w:tcPr>
          <w:p w14:paraId="20E1713B" w14:textId="4C1B5F2D" w:rsidR="1BA04D77" w:rsidRPr="006106E6" w:rsidRDefault="1BA04D77" w:rsidP="681D7376">
            <w:pPr>
              <w:rPr>
                <w:rFonts w:ascii="Arial" w:hAnsi="Arial" w:cs="Arial"/>
                <w:color w:val="auto"/>
              </w:rPr>
            </w:pPr>
            <w:r w:rsidRPr="006106E6">
              <w:rPr>
                <w:rFonts w:ascii="Arial" w:eastAsia="Constantia" w:hAnsi="Arial" w:cs="Arial"/>
                <w:color w:val="auto"/>
              </w:rPr>
              <w:t>Provide regular updates, seek feedback during milestones, and address concerns promptly.</w:t>
            </w:r>
          </w:p>
          <w:p w14:paraId="51F28B6D" w14:textId="5FC740DA" w:rsidR="681D7376" w:rsidRPr="006106E6" w:rsidRDefault="681D7376" w:rsidP="681D7376">
            <w:pPr>
              <w:rPr>
                <w:rFonts w:ascii="Arial" w:eastAsia="Lato" w:hAnsi="Arial" w:cs="Arial"/>
                <w:color w:val="auto"/>
                <w:sz w:val="24"/>
                <w:szCs w:val="24"/>
                <w:u w:val="single"/>
              </w:rPr>
            </w:pPr>
          </w:p>
        </w:tc>
      </w:tr>
      <w:tr w:rsidR="681D7376" w14:paraId="20A0C578" w14:textId="77777777" w:rsidTr="00432479">
        <w:trPr>
          <w:trHeight w:val="300"/>
        </w:trPr>
        <w:tc>
          <w:tcPr>
            <w:tcW w:w="1515" w:type="dxa"/>
          </w:tcPr>
          <w:p w14:paraId="5F36376C" w14:textId="3DD9D25E" w:rsidR="72313AA2" w:rsidRPr="006106E6" w:rsidRDefault="72313AA2" w:rsidP="681D7376">
            <w:pPr>
              <w:rPr>
                <w:rFonts w:ascii="Arial" w:hAnsi="Arial" w:cs="Arial"/>
                <w:color w:val="auto"/>
              </w:rPr>
            </w:pPr>
            <w:r w:rsidRPr="006106E6">
              <w:rPr>
                <w:rFonts w:ascii="Arial" w:eastAsia="Constantia" w:hAnsi="Arial" w:cs="Arial"/>
                <w:color w:val="auto"/>
              </w:rPr>
              <w:t>Mr. Felix Ling</w:t>
            </w:r>
            <w:r w:rsidR="0D2E21CB" w:rsidRPr="006106E6">
              <w:rPr>
                <w:rFonts w:ascii="Arial" w:eastAsia="Constantia" w:hAnsi="Arial" w:cs="Arial"/>
                <w:color w:val="auto"/>
              </w:rPr>
              <w:t xml:space="preserve"> Sheng Khing</w:t>
            </w:r>
          </w:p>
        </w:tc>
        <w:tc>
          <w:tcPr>
            <w:tcW w:w="1613" w:type="dxa"/>
          </w:tcPr>
          <w:p w14:paraId="641996D5" w14:textId="00138ED0" w:rsidR="4794FB54" w:rsidRPr="006106E6" w:rsidRDefault="4794FB54" w:rsidP="681D7376">
            <w:pPr>
              <w:rPr>
                <w:rFonts w:ascii="Arial" w:eastAsia="Constantia" w:hAnsi="Arial" w:cs="Arial"/>
                <w:color w:val="auto"/>
              </w:rPr>
            </w:pPr>
            <w:r w:rsidRPr="006106E6">
              <w:rPr>
                <w:rFonts w:ascii="Arial" w:eastAsia="Constantia" w:hAnsi="Arial" w:cs="Arial"/>
                <w:color w:val="auto"/>
              </w:rPr>
              <w:t xml:space="preserve">Local client </w:t>
            </w:r>
            <w:r w:rsidR="006106E6" w:rsidRPr="006106E6">
              <w:rPr>
                <w:rFonts w:ascii="Arial" w:eastAsia="Constantia" w:hAnsi="Arial" w:cs="Arial"/>
                <w:color w:val="auto"/>
              </w:rPr>
              <w:t>representatives</w:t>
            </w:r>
            <w:r w:rsidRPr="006106E6">
              <w:rPr>
                <w:rFonts w:ascii="Arial" w:eastAsia="Constantia" w:hAnsi="Arial" w:cs="Arial"/>
                <w:color w:val="auto"/>
              </w:rPr>
              <w:t>, easier to reach, will interact more frequently with the team.</w:t>
            </w:r>
          </w:p>
        </w:tc>
        <w:tc>
          <w:tcPr>
            <w:tcW w:w="1989" w:type="dxa"/>
          </w:tcPr>
          <w:p w14:paraId="18036F47" w14:textId="39E05817" w:rsidR="4794FB54" w:rsidRPr="006106E6" w:rsidRDefault="4794FB54" w:rsidP="681D7376">
            <w:pPr>
              <w:rPr>
                <w:rFonts w:ascii="Arial" w:hAnsi="Arial" w:cs="Arial"/>
                <w:color w:val="auto"/>
              </w:rPr>
            </w:pPr>
            <w:r w:rsidRPr="006106E6">
              <w:rPr>
                <w:rFonts w:ascii="Arial" w:eastAsia="Constantia" w:hAnsi="Arial" w:cs="Arial"/>
                <w:b/>
                <w:color w:val="auto"/>
              </w:rPr>
              <w:t>Very High</w:t>
            </w:r>
            <w:r w:rsidRPr="006106E6">
              <w:rPr>
                <w:rFonts w:ascii="Arial" w:eastAsia="Constantia" w:hAnsi="Arial" w:cs="Arial"/>
                <w:color w:val="auto"/>
              </w:rPr>
              <w:t xml:space="preserve"> – Directly involved in monitoring progress and providing feedback.</w:t>
            </w:r>
          </w:p>
        </w:tc>
        <w:tc>
          <w:tcPr>
            <w:tcW w:w="1830" w:type="dxa"/>
          </w:tcPr>
          <w:p w14:paraId="3C297280" w14:textId="378E85F9" w:rsidR="4794FB54" w:rsidRPr="006106E6" w:rsidRDefault="4794FB54" w:rsidP="681D7376">
            <w:pPr>
              <w:rPr>
                <w:rFonts w:ascii="Arial" w:hAnsi="Arial" w:cs="Arial"/>
                <w:color w:val="auto"/>
              </w:rPr>
            </w:pPr>
            <w:r w:rsidRPr="006106E6">
              <w:rPr>
                <w:rFonts w:ascii="Arial" w:eastAsia="Constantia" w:hAnsi="Arial" w:cs="Arial"/>
                <w:b/>
                <w:color w:val="auto"/>
              </w:rPr>
              <w:t>Very High</w:t>
            </w:r>
            <w:r w:rsidRPr="006106E6">
              <w:rPr>
                <w:rFonts w:ascii="Arial" w:eastAsia="Constantia" w:hAnsi="Arial" w:cs="Arial"/>
                <w:color w:val="auto"/>
              </w:rPr>
              <w:t xml:space="preserve"> – Can give practical input and communicate client expectations to the team.</w:t>
            </w:r>
          </w:p>
        </w:tc>
        <w:tc>
          <w:tcPr>
            <w:tcW w:w="1800" w:type="dxa"/>
          </w:tcPr>
          <w:p w14:paraId="5349F0EF" w14:textId="445EBCAF" w:rsidR="6A7C8E1E" w:rsidRPr="006106E6" w:rsidRDefault="6A7C8E1E" w:rsidP="681D7376">
            <w:pPr>
              <w:rPr>
                <w:rFonts w:ascii="Arial" w:eastAsia="Constantia" w:hAnsi="Arial" w:cs="Arial"/>
                <w:color w:val="auto"/>
              </w:rPr>
            </w:pPr>
            <w:r w:rsidRPr="006106E6">
              <w:rPr>
                <w:rFonts w:ascii="Arial" w:eastAsia="Constantia" w:hAnsi="Arial" w:cs="Arial"/>
                <w:color w:val="auto"/>
              </w:rPr>
              <w:t xml:space="preserve">Maintain regular communication (meetings, </w:t>
            </w:r>
            <w:r w:rsidR="2FB91DBE" w:rsidRPr="006106E6">
              <w:rPr>
                <w:rFonts w:ascii="Arial" w:eastAsia="Constantia" w:hAnsi="Arial" w:cs="Arial"/>
                <w:color w:val="auto"/>
              </w:rPr>
              <w:t>WhatsApp</w:t>
            </w:r>
            <w:r w:rsidRPr="006106E6">
              <w:rPr>
                <w:rFonts w:ascii="Arial" w:eastAsia="Constantia" w:hAnsi="Arial" w:cs="Arial"/>
                <w:color w:val="auto"/>
              </w:rPr>
              <w:t>), confirm requirements frequently, and discuss deliverables for quick feedback.</w:t>
            </w:r>
          </w:p>
        </w:tc>
      </w:tr>
      <w:tr w:rsidR="681D7376" w14:paraId="1664693A" w14:textId="77777777" w:rsidTr="00432479">
        <w:trPr>
          <w:trHeight w:val="300"/>
        </w:trPr>
        <w:tc>
          <w:tcPr>
            <w:tcW w:w="1515" w:type="dxa"/>
          </w:tcPr>
          <w:p w14:paraId="5490F378" w14:textId="1601FE4B" w:rsidR="6775FF71" w:rsidRPr="006106E6" w:rsidRDefault="6775FF71" w:rsidP="681D7376">
            <w:pPr>
              <w:rPr>
                <w:rFonts w:ascii="Arial" w:eastAsia="Constantia" w:hAnsi="Arial" w:cs="Arial"/>
                <w:color w:val="auto"/>
              </w:rPr>
            </w:pPr>
            <w:r w:rsidRPr="006106E6">
              <w:rPr>
                <w:rFonts w:ascii="Arial" w:eastAsia="Constantia" w:hAnsi="Arial" w:cs="Arial"/>
                <w:color w:val="auto"/>
              </w:rPr>
              <w:t>Cocoa Farmers</w:t>
            </w:r>
          </w:p>
        </w:tc>
        <w:tc>
          <w:tcPr>
            <w:tcW w:w="1613" w:type="dxa"/>
          </w:tcPr>
          <w:p w14:paraId="57175FA1" w14:textId="4687BD40" w:rsidR="1FE3D6C0" w:rsidRPr="006106E6" w:rsidRDefault="00C33EB1" w:rsidP="681D7376">
            <w:pPr>
              <w:rPr>
                <w:rFonts w:ascii="Arial" w:eastAsia="Constantia" w:hAnsi="Arial" w:cs="Arial"/>
                <w:color w:val="auto"/>
              </w:rPr>
            </w:pPr>
            <w:r w:rsidRPr="006106E6">
              <w:rPr>
                <w:rFonts w:ascii="Arial" w:eastAsia="Constantia" w:hAnsi="Arial" w:cs="Arial"/>
                <w:color w:val="auto"/>
              </w:rPr>
              <w:t>Main users who will test the solution in real farming conditions and provide practical feedback.</w:t>
            </w:r>
          </w:p>
        </w:tc>
        <w:tc>
          <w:tcPr>
            <w:tcW w:w="1989" w:type="dxa"/>
          </w:tcPr>
          <w:p w14:paraId="08C4DDF2" w14:textId="2FE85B8B" w:rsidR="1FE3D6C0" w:rsidRPr="006106E6" w:rsidRDefault="1FE3D6C0" w:rsidP="681D7376">
            <w:pPr>
              <w:rPr>
                <w:rFonts w:ascii="Arial" w:hAnsi="Arial" w:cs="Arial"/>
                <w:color w:val="auto"/>
              </w:rPr>
            </w:pPr>
            <w:r w:rsidRPr="006106E6">
              <w:rPr>
                <w:rFonts w:ascii="Arial" w:eastAsia="Constantia" w:hAnsi="Arial" w:cs="Arial"/>
                <w:b/>
                <w:color w:val="auto"/>
              </w:rPr>
              <w:t xml:space="preserve">High </w:t>
            </w:r>
            <w:r w:rsidRPr="006106E6">
              <w:rPr>
                <w:rFonts w:ascii="Arial" w:eastAsia="Constantia" w:hAnsi="Arial" w:cs="Arial"/>
                <w:color w:val="auto"/>
              </w:rPr>
              <w:t xml:space="preserve">– </w:t>
            </w:r>
          </w:p>
          <w:p w14:paraId="4A2EDF93" w14:textId="621B3C26" w:rsidR="1FE3D6C0" w:rsidRPr="006106E6" w:rsidRDefault="1FE3D6C0" w:rsidP="681D7376">
            <w:pPr>
              <w:rPr>
                <w:rFonts w:ascii="Arial" w:hAnsi="Arial" w:cs="Arial"/>
                <w:color w:val="auto"/>
              </w:rPr>
            </w:pPr>
            <w:r w:rsidRPr="006106E6">
              <w:rPr>
                <w:rFonts w:ascii="Arial" w:eastAsia="Constantia" w:hAnsi="Arial" w:cs="Arial"/>
                <w:color w:val="auto"/>
              </w:rPr>
              <w:t>Need a simple, accurate tool to decide spraying timing.</w:t>
            </w:r>
          </w:p>
        </w:tc>
        <w:tc>
          <w:tcPr>
            <w:tcW w:w="1830" w:type="dxa"/>
          </w:tcPr>
          <w:p w14:paraId="030AB73D" w14:textId="0878D01F" w:rsidR="1FE3D6C0" w:rsidRPr="006106E6" w:rsidRDefault="1FE3D6C0" w:rsidP="681D7376">
            <w:pPr>
              <w:rPr>
                <w:rFonts w:ascii="Arial" w:hAnsi="Arial" w:cs="Arial"/>
                <w:color w:val="auto"/>
              </w:rPr>
            </w:pPr>
            <w:r w:rsidRPr="006106E6">
              <w:rPr>
                <w:rFonts w:ascii="Arial" w:eastAsia="Constantia" w:hAnsi="Arial" w:cs="Arial"/>
                <w:b/>
                <w:color w:val="auto"/>
              </w:rPr>
              <w:t xml:space="preserve">Medium </w:t>
            </w:r>
            <w:r w:rsidRPr="006106E6">
              <w:rPr>
                <w:rFonts w:ascii="Arial" w:eastAsia="Constantia" w:hAnsi="Arial" w:cs="Arial"/>
                <w:color w:val="auto"/>
              </w:rPr>
              <w:t>– Provide feedback but do not control final deliverables.</w:t>
            </w:r>
          </w:p>
        </w:tc>
        <w:tc>
          <w:tcPr>
            <w:tcW w:w="1800" w:type="dxa"/>
          </w:tcPr>
          <w:p w14:paraId="4FFC8F92" w14:textId="6906A765" w:rsidR="1FE3D6C0" w:rsidRPr="006106E6" w:rsidRDefault="1FE3D6C0" w:rsidP="681D7376">
            <w:pPr>
              <w:rPr>
                <w:rFonts w:ascii="Arial" w:hAnsi="Arial" w:cs="Arial"/>
                <w:color w:val="auto"/>
              </w:rPr>
            </w:pPr>
            <w:r w:rsidRPr="006106E6">
              <w:rPr>
                <w:rFonts w:ascii="Arial" w:eastAsia="Constantia" w:hAnsi="Arial" w:cs="Arial"/>
                <w:color w:val="auto"/>
              </w:rPr>
              <w:t>Conduct usability testing and incorporate their feedback into design.</w:t>
            </w:r>
          </w:p>
          <w:p w14:paraId="5A0E5A8C" w14:textId="4ABC420A" w:rsidR="681D7376" w:rsidRPr="006106E6" w:rsidRDefault="681D7376" w:rsidP="681D7376">
            <w:pPr>
              <w:rPr>
                <w:rFonts w:ascii="Arial" w:hAnsi="Arial" w:cs="Arial"/>
                <w:i/>
                <w:color w:val="auto"/>
              </w:rPr>
            </w:pPr>
          </w:p>
          <w:p w14:paraId="17E23EBE" w14:textId="158CD311" w:rsidR="681D7376" w:rsidRPr="006106E6" w:rsidRDefault="681D7376" w:rsidP="681D7376">
            <w:pPr>
              <w:rPr>
                <w:rFonts w:ascii="Arial" w:hAnsi="Arial" w:cs="Arial"/>
                <w:i/>
                <w:color w:val="auto"/>
              </w:rPr>
            </w:pPr>
          </w:p>
        </w:tc>
      </w:tr>
      <w:tr w:rsidR="00432479" w14:paraId="5C10DD40" w14:textId="77777777" w:rsidTr="00432479">
        <w:trPr>
          <w:trHeight w:val="300"/>
        </w:trPr>
        <w:tc>
          <w:tcPr>
            <w:tcW w:w="1515" w:type="dxa"/>
          </w:tcPr>
          <w:p w14:paraId="5C0B763C" w14:textId="186B1F8A" w:rsidR="00432479" w:rsidRPr="006106E6" w:rsidRDefault="003E7F09" w:rsidP="681D7376">
            <w:pPr>
              <w:rPr>
                <w:rFonts w:ascii="Arial" w:eastAsia="Constantia" w:hAnsi="Arial" w:cs="Arial"/>
                <w:color w:val="auto"/>
              </w:rPr>
            </w:pPr>
            <w:r w:rsidRPr="006106E6">
              <w:rPr>
                <w:rFonts w:ascii="Arial" w:eastAsia="Constantia" w:hAnsi="Arial" w:cs="Arial"/>
                <w:color w:val="auto"/>
              </w:rPr>
              <w:t>Mr. Sim Kwan Hua</w:t>
            </w:r>
          </w:p>
        </w:tc>
        <w:tc>
          <w:tcPr>
            <w:tcW w:w="1613" w:type="dxa"/>
          </w:tcPr>
          <w:p w14:paraId="3EC3C3F3" w14:textId="27868B2E" w:rsidR="00432479" w:rsidRPr="006106E6" w:rsidRDefault="00CC4552" w:rsidP="681D7376">
            <w:pPr>
              <w:rPr>
                <w:rFonts w:ascii="Arial" w:eastAsia="Constantia" w:hAnsi="Arial" w:cs="Arial"/>
                <w:color w:val="auto"/>
              </w:rPr>
            </w:pPr>
            <w:r w:rsidRPr="006106E6">
              <w:rPr>
                <w:rFonts w:ascii="Arial" w:eastAsia="Constantia" w:hAnsi="Arial" w:cs="Arial"/>
                <w:color w:val="auto"/>
              </w:rPr>
              <w:t>University staff who connected the project team with the client.</w:t>
            </w:r>
          </w:p>
        </w:tc>
        <w:tc>
          <w:tcPr>
            <w:tcW w:w="1989" w:type="dxa"/>
          </w:tcPr>
          <w:p w14:paraId="4EAA7D4B" w14:textId="77777777" w:rsidR="00432479" w:rsidRPr="006106E6" w:rsidRDefault="004359B6" w:rsidP="681D7376">
            <w:pPr>
              <w:rPr>
                <w:rFonts w:ascii="Arial" w:eastAsia="Constantia" w:hAnsi="Arial" w:cs="Arial"/>
                <w:color w:val="auto"/>
              </w:rPr>
            </w:pPr>
            <w:r w:rsidRPr="006106E6">
              <w:rPr>
                <w:rFonts w:ascii="Arial" w:eastAsia="Constantia" w:hAnsi="Arial" w:cs="Arial"/>
                <w:b/>
                <w:color w:val="auto"/>
              </w:rPr>
              <w:t xml:space="preserve">Medium – </w:t>
            </w:r>
          </w:p>
          <w:p w14:paraId="7741072F" w14:textId="28B0FD79" w:rsidR="000B2F32" w:rsidRPr="006106E6" w:rsidRDefault="000B2F32" w:rsidP="681D7376">
            <w:pPr>
              <w:rPr>
                <w:rFonts w:ascii="Arial" w:eastAsia="Constantia" w:hAnsi="Arial" w:cs="Arial"/>
                <w:color w:val="auto"/>
              </w:rPr>
            </w:pPr>
            <w:r w:rsidRPr="006106E6">
              <w:rPr>
                <w:rFonts w:ascii="Arial" w:eastAsia="Constantia" w:hAnsi="Arial" w:cs="Arial"/>
                <w:color w:val="auto"/>
              </w:rPr>
              <w:t>Interested in successful collaboration outcomes.</w:t>
            </w:r>
          </w:p>
        </w:tc>
        <w:tc>
          <w:tcPr>
            <w:tcW w:w="1830" w:type="dxa"/>
          </w:tcPr>
          <w:p w14:paraId="44DD2B09" w14:textId="77777777" w:rsidR="000C427D" w:rsidRPr="006106E6" w:rsidRDefault="000C427D" w:rsidP="681D7376">
            <w:pPr>
              <w:rPr>
                <w:rFonts w:ascii="Arial" w:eastAsia="Constantia" w:hAnsi="Arial" w:cs="Arial"/>
                <w:b/>
                <w:color w:val="auto"/>
              </w:rPr>
            </w:pPr>
            <w:r w:rsidRPr="006106E6">
              <w:rPr>
                <w:rFonts w:ascii="Arial" w:eastAsia="Constantia" w:hAnsi="Arial" w:cs="Arial"/>
                <w:b/>
                <w:color w:val="auto"/>
              </w:rPr>
              <w:t xml:space="preserve">Medium – </w:t>
            </w:r>
          </w:p>
          <w:p w14:paraId="14BD81F9" w14:textId="5102F3E2" w:rsidR="00432479" w:rsidRPr="006106E6" w:rsidRDefault="00552900" w:rsidP="681D7376">
            <w:pPr>
              <w:rPr>
                <w:rFonts w:ascii="Arial" w:eastAsia="Constantia" w:hAnsi="Arial" w:cs="Arial"/>
                <w:color w:val="auto"/>
              </w:rPr>
            </w:pPr>
            <w:r w:rsidRPr="006106E6">
              <w:rPr>
                <w:rFonts w:ascii="Arial" w:eastAsia="Constantia" w:hAnsi="Arial" w:cs="Arial"/>
                <w:color w:val="auto"/>
              </w:rPr>
              <w:t>Can assist in communication with client if needed.</w:t>
            </w:r>
          </w:p>
        </w:tc>
        <w:tc>
          <w:tcPr>
            <w:tcW w:w="1800" w:type="dxa"/>
          </w:tcPr>
          <w:p w14:paraId="452FF683" w14:textId="6554229E" w:rsidR="00432479" w:rsidRPr="006106E6" w:rsidRDefault="00520216" w:rsidP="681D7376">
            <w:pPr>
              <w:rPr>
                <w:rFonts w:ascii="Arial" w:eastAsia="Constantia" w:hAnsi="Arial" w:cs="Arial"/>
                <w:color w:val="auto"/>
              </w:rPr>
            </w:pPr>
            <w:r w:rsidRPr="006106E6">
              <w:rPr>
                <w:rFonts w:ascii="Arial" w:eastAsia="Constantia" w:hAnsi="Arial" w:cs="Arial"/>
                <w:color w:val="auto"/>
              </w:rPr>
              <w:t>Keep updated on major milestones and share final project results.</w:t>
            </w:r>
          </w:p>
        </w:tc>
      </w:tr>
    </w:tbl>
    <w:p w14:paraId="7FC01A0C" w14:textId="0C6E4887" w:rsidR="7C7EB513" w:rsidRPr="00393E8B" w:rsidRDefault="00C0601D" w:rsidP="000116AC">
      <w:pPr>
        <w:pStyle w:val="Heading2"/>
        <w:numPr>
          <w:ilvl w:val="0"/>
          <w:numId w:val="4"/>
        </w:numPr>
        <w:ind w:left="360"/>
        <w:rPr>
          <w:rFonts w:ascii="Arial" w:hAnsi="Arial" w:cs="Arial"/>
          <w:b/>
          <w:color w:val="auto"/>
        </w:rPr>
      </w:pPr>
      <w:r w:rsidRPr="00393E8B">
        <w:rPr>
          <w:rFonts w:ascii="Arial" w:hAnsi="Arial" w:cs="Arial"/>
          <w:b/>
          <w:color w:val="auto"/>
        </w:rPr>
        <w:lastRenderedPageBreak/>
        <w:t xml:space="preserve">Deliverables </w:t>
      </w:r>
    </w:p>
    <w:p w14:paraId="1FC45F9A" w14:textId="437356A0" w:rsidR="00DF357A" w:rsidRPr="00393E8B" w:rsidRDefault="00DF357A" w:rsidP="00342FC9">
      <w:pPr>
        <w:pStyle w:val="Heading3"/>
        <w:rPr>
          <w:rFonts w:ascii="Arial" w:hAnsi="Arial" w:cs="Arial"/>
          <w:b/>
          <w:color w:val="auto"/>
        </w:rPr>
      </w:pPr>
      <w:r w:rsidRPr="00393E8B">
        <w:rPr>
          <w:rFonts w:ascii="Arial" w:hAnsi="Arial" w:cs="Arial"/>
          <w:b/>
          <w:color w:val="auto"/>
        </w:rPr>
        <w:t>4.</w:t>
      </w:r>
      <w:r w:rsidR="17E727FC" w:rsidRPr="00393E8B">
        <w:rPr>
          <w:rFonts w:ascii="Arial" w:hAnsi="Arial" w:cs="Arial"/>
          <w:b/>
          <w:color w:val="auto"/>
        </w:rPr>
        <w:t>1</w:t>
      </w:r>
      <w:r w:rsidRPr="00393E8B">
        <w:rPr>
          <w:rFonts w:ascii="Arial" w:hAnsi="Arial" w:cs="Arial"/>
          <w:b/>
          <w:color w:val="auto"/>
        </w:rPr>
        <w:t xml:space="preserve"> Project Timeline</w:t>
      </w:r>
    </w:p>
    <w:p w14:paraId="70E2BF11" w14:textId="11176CD6" w:rsidR="51F46BF6" w:rsidRDefault="00393E8B">
      <w:pPr>
        <w:rPr>
          <w:rFonts w:ascii="Arial" w:hAnsi="Arial" w:cs="Arial"/>
          <w:color w:val="auto"/>
        </w:rPr>
      </w:pPr>
      <w:r w:rsidRPr="63FEFF54">
        <w:rPr>
          <w:rFonts w:ascii="Arial" w:hAnsi="Arial" w:cs="Arial"/>
          <w:color w:val="auto"/>
        </w:rPr>
        <w:t xml:space="preserve">Diagram 1: </w:t>
      </w:r>
      <w:r w:rsidR="43FDA7F2" w:rsidRPr="63FEFF54">
        <w:rPr>
          <w:rFonts w:ascii="Arial" w:hAnsi="Arial" w:cs="Arial"/>
          <w:color w:val="auto"/>
        </w:rPr>
        <w:t>Gantt Chart</w:t>
      </w:r>
    </w:p>
    <w:p w14:paraId="7C0F1853" w14:textId="77B167E1" w:rsidR="43FDA7F2" w:rsidRDefault="6403D3BB" w:rsidP="380DBE5E">
      <w:r>
        <w:rPr>
          <w:noProof/>
        </w:rPr>
        <w:drawing>
          <wp:inline distT="0" distB="0" distL="0" distR="0" wp14:anchorId="61B7D53C" wp14:editId="2B0EE85F">
            <wp:extent cx="5486400" cy="5429250"/>
            <wp:effectExtent l="0" t="0" r="0" b="0"/>
            <wp:docPr id="11408320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32053" name=""/>
                    <pic:cNvPicPr/>
                  </pic:nvPicPr>
                  <pic:blipFill>
                    <a:blip r:embed="rId11">
                      <a:extLst>
                        <a:ext uri="{28A0092B-C50C-407E-A947-70E740481C1C}">
                          <a14:useLocalDpi xmlns:a14="http://schemas.microsoft.com/office/drawing/2010/main" val="0"/>
                        </a:ext>
                      </a:extLst>
                    </a:blip>
                    <a:stretch>
                      <a:fillRect/>
                    </a:stretch>
                  </pic:blipFill>
                  <pic:spPr>
                    <a:xfrm>
                      <a:off x="0" y="0"/>
                      <a:ext cx="5486400" cy="5429250"/>
                    </a:xfrm>
                    <a:prstGeom prst="rect">
                      <a:avLst/>
                    </a:prstGeom>
                  </pic:spPr>
                </pic:pic>
              </a:graphicData>
            </a:graphic>
          </wp:inline>
        </w:drawing>
      </w:r>
    </w:p>
    <w:p w14:paraId="5632575C" w14:textId="6AD6F9F6" w:rsidR="6EB8987C" w:rsidRDefault="6EB8987C" w:rsidP="6EB8987C">
      <w:pPr>
        <w:jc w:val="both"/>
        <w:rPr>
          <w:rFonts w:ascii="Arial" w:eastAsia="Constantia" w:hAnsi="Arial" w:cs="Arial"/>
          <w:color w:val="auto"/>
        </w:rPr>
      </w:pPr>
    </w:p>
    <w:p w14:paraId="6DF76144" w14:textId="44ECDA99" w:rsidR="6FCC48FE" w:rsidRDefault="6FCC48FE" w:rsidP="6EB8987C">
      <w:pPr>
        <w:jc w:val="both"/>
        <w:rPr>
          <w:rFonts w:ascii="Arial" w:eastAsia="Constantia" w:hAnsi="Arial" w:cs="Arial"/>
          <w:color w:val="auto"/>
        </w:rPr>
      </w:pPr>
      <w:r w:rsidRPr="6EB8987C">
        <w:rPr>
          <w:rFonts w:ascii="Arial" w:eastAsia="Constantia" w:hAnsi="Arial" w:cs="Arial"/>
          <w:color w:val="auto"/>
        </w:rPr>
        <w:t xml:space="preserve">The project is organised into five phases using a Gantt Chart to ensure a manageable and clear progression from planning to </w:t>
      </w:r>
      <w:r w:rsidR="17211DB0" w:rsidRPr="6EB8987C">
        <w:rPr>
          <w:rFonts w:ascii="Arial" w:eastAsia="Constantia" w:hAnsi="Arial" w:cs="Arial"/>
          <w:color w:val="auto"/>
        </w:rPr>
        <w:t>completion.</w:t>
      </w:r>
    </w:p>
    <w:p w14:paraId="7817BCD9" w14:textId="707FEE5B" w:rsidR="00895A1D" w:rsidRPr="006106E6" w:rsidRDefault="0E7339BA" w:rsidP="6EB8987C">
      <w:pPr>
        <w:jc w:val="both"/>
        <w:rPr>
          <w:rFonts w:ascii="Arial" w:eastAsia="Constantia" w:hAnsi="Arial" w:cs="Arial"/>
          <w:color w:val="auto"/>
        </w:rPr>
      </w:pPr>
      <w:r w:rsidRPr="6EB8987C">
        <w:rPr>
          <w:rFonts w:ascii="Arial" w:eastAsia="Constantia" w:hAnsi="Arial" w:cs="Arial"/>
          <w:color w:val="auto"/>
        </w:rPr>
        <w:t xml:space="preserve">The Planning and Design Phase of the project begins by defining key elements such as the background and problem statement, </w:t>
      </w:r>
      <w:r w:rsidR="078CD735" w:rsidRPr="6EB8987C">
        <w:rPr>
          <w:rFonts w:ascii="Arial" w:eastAsia="Constantia" w:hAnsi="Arial" w:cs="Arial"/>
          <w:color w:val="auto"/>
        </w:rPr>
        <w:t xml:space="preserve">project </w:t>
      </w:r>
      <w:r w:rsidRPr="6EB8987C">
        <w:rPr>
          <w:rFonts w:ascii="Arial" w:eastAsia="Constantia" w:hAnsi="Arial" w:cs="Arial"/>
          <w:color w:val="auto"/>
        </w:rPr>
        <w:t xml:space="preserve">scope including both in-scope and out-of-scope, stakeholders, </w:t>
      </w:r>
      <w:r w:rsidR="38B3C129" w:rsidRPr="6EB8987C">
        <w:rPr>
          <w:rFonts w:ascii="Arial" w:eastAsia="Constantia" w:hAnsi="Arial" w:cs="Arial"/>
          <w:color w:val="auto"/>
        </w:rPr>
        <w:t xml:space="preserve">and </w:t>
      </w:r>
      <w:r w:rsidRPr="6EB8987C">
        <w:rPr>
          <w:rFonts w:ascii="Arial" w:eastAsia="Constantia" w:hAnsi="Arial" w:cs="Arial"/>
          <w:color w:val="auto"/>
        </w:rPr>
        <w:t xml:space="preserve">deliverables. This phase also includes high-level requirements, </w:t>
      </w:r>
      <w:r w:rsidR="01042DC3" w:rsidRPr="6EB8987C">
        <w:rPr>
          <w:rFonts w:ascii="Arial" w:eastAsia="Constantia" w:hAnsi="Arial" w:cs="Arial"/>
          <w:color w:val="auto"/>
        </w:rPr>
        <w:lastRenderedPageBreak/>
        <w:t xml:space="preserve">initial project backlog, and </w:t>
      </w:r>
      <w:r w:rsidRPr="6EB8987C">
        <w:rPr>
          <w:rFonts w:ascii="Arial" w:eastAsia="Constantia" w:hAnsi="Arial" w:cs="Arial"/>
          <w:color w:val="auto"/>
        </w:rPr>
        <w:t xml:space="preserve">the solution approach </w:t>
      </w:r>
      <w:r w:rsidR="192AED62" w:rsidRPr="6EB8987C">
        <w:rPr>
          <w:rFonts w:ascii="Arial" w:eastAsia="Constantia" w:hAnsi="Arial" w:cs="Arial"/>
          <w:color w:val="auto"/>
        </w:rPr>
        <w:t>which includes the system architecture and use case diagrams</w:t>
      </w:r>
      <w:r w:rsidRPr="6EB8987C">
        <w:rPr>
          <w:rFonts w:ascii="Arial" w:eastAsia="Constantia" w:hAnsi="Arial" w:cs="Arial"/>
          <w:color w:val="auto"/>
        </w:rPr>
        <w:t>, which includes the system architecture and use case diagrams. In addition, the roadmap for teamwork, document management strategy, and risk mitigation plans are established to ensure clarity and alignment throughout the project.</w:t>
      </w:r>
    </w:p>
    <w:p w14:paraId="47693024" w14:textId="43022CD5" w:rsidR="2D9326AE" w:rsidRDefault="2D9326AE" w:rsidP="6EB8987C">
      <w:pPr>
        <w:jc w:val="both"/>
        <w:rPr>
          <w:rFonts w:ascii="Arial" w:eastAsia="Constantia" w:hAnsi="Arial" w:cs="Arial"/>
          <w:color w:val="auto"/>
        </w:rPr>
      </w:pPr>
      <w:r w:rsidRPr="6EB8987C">
        <w:rPr>
          <w:rFonts w:ascii="Arial" w:eastAsia="Constantia" w:hAnsi="Arial" w:cs="Arial"/>
          <w:color w:val="auto"/>
        </w:rPr>
        <w:t xml:space="preserve">Moving on from the initial planning phase, the project backlog phase is dedicated to laying out the specific features that will be developed for the DMCOCOA </w:t>
      </w:r>
      <w:r w:rsidR="62131632" w:rsidRPr="6EB8987C">
        <w:rPr>
          <w:rFonts w:ascii="Arial" w:eastAsia="Constantia" w:hAnsi="Arial" w:cs="Arial"/>
          <w:color w:val="auto"/>
        </w:rPr>
        <w:t xml:space="preserve">mobile application system. For the functionalities in the </w:t>
      </w:r>
      <w:r w:rsidR="03DBCB42" w:rsidRPr="6EB8987C">
        <w:rPr>
          <w:rFonts w:ascii="Arial" w:eastAsia="Constantia" w:hAnsi="Arial" w:cs="Arial"/>
          <w:color w:val="auto"/>
        </w:rPr>
        <w:t xml:space="preserve">application, it includes User Registration, Login/Logout, User Authentication (2FA), Role-Based Access Control (RBAC), and an Admin Management System (CRUD). </w:t>
      </w:r>
      <w:r w:rsidR="15C92FA6" w:rsidRPr="6EB8987C">
        <w:rPr>
          <w:rFonts w:ascii="Arial" w:eastAsia="Constantia" w:hAnsi="Arial" w:cs="Arial"/>
          <w:color w:val="auto"/>
        </w:rPr>
        <w:t>Simultaneously, the specifications for the AI and mobile components will be specified, covering the mobile camera capture feature, the scan history view, and the core AI capabilities</w:t>
      </w:r>
      <w:r w:rsidR="06A0ECBD" w:rsidRPr="6EB8987C">
        <w:rPr>
          <w:rFonts w:ascii="Arial" w:eastAsia="Constantia" w:hAnsi="Arial" w:cs="Arial"/>
          <w:color w:val="auto"/>
        </w:rPr>
        <w:t xml:space="preserve"> that are,</w:t>
      </w:r>
      <w:r w:rsidR="15C92FA6" w:rsidRPr="6EB8987C">
        <w:rPr>
          <w:rFonts w:ascii="Arial" w:eastAsia="Constantia" w:hAnsi="Arial" w:cs="Arial"/>
          <w:color w:val="auto"/>
        </w:rPr>
        <w:t xml:space="preserve"> Image Quality Identification, Cocoa Egg Detection, the Decision-Making System, and their Offline Integration.</w:t>
      </w:r>
    </w:p>
    <w:p w14:paraId="1EAF0DA8" w14:textId="629CA71E" w:rsidR="00895A1D" w:rsidRPr="006106E6" w:rsidRDefault="0E7339BA" w:rsidP="6EB8987C">
      <w:pPr>
        <w:jc w:val="both"/>
        <w:rPr>
          <w:rFonts w:ascii="Arial" w:eastAsia="Constantia" w:hAnsi="Arial" w:cs="Arial"/>
          <w:color w:val="auto"/>
        </w:rPr>
      </w:pPr>
      <w:r w:rsidRPr="6EB8987C">
        <w:rPr>
          <w:rFonts w:ascii="Arial" w:eastAsia="Constantia" w:hAnsi="Arial" w:cs="Arial"/>
          <w:color w:val="auto"/>
        </w:rPr>
        <w:t xml:space="preserve">The Implementation Phase involves the development of core system modules based on the defined requirements and architecture. These include </w:t>
      </w:r>
      <w:r w:rsidR="3B066A77" w:rsidRPr="6EB8987C">
        <w:rPr>
          <w:rFonts w:ascii="Arial" w:eastAsia="Constantia" w:hAnsi="Arial" w:cs="Arial"/>
          <w:color w:val="auto"/>
        </w:rPr>
        <w:t xml:space="preserve">the user module which involves the development of all the functionalities that will be user-centric, </w:t>
      </w:r>
      <w:r w:rsidR="1B010FFC" w:rsidRPr="6EB8987C">
        <w:rPr>
          <w:rFonts w:ascii="Arial" w:eastAsia="Constantia" w:hAnsi="Arial" w:cs="Arial"/>
          <w:color w:val="auto"/>
        </w:rPr>
        <w:t xml:space="preserve">it includes authentication, profile management, and all other essential functions needed for the project. Next will be the image processing module. This module </w:t>
      </w:r>
      <w:r w:rsidR="66246BEC" w:rsidRPr="6EB8987C">
        <w:rPr>
          <w:rFonts w:ascii="Arial" w:eastAsia="Constantia" w:hAnsi="Arial" w:cs="Arial"/>
          <w:color w:val="auto"/>
        </w:rPr>
        <w:t>involves the implementation of the mobile camera interface with the integration of AI models for image analysis, here being especially the qualit</w:t>
      </w:r>
      <w:r w:rsidR="401586D9" w:rsidRPr="6EB8987C">
        <w:rPr>
          <w:rFonts w:ascii="Arial" w:eastAsia="Constantia" w:hAnsi="Arial" w:cs="Arial"/>
          <w:color w:val="auto"/>
        </w:rPr>
        <w:t>y of pictures taken and also the counting of cocoa pod borer eggs. Last will be the decision logic module</w:t>
      </w:r>
      <w:r w:rsidR="57414C2D" w:rsidRPr="6EB8987C">
        <w:rPr>
          <w:rFonts w:ascii="Arial" w:eastAsia="Constantia" w:hAnsi="Arial" w:cs="Arial"/>
          <w:color w:val="auto"/>
        </w:rPr>
        <w:t xml:space="preserve"> that processes the previous AI outputs for decision-making, here being the final decision of whether to spray or not to spray pesticides according to the </w:t>
      </w:r>
      <w:r w:rsidR="63F110F7" w:rsidRPr="6EB8987C">
        <w:rPr>
          <w:rFonts w:ascii="Arial" w:eastAsia="Constantia" w:hAnsi="Arial" w:cs="Arial"/>
          <w:color w:val="auto"/>
        </w:rPr>
        <w:t>Economic Threshold Level (ETL).</w:t>
      </w:r>
    </w:p>
    <w:p w14:paraId="16F42643" w14:textId="0A3ACAC6" w:rsidR="380DBE5E" w:rsidRPr="006106E6" w:rsidRDefault="0E7339BA" w:rsidP="00393E8B">
      <w:pPr>
        <w:jc w:val="both"/>
        <w:rPr>
          <w:rFonts w:ascii="Arial" w:eastAsia="Constantia" w:hAnsi="Arial" w:cs="Arial"/>
          <w:color w:val="auto"/>
        </w:rPr>
      </w:pPr>
      <w:r w:rsidRPr="6EB8987C">
        <w:rPr>
          <w:rFonts w:ascii="Arial" w:eastAsia="Constantia" w:hAnsi="Arial" w:cs="Arial"/>
          <w:color w:val="auto"/>
        </w:rPr>
        <w:t>The Testing Phase emphasizes ensuring system functionality, usability, and performance. User Acceptance Testing (UAT) is to be conducted to validate the system against stakeholder needs and confirm that the project deliverables meet the agreed definition of done.</w:t>
      </w:r>
      <w:r w:rsidR="15C875DA" w:rsidRPr="6EB8987C">
        <w:rPr>
          <w:rFonts w:ascii="Arial" w:eastAsia="Constantia" w:hAnsi="Arial" w:cs="Arial"/>
          <w:color w:val="auto"/>
        </w:rPr>
        <w:t xml:space="preserve"> Then, security testing will be carried out to ensure the application and its data are secure. AI testing to validate the accu</w:t>
      </w:r>
      <w:r w:rsidR="37C13A93" w:rsidRPr="6EB8987C">
        <w:rPr>
          <w:rFonts w:ascii="Arial" w:eastAsia="Constantia" w:hAnsi="Arial" w:cs="Arial"/>
          <w:color w:val="auto"/>
        </w:rPr>
        <w:t>racy, performance, and reliability of the AI model.</w:t>
      </w:r>
    </w:p>
    <w:p w14:paraId="74DAC694" w14:textId="4C7B9EFD" w:rsidR="37C13A93" w:rsidRDefault="37C13A93" w:rsidP="6EB8987C">
      <w:pPr>
        <w:jc w:val="both"/>
        <w:rPr>
          <w:rFonts w:ascii="Arial" w:eastAsia="Constantia" w:hAnsi="Arial" w:cs="Arial"/>
          <w:color w:val="auto"/>
        </w:rPr>
      </w:pPr>
      <w:r w:rsidRPr="6EB8987C">
        <w:rPr>
          <w:rFonts w:ascii="Arial" w:eastAsia="Constantia" w:hAnsi="Arial" w:cs="Arial"/>
          <w:color w:val="auto"/>
        </w:rPr>
        <w:t>Finally, it will be the presentation phase. This phase focuses on preparing and communicating the project outcomes. At the end, a poster presentation will be held on campus t</w:t>
      </w:r>
      <w:r w:rsidR="31305F4C" w:rsidRPr="6EB8987C">
        <w:rPr>
          <w:rFonts w:ascii="Arial" w:eastAsia="Constantia" w:hAnsi="Arial" w:cs="Arial"/>
          <w:color w:val="auto"/>
        </w:rPr>
        <w:t>o stakeholders.</w:t>
      </w:r>
    </w:p>
    <w:p w14:paraId="56F49459" w14:textId="060727E1" w:rsidR="008F7358" w:rsidRPr="00393E8B" w:rsidRDefault="008F7358" w:rsidP="00C51EBF">
      <w:pPr>
        <w:pStyle w:val="Heading2"/>
        <w:numPr>
          <w:ilvl w:val="0"/>
          <w:numId w:val="4"/>
        </w:numPr>
        <w:spacing w:after="240"/>
        <w:ind w:left="360"/>
        <w:rPr>
          <w:rFonts w:ascii="Arial" w:hAnsi="Arial" w:cs="Arial"/>
          <w:b/>
          <w:color w:val="auto"/>
        </w:rPr>
      </w:pPr>
      <w:r w:rsidRPr="00393E8B">
        <w:rPr>
          <w:rFonts w:ascii="Arial" w:hAnsi="Arial" w:cs="Arial"/>
          <w:b/>
          <w:color w:val="auto"/>
        </w:rPr>
        <w:t xml:space="preserve">High-level </w:t>
      </w:r>
      <w:r w:rsidR="00F91E29" w:rsidRPr="00393E8B">
        <w:rPr>
          <w:rFonts w:ascii="Arial" w:hAnsi="Arial" w:cs="Arial"/>
          <w:b/>
          <w:color w:val="auto"/>
        </w:rPr>
        <w:t>requirements</w:t>
      </w:r>
    </w:p>
    <w:p w14:paraId="474F3A9C" w14:textId="4F80303A" w:rsidR="2FFCEEC4" w:rsidRPr="006106E6" w:rsidRDefault="2FFCEEC4" w:rsidP="380DBE5E">
      <w:pPr>
        <w:spacing w:before="0" w:after="240" w:line="257" w:lineRule="auto"/>
        <w:rPr>
          <w:rFonts w:ascii="Arial" w:hAnsi="Arial" w:cs="Arial"/>
          <w:color w:val="auto"/>
        </w:rPr>
      </w:pPr>
      <w:r w:rsidRPr="006106E6">
        <w:rPr>
          <w:rFonts w:ascii="Arial" w:eastAsia="Calibri" w:hAnsi="Arial" w:cs="Arial"/>
          <w:b/>
          <w:color w:val="auto"/>
        </w:rPr>
        <w:t>Context of the System</w:t>
      </w:r>
    </w:p>
    <w:p w14:paraId="140881FC" w14:textId="73F54BC5" w:rsidR="2FFCEEC4" w:rsidRPr="006106E6" w:rsidRDefault="2FFCEEC4" w:rsidP="006106E6">
      <w:pPr>
        <w:spacing w:before="0" w:after="0" w:line="257" w:lineRule="auto"/>
        <w:jc w:val="both"/>
        <w:rPr>
          <w:rFonts w:ascii="Arial" w:eastAsia="Calibri" w:hAnsi="Arial" w:cs="Arial"/>
          <w:color w:val="auto"/>
        </w:rPr>
      </w:pPr>
      <w:r w:rsidRPr="006106E6">
        <w:rPr>
          <w:rFonts w:ascii="Arial" w:eastAsia="Calibri" w:hAnsi="Arial" w:cs="Arial"/>
          <w:color w:val="auto"/>
        </w:rPr>
        <w:t xml:space="preserve">The proposed system for </w:t>
      </w:r>
      <w:r w:rsidRPr="006106E6">
        <w:rPr>
          <w:rFonts w:ascii="Arial" w:eastAsia="Calibri" w:hAnsi="Arial" w:cs="Arial"/>
          <w:b/>
          <w:color w:val="auto"/>
        </w:rPr>
        <w:t>Lembaga Koko Malaysia (MCB)</w:t>
      </w:r>
      <w:r w:rsidRPr="006106E6">
        <w:rPr>
          <w:rFonts w:ascii="Arial" w:eastAsia="Calibri" w:hAnsi="Arial" w:cs="Arial"/>
          <w:color w:val="auto"/>
        </w:rPr>
        <w:t xml:space="preserve"> is a new and complete solution designed to enhance the project collaboration, it is not an upgrade of an existing product but rather a purpose</w:t>
      </w:r>
      <w:r w:rsidR="00F65E43" w:rsidRPr="006106E6">
        <w:rPr>
          <w:rFonts w:ascii="Arial" w:eastAsia="Calibri" w:hAnsi="Arial" w:cs="Arial"/>
          <w:color w:val="auto"/>
        </w:rPr>
        <w:t>-</w:t>
      </w:r>
      <w:r w:rsidRPr="006106E6">
        <w:rPr>
          <w:rFonts w:ascii="Arial" w:eastAsia="Calibri" w:hAnsi="Arial" w:cs="Arial"/>
          <w:color w:val="auto"/>
        </w:rPr>
        <w:t>built system aimed at improving efficiency, collaboration and reporting.</w:t>
      </w:r>
    </w:p>
    <w:p w14:paraId="7495E4DB" w14:textId="587960D9" w:rsidR="2FFCEEC4" w:rsidRPr="006106E6" w:rsidRDefault="2FFCEEC4" w:rsidP="006106E6">
      <w:pPr>
        <w:spacing w:before="0" w:after="0" w:line="257" w:lineRule="auto"/>
        <w:jc w:val="both"/>
        <w:rPr>
          <w:rFonts w:ascii="Arial" w:hAnsi="Arial" w:cs="Arial"/>
          <w:color w:val="auto"/>
        </w:rPr>
      </w:pPr>
      <w:r w:rsidRPr="006106E6">
        <w:rPr>
          <w:rFonts w:ascii="Arial" w:eastAsia="Calibri" w:hAnsi="Arial" w:cs="Arial"/>
          <w:color w:val="auto"/>
        </w:rPr>
        <w:t xml:space="preserve"> </w:t>
      </w:r>
    </w:p>
    <w:p w14:paraId="0528D480" w14:textId="6906B05D" w:rsidR="2FFCEEC4" w:rsidRPr="006106E6" w:rsidRDefault="2FFCEEC4" w:rsidP="006106E6">
      <w:pPr>
        <w:spacing w:before="0" w:after="0" w:line="257" w:lineRule="auto"/>
        <w:jc w:val="both"/>
        <w:rPr>
          <w:rFonts w:ascii="Arial" w:hAnsi="Arial" w:cs="Arial"/>
          <w:color w:val="auto"/>
        </w:rPr>
      </w:pPr>
      <w:r w:rsidRPr="006106E6">
        <w:rPr>
          <w:rFonts w:ascii="Arial" w:eastAsia="Calibri" w:hAnsi="Arial" w:cs="Arial"/>
          <w:color w:val="auto"/>
        </w:rPr>
        <w:lastRenderedPageBreak/>
        <w:t>A central feature of the system is the AI-based image recognition to scan cocoa pods and detect the presence of insect eggs. The AI-powered scanning function is to support cocoa farmers, researchers and stakeholders in early pest detection, thereby improving yield quality and reducing crop losses.</w:t>
      </w:r>
    </w:p>
    <w:p w14:paraId="2241E326" w14:textId="4F6068C1" w:rsidR="2FFCEEC4" w:rsidRPr="006106E6" w:rsidRDefault="2FFCEEC4" w:rsidP="006106E6">
      <w:pPr>
        <w:spacing w:before="0" w:after="0" w:line="257" w:lineRule="auto"/>
        <w:jc w:val="both"/>
        <w:rPr>
          <w:rFonts w:ascii="Arial" w:hAnsi="Arial" w:cs="Arial"/>
          <w:color w:val="auto"/>
        </w:rPr>
      </w:pPr>
      <w:r w:rsidRPr="006106E6">
        <w:rPr>
          <w:rFonts w:ascii="Arial" w:eastAsia="Calibri" w:hAnsi="Arial" w:cs="Arial"/>
          <w:color w:val="auto"/>
        </w:rPr>
        <w:t xml:space="preserve"> </w:t>
      </w:r>
    </w:p>
    <w:p w14:paraId="32C2C29A" w14:textId="20BF57CB" w:rsidR="2FFCEEC4" w:rsidRPr="006106E6" w:rsidRDefault="2FFCEEC4" w:rsidP="006106E6">
      <w:pPr>
        <w:spacing w:before="0" w:after="0" w:line="257" w:lineRule="auto"/>
        <w:jc w:val="both"/>
        <w:rPr>
          <w:rFonts w:ascii="Arial" w:hAnsi="Arial" w:cs="Arial"/>
          <w:color w:val="auto"/>
        </w:rPr>
      </w:pPr>
      <w:r w:rsidRPr="006106E6">
        <w:rPr>
          <w:rFonts w:ascii="Arial" w:eastAsia="Calibri" w:hAnsi="Arial" w:cs="Arial"/>
          <w:color w:val="auto"/>
        </w:rPr>
        <w:t xml:space="preserve">The system forms part of a broader digital ecosystem within MCB, incorporating modern AI techniques. The mobile application will serve as a standalone tool, while also functioning as a component of a broader agricultural management ecosystem that could include analytics dashboards and maybe expandable to integrate with future </w:t>
      </w:r>
      <w:r w:rsidR="00F65E43" w:rsidRPr="006106E6">
        <w:rPr>
          <w:rFonts w:ascii="Arial" w:eastAsia="Calibri" w:hAnsi="Arial" w:cs="Arial"/>
          <w:color w:val="auto"/>
        </w:rPr>
        <w:t>enterprises</w:t>
      </w:r>
      <w:r w:rsidRPr="006106E6">
        <w:rPr>
          <w:rFonts w:ascii="Arial" w:eastAsia="Calibri" w:hAnsi="Arial" w:cs="Arial"/>
          <w:color w:val="auto"/>
        </w:rPr>
        <w:t>.</w:t>
      </w:r>
    </w:p>
    <w:p w14:paraId="5224675F" w14:textId="0BE142C6" w:rsidR="380DBE5E" w:rsidRPr="006106E6" w:rsidRDefault="380DBE5E" w:rsidP="380DBE5E">
      <w:pPr>
        <w:spacing w:before="0" w:after="0" w:line="257" w:lineRule="auto"/>
        <w:rPr>
          <w:rFonts w:ascii="Arial" w:eastAsia="Calibri" w:hAnsi="Arial" w:cs="Arial"/>
          <w:color w:val="auto"/>
        </w:rPr>
      </w:pPr>
    </w:p>
    <w:p w14:paraId="5CC041C2" w14:textId="0679F819" w:rsidR="2FFCEEC4" w:rsidRPr="00393E8B" w:rsidRDefault="2FFCEEC4" w:rsidP="380DBE5E">
      <w:pPr>
        <w:pStyle w:val="Heading3"/>
        <w:spacing w:after="240"/>
        <w:rPr>
          <w:rFonts w:ascii="Arial" w:hAnsi="Arial" w:cs="Arial"/>
          <w:b/>
          <w:color w:val="auto"/>
        </w:rPr>
      </w:pPr>
      <w:r w:rsidRPr="00393E8B">
        <w:rPr>
          <w:rFonts w:ascii="Arial" w:hAnsi="Arial" w:cs="Arial"/>
          <w:b/>
          <w:color w:val="auto"/>
        </w:rPr>
        <w:t xml:space="preserve">5.1 Functional Requirement </w:t>
      </w:r>
    </w:p>
    <w:p w14:paraId="5FE32BCE" w14:textId="095257C2" w:rsidR="2FFCEEC4" w:rsidRPr="006106E6" w:rsidRDefault="2FFCEEC4" w:rsidP="006106E6">
      <w:pPr>
        <w:spacing w:before="0" w:after="0" w:line="257" w:lineRule="auto"/>
        <w:jc w:val="both"/>
        <w:rPr>
          <w:rFonts w:ascii="Arial" w:eastAsia="Calibri" w:hAnsi="Arial" w:cs="Arial"/>
          <w:b/>
          <w:color w:val="auto"/>
        </w:rPr>
      </w:pPr>
      <w:r w:rsidRPr="006106E6">
        <w:rPr>
          <w:rFonts w:ascii="Arial" w:eastAsia="Calibri" w:hAnsi="Arial" w:cs="Arial"/>
          <w:b/>
          <w:color w:val="auto"/>
        </w:rPr>
        <w:t>AI Scanning Module</w:t>
      </w:r>
    </w:p>
    <w:p w14:paraId="33A4ED07" w14:textId="5B79C22E" w:rsidR="2FFCEEC4" w:rsidRPr="006106E6" w:rsidRDefault="2FFCEEC4" w:rsidP="006106E6">
      <w:pPr>
        <w:pStyle w:val="ListParagraph"/>
        <w:numPr>
          <w:ilvl w:val="0"/>
          <w:numId w:val="25"/>
        </w:numPr>
        <w:spacing w:before="0" w:after="0" w:line="257" w:lineRule="auto"/>
        <w:jc w:val="both"/>
        <w:rPr>
          <w:rFonts w:ascii="Arial" w:eastAsia="Calibri" w:hAnsi="Arial" w:cs="Arial"/>
          <w:color w:val="auto"/>
        </w:rPr>
      </w:pPr>
      <w:r w:rsidRPr="006106E6">
        <w:rPr>
          <w:rFonts w:ascii="Arial" w:eastAsia="Calibri" w:hAnsi="Arial" w:cs="Arial"/>
          <w:color w:val="auto"/>
          <w:sz w:val="22"/>
          <w:szCs w:val="22"/>
        </w:rPr>
        <w:t>The system must allow users to capture or upload images of cocoa pods via a mobile app.</w:t>
      </w:r>
    </w:p>
    <w:p w14:paraId="6AFD25EC" w14:textId="6DE7AF7B" w:rsidR="2FFCEEC4" w:rsidRPr="006106E6" w:rsidRDefault="2FFCEEC4" w:rsidP="006106E6">
      <w:pPr>
        <w:pStyle w:val="ListParagraph"/>
        <w:numPr>
          <w:ilvl w:val="0"/>
          <w:numId w:val="25"/>
        </w:numPr>
        <w:spacing w:before="0" w:after="0" w:line="257" w:lineRule="auto"/>
        <w:jc w:val="both"/>
        <w:rPr>
          <w:rFonts w:ascii="Arial" w:eastAsia="Calibri" w:hAnsi="Arial" w:cs="Arial"/>
          <w:color w:val="auto"/>
        </w:rPr>
      </w:pPr>
      <w:r w:rsidRPr="006106E6">
        <w:rPr>
          <w:rFonts w:ascii="Arial" w:eastAsia="Calibri" w:hAnsi="Arial" w:cs="Arial"/>
          <w:color w:val="auto"/>
          <w:sz w:val="22"/>
          <w:szCs w:val="22"/>
        </w:rPr>
        <w:t>The AI model must process the image and detect the presence of eggs on the pod surface.</w:t>
      </w:r>
    </w:p>
    <w:p w14:paraId="6DF8A21F" w14:textId="60F2D0AD" w:rsidR="2FFCEEC4" w:rsidRPr="006106E6" w:rsidRDefault="2FFCEEC4" w:rsidP="006106E6">
      <w:pPr>
        <w:pStyle w:val="ListParagraph"/>
        <w:numPr>
          <w:ilvl w:val="0"/>
          <w:numId w:val="25"/>
        </w:numPr>
        <w:spacing w:before="0" w:after="0" w:line="257" w:lineRule="auto"/>
        <w:jc w:val="both"/>
        <w:rPr>
          <w:rFonts w:ascii="Arial" w:eastAsia="Calibri" w:hAnsi="Arial" w:cs="Arial"/>
          <w:color w:val="auto"/>
        </w:rPr>
      </w:pPr>
      <w:r w:rsidRPr="006106E6">
        <w:rPr>
          <w:rFonts w:ascii="Arial" w:eastAsia="Calibri" w:hAnsi="Arial" w:cs="Arial"/>
          <w:color w:val="auto"/>
          <w:sz w:val="22"/>
          <w:szCs w:val="22"/>
        </w:rPr>
        <w:t>The system display results (e.g., “3 Eggs Detected” / “No Eggs Detected”).</w:t>
      </w:r>
    </w:p>
    <w:p w14:paraId="54B9CADE" w14:textId="6D9045DB" w:rsidR="2FFCEEC4" w:rsidRPr="006106E6" w:rsidRDefault="2FFCEEC4" w:rsidP="006106E6">
      <w:pPr>
        <w:spacing w:before="0" w:after="0" w:line="257" w:lineRule="auto"/>
        <w:jc w:val="both"/>
        <w:rPr>
          <w:rFonts w:ascii="Arial" w:hAnsi="Arial" w:cs="Arial"/>
          <w:color w:val="auto"/>
        </w:rPr>
      </w:pPr>
      <w:r w:rsidRPr="006106E6">
        <w:rPr>
          <w:rFonts w:ascii="Arial" w:eastAsia="Calibri" w:hAnsi="Arial" w:cs="Arial"/>
          <w:color w:val="auto"/>
        </w:rPr>
        <w:t xml:space="preserve"> </w:t>
      </w:r>
    </w:p>
    <w:p w14:paraId="3BD28EDB" w14:textId="40367332" w:rsidR="2FFCEEC4" w:rsidRPr="006106E6" w:rsidRDefault="2FFCEEC4" w:rsidP="006106E6">
      <w:pPr>
        <w:spacing w:before="0" w:after="0" w:line="257" w:lineRule="auto"/>
        <w:jc w:val="both"/>
        <w:rPr>
          <w:rFonts w:ascii="Arial" w:eastAsia="Calibri" w:hAnsi="Arial" w:cs="Arial"/>
          <w:b/>
          <w:color w:val="auto"/>
        </w:rPr>
      </w:pPr>
      <w:r w:rsidRPr="006106E6">
        <w:rPr>
          <w:rFonts w:ascii="Arial" w:eastAsia="Calibri" w:hAnsi="Arial" w:cs="Arial"/>
          <w:b/>
          <w:color w:val="auto"/>
        </w:rPr>
        <w:t>Mobile Application</w:t>
      </w:r>
    </w:p>
    <w:p w14:paraId="057F5474" w14:textId="4333CD45" w:rsidR="2FFCEEC4" w:rsidRPr="006106E6" w:rsidRDefault="2FFCEEC4" w:rsidP="006106E6">
      <w:pPr>
        <w:pStyle w:val="ListParagraph"/>
        <w:numPr>
          <w:ilvl w:val="0"/>
          <w:numId w:val="28"/>
        </w:numPr>
        <w:spacing w:before="0" w:after="0" w:line="257" w:lineRule="auto"/>
        <w:jc w:val="both"/>
        <w:rPr>
          <w:rFonts w:ascii="Arial" w:eastAsia="Calibri" w:hAnsi="Arial" w:cs="Arial"/>
          <w:color w:val="auto"/>
        </w:rPr>
      </w:pPr>
      <w:r w:rsidRPr="006106E6">
        <w:rPr>
          <w:rFonts w:ascii="Arial" w:eastAsia="Calibri" w:hAnsi="Arial" w:cs="Arial"/>
          <w:color w:val="auto"/>
          <w:sz w:val="22"/>
          <w:szCs w:val="22"/>
        </w:rPr>
        <w:t>Must provide a user-friendly interface for farmers and stakeholders.</w:t>
      </w:r>
    </w:p>
    <w:p w14:paraId="1C901D6A" w14:textId="19CA03FC" w:rsidR="2FFCEEC4" w:rsidRPr="006106E6" w:rsidRDefault="2FFCEEC4" w:rsidP="006106E6">
      <w:pPr>
        <w:pStyle w:val="ListParagraph"/>
        <w:numPr>
          <w:ilvl w:val="0"/>
          <w:numId w:val="28"/>
        </w:numPr>
        <w:spacing w:before="0" w:after="0" w:line="257" w:lineRule="auto"/>
        <w:jc w:val="both"/>
        <w:rPr>
          <w:rFonts w:ascii="Arial" w:eastAsia="Calibri" w:hAnsi="Arial" w:cs="Arial"/>
          <w:color w:val="auto"/>
        </w:rPr>
      </w:pPr>
      <w:r w:rsidRPr="006106E6">
        <w:rPr>
          <w:rFonts w:ascii="Arial" w:eastAsia="Calibri" w:hAnsi="Arial" w:cs="Arial"/>
          <w:color w:val="auto"/>
          <w:sz w:val="22"/>
          <w:szCs w:val="22"/>
        </w:rPr>
        <w:t>Must include login and role-based access (farmer, researcher, admin).</w:t>
      </w:r>
    </w:p>
    <w:p w14:paraId="31E955A3" w14:textId="7FF21EA2" w:rsidR="2FFCEEC4" w:rsidRPr="006106E6" w:rsidRDefault="2FFCEEC4" w:rsidP="006106E6">
      <w:pPr>
        <w:pStyle w:val="ListParagraph"/>
        <w:numPr>
          <w:ilvl w:val="0"/>
          <w:numId w:val="28"/>
        </w:numPr>
        <w:spacing w:before="0" w:after="0" w:line="257" w:lineRule="auto"/>
        <w:jc w:val="both"/>
        <w:rPr>
          <w:rFonts w:ascii="Arial" w:eastAsia="Calibri" w:hAnsi="Arial" w:cs="Arial"/>
          <w:color w:val="auto"/>
        </w:rPr>
      </w:pPr>
      <w:r w:rsidRPr="006106E6">
        <w:rPr>
          <w:rFonts w:ascii="Arial" w:eastAsia="Calibri" w:hAnsi="Arial" w:cs="Arial"/>
          <w:color w:val="auto"/>
          <w:sz w:val="22"/>
          <w:szCs w:val="22"/>
        </w:rPr>
        <w:t>Must allow offline image capture, with processing either offline (device-level AI) or online (cloud-based AI).</w:t>
      </w:r>
    </w:p>
    <w:p w14:paraId="5391E3BC" w14:textId="34EDB58E" w:rsidR="2FFCEEC4" w:rsidRPr="006106E6" w:rsidRDefault="2FFCEEC4" w:rsidP="006106E6">
      <w:pPr>
        <w:spacing w:before="0" w:after="0" w:line="257" w:lineRule="auto"/>
        <w:jc w:val="both"/>
        <w:rPr>
          <w:rFonts w:ascii="Arial" w:hAnsi="Arial" w:cs="Arial"/>
          <w:color w:val="auto"/>
        </w:rPr>
      </w:pPr>
      <w:r w:rsidRPr="006106E6">
        <w:rPr>
          <w:rFonts w:ascii="Arial" w:eastAsia="Calibri" w:hAnsi="Arial" w:cs="Arial"/>
          <w:color w:val="auto"/>
        </w:rPr>
        <w:t xml:space="preserve"> </w:t>
      </w:r>
    </w:p>
    <w:p w14:paraId="1249D0AA" w14:textId="470EDBA2" w:rsidR="2FFCEEC4" w:rsidRPr="006106E6" w:rsidRDefault="2FFCEEC4" w:rsidP="006106E6">
      <w:pPr>
        <w:spacing w:before="0" w:after="0" w:line="257" w:lineRule="auto"/>
        <w:jc w:val="both"/>
        <w:rPr>
          <w:rFonts w:ascii="Arial" w:eastAsia="Calibri" w:hAnsi="Arial" w:cs="Arial"/>
          <w:b/>
          <w:color w:val="auto"/>
        </w:rPr>
      </w:pPr>
      <w:r w:rsidRPr="006106E6">
        <w:rPr>
          <w:rFonts w:ascii="Arial" w:eastAsia="Calibri" w:hAnsi="Arial" w:cs="Arial"/>
          <w:b/>
          <w:color w:val="auto"/>
        </w:rPr>
        <w:t>Data Management</w:t>
      </w:r>
    </w:p>
    <w:p w14:paraId="7557BF08" w14:textId="29117B9A" w:rsidR="2FFCEEC4" w:rsidRPr="006106E6" w:rsidRDefault="2FFCEEC4" w:rsidP="006106E6">
      <w:pPr>
        <w:pStyle w:val="ListParagraph"/>
        <w:numPr>
          <w:ilvl w:val="0"/>
          <w:numId w:val="27"/>
        </w:numPr>
        <w:spacing w:before="0" w:after="0" w:line="257" w:lineRule="auto"/>
        <w:jc w:val="both"/>
        <w:rPr>
          <w:rFonts w:ascii="Arial" w:eastAsia="Calibri" w:hAnsi="Arial" w:cs="Arial"/>
          <w:color w:val="auto"/>
        </w:rPr>
      </w:pPr>
      <w:r w:rsidRPr="006106E6">
        <w:rPr>
          <w:rFonts w:ascii="Arial" w:eastAsia="Calibri" w:hAnsi="Arial" w:cs="Arial"/>
          <w:color w:val="auto"/>
          <w:sz w:val="22"/>
          <w:szCs w:val="22"/>
        </w:rPr>
        <w:t>Images and results must be stored in a structured database.</w:t>
      </w:r>
    </w:p>
    <w:p w14:paraId="3C72DFB1" w14:textId="641966AD" w:rsidR="2FFCEEC4" w:rsidRPr="006106E6" w:rsidRDefault="2FFCEEC4" w:rsidP="006106E6">
      <w:pPr>
        <w:pStyle w:val="ListParagraph"/>
        <w:numPr>
          <w:ilvl w:val="0"/>
          <w:numId w:val="27"/>
        </w:numPr>
        <w:spacing w:before="0" w:after="0" w:line="257" w:lineRule="auto"/>
        <w:jc w:val="both"/>
        <w:rPr>
          <w:rFonts w:ascii="Arial" w:eastAsia="Calibri" w:hAnsi="Arial" w:cs="Arial"/>
          <w:color w:val="auto"/>
        </w:rPr>
      </w:pPr>
      <w:r w:rsidRPr="006106E6">
        <w:rPr>
          <w:rFonts w:ascii="Arial" w:eastAsia="Calibri" w:hAnsi="Arial" w:cs="Arial"/>
          <w:color w:val="auto"/>
          <w:sz w:val="22"/>
          <w:szCs w:val="22"/>
        </w:rPr>
        <w:t>The system must allow retrieval of historical scans for analysis.</w:t>
      </w:r>
    </w:p>
    <w:p w14:paraId="054F4F74" w14:textId="62ABD2F6" w:rsidR="2FFCEEC4" w:rsidRPr="006106E6" w:rsidRDefault="2FFCEEC4" w:rsidP="006106E6">
      <w:pPr>
        <w:pStyle w:val="ListParagraph"/>
        <w:numPr>
          <w:ilvl w:val="0"/>
          <w:numId w:val="27"/>
        </w:numPr>
        <w:spacing w:before="0" w:after="0" w:line="257" w:lineRule="auto"/>
        <w:jc w:val="both"/>
        <w:rPr>
          <w:rFonts w:ascii="Arial" w:eastAsia="Calibri" w:hAnsi="Arial" w:cs="Arial"/>
          <w:color w:val="auto"/>
        </w:rPr>
      </w:pPr>
      <w:r w:rsidRPr="006106E6">
        <w:rPr>
          <w:rFonts w:ascii="Arial" w:eastAsia="Calibri" w:hAnsi="Arial" w:cs="Arial"/>
          <w:color w:val="auto"/>
          <w:sz w:val="22"/>
          <w:szCs w:val="22"/>
        </w:rPr>
        <w:t>Must provide export functionality for reports.</w:t>
      </w:r>
    </w:p>
    <w:p w14:paraId="0BECFC08" w14:textId="12CC3A48" w:rsidR="2FFCEEC4" w:rsidRPr="006106E6" w:rsidRDefault="2FFCEEC4" w:rsidP="006106E6">
      <w:pPr>
        <w:spacing w:before="0" w:after="0" w:line="257" w:lineRule="auto"/>
        <w:jc w:val="both"/>
        <w:rPr>
          <w:rFonts w:ascii="Arial" w:hAnsi="Arial" w:cs="Arial"/>
          <w:color w:val="auto"/>
        </w:rPr>
      </w:pPr>
      <w:r w:rsidRPr="006106E6">
        <w:rPr>
          <w:rFonts w:ascii="Arial" w:eastAsia="Calibri" w:hAnsi="Arial" w:cs="Arial"/>
          <w:color w:val="auto"/>
        </w:rPr>
        <w:t xml:space="preserve"> </w:t>
      </w:r>
    </w:p>
    <w:p w14:paraId="40C809C0" w14:textId="7AEC62F5" w:rsidR="2FFCEEC4" w:rsidRPr="006106E6" w:rsidRDefault="2FFCEEC4" w:rsidP="006106E6">
      <w:pPr>
        <w:spacing w:before="0" w:after="0" w:line="257" w:lineRule="auto"/>
        <w:jc w:val="both"/>
        <w:rPr>
          <w:rFonts w:ascii="Arial" w:eastAsia="Calibri" w:hAnsi="Arial" w:cs="Arial"/>
          <w:b/>
          <w:color w:val="auto"/>
        </w:rPr>
      </w:pPr>
      <w:r w:rsidRPr="006106E6">
        <w:rPr>
          <w:rFonts w:ascii="Arial" w:eastAsia="Calibri" w:hAnsi="Arial" w:cs="Arial"/>
          <w:b/>
          <w:color w:val="auto"/>
        </w:rPr>
        <w:t xml:space="preserve">Integration </w:t>
      </w:r>
    </w:p>
    <w:p w14:paraId="1B630077" w14:textId="604E6A4D" w:rsidR="2FFCEEC4" w:rsidRPr="006106E6" w:rsidRDefault="2FFCEEC4" w:rsidP="006106E6">
      <w:pPr>
        <w:pStyle w:val="ListParagraph"/>
        <w:numPr>
          <w:ilvl w:val="0"/>
          <w:numId w:val="26"/>
        </w:numPr>
        <w:spacing w:before="0" w:after="0" w:line="257" w:lineRule="auto"/>
        <w:jc w:val="both"/>
        <w:rPr>
          <w:rFonts w:ascii="Arial" w:eastAsia="Calibri" w:hAnsi="Arial" w:cs="Arial"/>
          <w:color w:val="auto"/>
        </w:rPr>
      </w:pPr>
      <w:r w:rsidRPr="006106E6">
        <w:rPr>
          <w:rFonts w:ascii="Arial" w:eastAsia="Calibri" w:hAnsi="Arial" w:cs="Arial"/>
          <w:color w:val="auto"/>
          <w:sz w:val="22"/>
          <w:szCs w:val="22"/>
        </w:rPr>
        <w:t xml:space="preserve">The system should </w:t>
      </w:r>
      <w:r w:rsidR="00393E8B" w:rsidRPr="006106E6">
        <w:rPr>
          <w:rFonts w:ascii="Arial" w:eastAsia="Calibri" w:hAnsi="Arial" w:cs="Arial"/>
          <w:color w:val="auto"/>
          <w:sz w:val="22"/>
          <w:szCs w:val="22"/>
        </w:rPr>
        <w:t>be integrated</w:t>
      </w:r>
      <w:r w:rsidRPr="006106E6">
        <w:rPr>
          <w:rFonts w:ascii="Arial" w:eastAsia="Calibri" w:hAnsi="Arial" w:cs="Arial"/>
          <w:color w:val="auto"/>
          <w:sz w:val="22"/>
          <w:szCs w:val="22"/>
        </w:rPr>
        <w:t xml:space="preserve"> with a dashboard for MCB researchers.</w:t>
      </w:r>
    </w:p>
    <w:p w14:paraId="76B7055E" w14:textId="74EDF84C" w:rsidR="380DBE5E" w:rsidRPr="006106E6" w:rsidRDefault="380DBE5E" w:rsidP="006106E6">
      <w:pPr>
        <w:spacing w:before="0" w:after="160" w:line="257" w:lineRule="auto"/>
        <w:jc w:val="both"/>
        <w:rPr>
          <w:rFonts w:ascii="Arial" w:eastAsia="Calibri" w:hAnsi="Arial" w:cs="Arial"/>
          <w:color w:val="auto"/>
        </w:rPr>
      </w:pPr>
    </w:p>
    <w:p w14:paraId="281C79A0" w14:textId="1D84DFBA" w:rsidR="2E0FDA68" w:rsidRPr="00393E8B" w:rsidRDefault="2E0FDA68" w:rsidP="006106E6">
      <w:pPr>
        <w:pStyle w:val="Heading3"/>
        <w:spacing w:after="240"/>
        <w:jc w:val="both"/>
        <w:rPr>
          <w:rFonts w:ascii="Arial" w:hAnsi="Arial" w:cs="Arial"/>
          <w:b/>
          <w:color w:val="auto"/>
        </w:rPr>
      </w:pPr>
      <w:r w:rsidRPr="00393E8B">
        <w:rPr>
          <w:rFonts w:ascii="Arial" w:hAnsi="Arial" w:cs="Arial"/>
          <w:b/>
          <w:color w:val="auto"/>
        </w:rPr>
        <w:t>5.2 Non-Functional Requirement</w:t>
      </w:r>
    </w:p>
    <w:p w14:paraId="713308E1" w14:textId="54956BE6" w:rsidR="2E0FDA68" w:rsidRPr="006106E6" w:rsidRDefault="2E0FDA68" w:rsidP="006106E6">
      <w:pPr>
        <w:spacing w:before="0" w:after="0" w:line="257" w:lineRule="auto"/>
        <w:jc w:val="both"/>
        <w:rPr>
          <w:rFonts w:ascii="Arial" w:eastAsia="Calibri" w:hAnsi="Arial" w:cs="Arial"/>
          <w:b/>
          <w:color w:val="auto"/>
        </w:rPr>
      </w:pPr>
      <w:r w:rsidRPr="006106E6">
        <w:rPr>
          <w:rFonts w:ascii="Arial" w:eastAsia="Calibri" w:hAnsi="Arial" w:cs="Arial"/>
          <w:b/>
          <w:color w:val="auto"/>
        </w:rPr>
        <w:t>Performance</w:t>
      </w:r>
    </w:p>
    <w:p w14:paraId="07011258" w14:textId="013CA459" w:rsidR="2E0FDA68" w:rsidRPr="006106E6" w:rsidRDefault="2E0FDA68" w:rsidP="006106E6">
      <w:pPr>
        <w:pStyle w:val="ListParagraph"/>
        <w:numPr>
          <w:ilvl w:val="0"/>
          <w:numId w:val="24"/>
        </w:numPr>
        <w:spacing w:before="0" w:after="0" w:line="257" w:lineRule="auto"/>
        <w:jc w:val="both"/>
        <w:rPr>
          <w:rFonts w:ascii="Arial" w:eastAsia="Calibri" w:hAnsi="Arial" w:cs="Arial"/>
          <w:color w:val="auto"/>
        </w:rPr>
      </w:pPr>
      <w:r w:rsidRPr="006106E6">
        <w:rPr>
          <w:rFonts w:ascii="Arial" w:eastAsia="Calibri" w:hAnsi="Arial" w:cs="Arial"/>
          <w:color w:val="auto"/>
          <w:sz w:val="22"/>
          <w:szCs w:val="22"/>
        </w:rPr>
        <w:t>AI detection must process images in under 5 seconds per scan.</w:t>
      </w:r>
    </w:p>
    <w:p w14:paraId="4C0A14FD" w14:textId="4417BFCB" w:rsidR="2E0FDA68" w:rsidRPr="006106E6" w:rsidRDefault="2E0FDA68" w:rsidP="006106E6">
      <w:pPr>
        <w:pStyle w:val="ListParagraph"/>
        <w:numPr>
          <w:ilvl w:val="0"/>
          <w:numId w:val="24"/>
        </w:numPr>
        <w:spacing w:before="0" w:after="160" w:line="257" w:lineRule="auto"/>
        <w:jc w:val="both"/>
        <w:rPr>
          <w:rFonts w:ascii="Arial" w:eastAsia="Calibri" w:hAnsi="Arial" w:cs="Arial"/>
          <w:color w:val="auto"/>
        </w:rPr>
      </w:pPr>
      <w:r w:rsidRPr="006106E6">
        <w:rPr>
          <w:rFonts w:ascii="Arial" w:eastAsia="Calibri" w:hAnsi="Arial" w:cs="Arial"/>
          <w:color w:val="auto"/>
          <w:sz w:val="22"/>
          <w:szCs w:val="22"/>
        </w:rPr>
        <w:t>The system must handle at least 100 concurrent users during peak usage.</w:t>
      </w:r>
    </w:p>
    <w:p w14:paraId="1B07A837" w14:textId="17D522C4" w:rsidR="2E0FDA68" w:rsidRPr="006106E6" w:rsidRDefault="2E0FDA68" w:rsidP="006106E6">
      <w:pPr>
        <w:spacing w:before="0" w:after="160" w:line="257" w:lineRule="auto"/>
        <w:jc w:val="both"/>
        <w:rPr>
          <w:rFonts w:ascii="Arial" w:hAnsi="Arial" w:cs="Arial"/>
          <w:color w:val="auto"/>
        </w:rPr>
      </w:pPr>
      <w:r w:rsidRPr="006106E6">
        <w:rPr>
          <w:rFonts w:ascii="Arial" w:eastAsia="Calibri" w:hAnsi="Arial" w:cs="Arial"/>
          <w:color w:val="auto"/>
        </w:rPr>
        <w:t xml:space="preserve"> </w:t>
      </w:r>
    </w:p>
    <w:p w14:paraId="31E99232" w14:textId="4D6A9454" w:rsidR="2E0FDA68" w:rsidRPr="006106E6" w:rsidRDefault="2E0FDA68" w:rsidP="006106E6">
      <w:pPr>
        <w:spacing w:before="0" w:after="0" w:line="257" w:lineRule="auto"/>
        <w:jc w:val="both"/>
        <w:rPr>
          <w:rFonts w:ascii="Arial" w:eastAsia="Calibri" w:hAnsi="Arial" w:cs="Arial"/>
          <w:b/>
          <w:color w:val="auto"/>
        </w:rPr>
      </w:pPr>
      <w:r w:rsidRPr="006106E6">
        <w:rPr>
          <w:rFonts w:ascii="Arial" w:eastAsia="Calibri" w:hAnsi="Arial" w:cs="Arial"/>
          <w:b/>
          <w:color w:val="auto"/>
        </w:rPr>
        <w:t>Accuracy</w:t>
      </w:r>
    </w:p>
    <w:p w14:paraId="47D3EDB5" w14:textId="55BDEA5A" w:rsidR="2E0FDA68" w:rsidRPr="006106E6" w:rsidRDefault="2E0FDA68" w:rsidP="006106E6">
      <w:pPr>
        <w:pStyle w:val="ListParagraph"/>
        <w:numPr>
          <w:ilvl w:val="0"/>
          <w:numId w:val="23"/>
        </w:numPr>
        <w:spacing w:before="0" w:after="0" w:line="257" w:lineRule="auto"/>
        <w:jc w:val="both"/>
        <w:rPr>
          <w:rFonts w:ascii="Arial" w:eastAsia="Calibri" w:hAnsi="Arial" w:cs="Arial"/>
          <w:color w:val="auto"/>
        </w:rPr>
      </w:pPr>
      <w:r w:rsidRPr="006106E6">
        <w:rPr>
          <w:rFonts w:ascii="Arial" w:eastAsia="Calibri" w:hAnsi="Arial" w:cs="Arial"/>
          <w:color w:val="auto"/>
          <w:sz w:val="22"/>
          <w:szCs w:val="22"/>
        </w:rPr>
        <w:lastRenderedPageBreak/>
        <w:t>AI scanning must achieve a minimum accuracy of 85% in egg detection, with continuous model retraining planned to improve performance.</w:t>
      </w:r>
    </w:p>
    <w:p w14:paraId="516F4F6A" w14:textId="642ED663" w:rsidR="2E0FDA68" w:rsidRPr="006106E6" w:rsidRDefault="2E0FDA68" w:rsidP="006106E6">
      <w:pPr>
        <w:spacing w:before="0" w:after="160" w:line="257" w:lineRule="auto"/>
        <w:jc w:val="both"/>
        <w:rPr>
          <w:rFonts w:ascii="Arial" w:hAnsi="Arial" w:cs="Arial"/>
          <w:color w:val="auto"/>
        </w:rPr>
      </w:pPr>
      <w:r w:rsidRPr="006106E6">
        <w:rPr>
          <w:rFonts w:ascii="Arial" w:eastAsia="Calibri" w:hAnsi="Arial" w:cs="Arial"/>
          <w:color w:val="auto"/>
        </w:rPr>
        <w:t xml:space="preserve"> </w:t>
      </w:r>
    </w:p>
    <w:p w14:paraId="4463A95B" w14:textId="226E7C26" w:rsidR="2E0FDA68" w:rsidRPr="006106E6" w:rsidRDefault="2E0FDA68" w:rsidP="006106E6">
      <w:pPr>
        <w:spacing w:before="240" w:after="0" w:line="257" w:lineRule="auto"/>
        <w:jc w:val="both"/>
        <w:rPr>
          <w:rFonts w:ascii="Arial" w:eastAsia="Calibri" w:hAnsi="Arial" w:cs="Arial"/>
          <w:b/>
          <w:color w:val="auto"/>
        </w:rPr>
      </w:pPr>
      <w:r w:rsidRPr="006106E6">
        <w:rPr>
          <w:rFonts w:ascii="Arial" w:eastAsia="Calibri" w:hAnsi="Arial" w:cs="Arial"/>
          <w:b/>
          <w:color w:val="auto"/>
        </w:rPr>
        <w:t>Usability</w:t>
      </w:r>
    </w:p>
    <w:p w14:paraId="43538CE4" w14:textId="6ECF7073" w:rsidR="2E0FDA68" w:rsidRPr="006106E6" w:rsidRDefault="2E0FDA68" w:rsidP="006106E6">
      <w:pPr>
        <w:pStyle w:val="ListParagraph"/>
        <w:numPr>
          <w:ilvl w:val="0"/>
          <w:numId w:val="22"/>
        </w:numPr>
        <w:spacing w:before="0" w:after="0" w:line="257" w:lineRule="auto"/>
        <w:jc w:val="both"/>
        <w:rPr>
          <w:rFonts w:ascii="Arial" w:eastAsia="Calibri" w:hAnsi="Arial" w:cs="Arial"/>
          <w:color w:val="auto"/>
        </w:rPr>
      </w:pPr>
      <w:r w:rsidRPr="006106E6">
        <w:rPr>
          <w:rFonts w:ascii="Arial" w:eastAsia="Calibri" w:hAnsi="Arial" w:cs="Arial"/>
          <w:color w:val="auto"/>
          <w:sz w:val="22"/>
          <w:szCs w:val="22"/>
        </w:rPr>
        <w:t>The mobile interface must be intuitive and accessible to users with minimal technical background.</w:t>
      </w:r>
    </w:p>
    <w:p w14:paraId="76B38377" w14:textId="3DAF4544" w:rsidR="2E0FDA68" w:rsidRPr="006106E6" w:rsidRDefault="2E0FDA68" w:rsidP="006106E6">
      <w:pPr>
        <w:pStyle w:val="ListParagraph"/>
        <w:numPr>
          <w:ilvl w:val="0"/>
          <w:numId w:val="22"/>
        </w:numPr>
        <w:spacing w:before="0" w:after="160" w:line="257" w:lineRule="auto"/>
        <w:jc w:val="both"/>
        <w:rPr>
          <w:rFonts w:ascii="Arial" w:eastAsia="Calibri" w:hAnsi="Arial" w:cs="Arial"/>
          <w:color w:val="auto"/>
        </w:rPr>
      </w:pPr>
      <w:r w:rsidRPr="006106E6">
        <w:rPr>
          <w:rFonts w:ascii="Arial" w:eastAsia="Calibri" w:hAnsi="Arial" w:cs="Arial"/>
          <w:color w:val="auto"/>
          <w:sz w:val="22"/>
          <w:szCs w:val="22"/>
        </w:rPr>
        <w:t>Must support multi-language interface (English, Bahasa Malaysia, and potentially other local languages).</w:t>
      </w:r>
    </w:p>
    <w:p w14:paraId="35A7F5D5" w14:textId="41D5AD07" w:rsidR="2E0FDA68" w:rsidRPr="006106E6" w:rsidRDefault="2E0FDA68" w:rsidP="006106E6">
      <w:pPr>
        <w:spacing w:before="0" w:after="160" w:line="257" w:lineRule="auto"/>
        <w:jc w:val="both"/>
        <w:rPr>
          <w:rFonts w:ascii="Arial" w:hAnsi="Arial" w:cs="Arial"/>
          <w:color w:val="auto"/>
        </w:rPr>
      </w:pPr>
      <w:r w:rsidRPr="006106E6">
        <w:rPr>
          <w:rFonts w:ascii="Arial" w:eastAsia="Calibri" w:hAnsi="Arial" w:cs="Arial"/>
          <w:color w:val="auto"/>
        </w:rPr>
        <w:t xml:space="preserve"> </w:t>
      </w:r>
    </w:p>
    <w:p w14:paraId="2F05892C" w14:textId="451CE380" w:rsidR="2E0FDA68" w:rsidRPr="006106E6" w:rsidRDefault="2E0FDA68" w:rsidP="006106E6">
      <w:pPr>
        <w:spacing w:before="0" w:after="0" w:line="257" w:lineRule="auto"/>
        <w:jc w:val="both"/>
        <w:rPr>
          <w:rFonts w:ascii="Arial" w:eastAsia="Calibri" w:hAnsi="Arial" w:cs="Arial"/>
          <w:b/>
          <w:color w:val="auto"/>
        </w:rPr>
      </w:pPr>
      <w:r w:rsidRPr="006106E6">
        <w:rPr>
          <w:rFonts w:ascii="Arial" w:eastAsia="Calibri" w:hAnsi="Arial" w:cs="Arial"/>
          <w:b/>
          <w:color w:val="auto"/>
        </w:rPr>
        <w:t>Reliability &amp; Availability</w:t>
      </w:r>
    </w:p>
    <w:p w14:paraId="6D4E1430" w14:textId="7DF865AE" w:rsidR="2E0FDA68" w:rsidRPr="006106E6" w:rsidRDefault="2E0FDA68" w:rsidP="006106E6">
      <w:pPr>
        <w:pStyle w:val="ListParagraph"/>
        <w:numPr>
          <w:ilvl w:val="0"/>
          <w:numId w:val="21"/>
        </w:numPr>
        <w:spacing w:before="0" w:after="0" w:line="257" w:lineRule="auto"/>
        <w:jc w:val="both"/>
        <w:rPr>
          <w:rFonts w:ascii="Arial" w:eastAsia="Calibri" w:hAnsi="Arial" w:cs="Arial"/>
          <w:color w:val="auto"/>
        </w:rPr>
      </w:pPr>
      <w:r w:rsidRPr="006106E6">
        <w:rPr>
          <w:rFonts w:ascii="Arial" w:eastAsia="Calibri" w:hAnsi="Arial" w:cs="Arial"/>
          <w:color w:val="auto"/>
          <w:sz w:val="22"/>
          <w:szCs w:val="22"/>
        </w:rPr>
        <w:t>System uptime must be at least 99%.</w:t>
      </w:r>
    </w:p>
    <w:p w14:paraId="5CDE5E79" w14:textId="44D936A9" w:rsidR="2E0FDA68" w:rsidRPr="006106E6" w:rsidRDefault="2E0FDA68" w:rsidP="006106E6">
      <w:pPr>
        <w:pStyle w:val="ListParagraph"/>
        <w:numPr>
          <w:ilvl w:val="0"/>
          <w:numId w:val="21"/>
        </w:numPr>
        <w:spacing w:before="0" w:after="0" w:line="257" w:lineRule="auto"/>
        <w:jc w:val="both"/>
        <w:rPr>
          <w:rFonts w:ascii="Arial" w:eastAsia="Calibri" w:hAnsi="Arial" w:cs="Arial"/>
          <w:color w:val="auto"/>
        </w:rPr>
      </w:pPr>
      <w:r w:rsidRPr="006106E6">
        <w:rPr>
          <w:rFonts w:ascii="Arial" w:eastAsia="Calibri" w:hAnsi="Arial" w:cs="Arial"/>
          <w:color w:val="auto"/>
          <w:sz w:val="22"/>
          <w:szCs w:val="22"/>
        </w:rPr>
        <w:t>Offline functionality should allow image storage for later processing when internet is unavailable.</w:t>
      </w:r>
    </w:p>
    <w:p w14:paraId="332645D5" w14:textId="4B5EEA26" w:rsidR="2E0FDA68" w:rsidRPr="006106E6" w:rsidRDefault="2E0FDA68" w:rsidP="006106E6">
      <w:pPr>
        <w:spacing w:before="0" w:after="0" w:line="257" w:lineRule="auto"/>
        <w:jc w:val="both"/>
        <w:rPr>
          <w:rFonts w:ascii="Arial" w:hAnsi="Arial" w:cs="Arial"/>
          <w:color w:val="auto"/>
        </w:rPr>
      </w:pPr>
      <w:r w:rsidRPr="006106E6">
        <w:rPr>
          <w:rFonts w:ascii="Arial" w:eastAsia="Calibri" w:hAnsi="Arial" w:cs="Arial"/>
          <w:color w:val="auto"/>
        </w:rPr>
        <w:t xml:space="preserve"> </w:t>
      </w:r>
    </w:p>
    <w:p w14:paraId="4F44D6DC" w14:textId="42332331" w:rsidR="2E0FDA68" w:rsidRPr="006106E6" w:rsidRDefault="2E0FDA68" w:rsidP="006106E6">
      <w:pPr>
        <w:spacing w:before="0" w:after="0" w:line="257" w:lineRule="auto"/>
        <w:jc w:val="both"/>
        <w:rPr>
          <w:rFonts w:ascii="Arial" w:eastAsia="Calibri" w:hAnsi="Arial" w:cs="Arial"/>
          <w:b/>
          <w:color w:val="auto"/>
        </w:rPr>
      </w:pPr>
      <w:r w:rsidRPr="006106E6">
        <w:rPr>
          <w:rFonts w:ascii="Arial" w:eastAsia="Calibri" w:hAnsi="Arial" w:cs="Arial"/>
          <w:b/>
          <w:color w:val="auto"/>
        </w:rPr>
        <w:t>Security</w:t>
      </w:r>
    </w:p>
    <w:p w14:paraId="21B069A5" w14:textId="14688164" w:rsidR="2E0FDA68" w:rsidRPr="006106E6" w:rsidRDefault="2E0FDA68" w:rsidP="006106E6">
      <w:pPr>
        <w:pStyle w:val="ListParagraph"/>
        <w:numPr>
          <w:ilvl w:val="0"/>
          <w:numId w:val="20"/>
        </w:numPr>
        <w:spacing w:before="0" w:after="0" w:line="257" w:lineRule="auto"/>
        <w:jc w:val="both"/>
        <w:rPr>
          <w:rFonts w:ascii="Arial" w:eastAsia="Calibri" w:hAnsi="Arial" w:cs="Arial"/>
          <w:color w:val="auto"/>
        </w:rPr>
      </w:pPr>
      <w:r w:rsidRPr="006106E6">
        <w:rPr>
          <w:rFonts w:ascii="Arial" w:eastAsia="Calibri" w:hAnsi="Arial" w:cs="Arial"/>
          <w:color w:val="auto"/>
          <w:sz w:val="22"/>
          <w:szCs w:val="22"/>
        </w:rPr>
        <w:t>User data and captured images must be encrypted.</w:t>
      </w:r>
    </w:p>
    <w:p w14:paraId="41DCD89B" w14:textId="4CA3E070" w:rsidR="2E0FDA68" w:rsidRPr="006106E6" w:rsidRDefault="2E0FDA68" w:rsidP="006106E6">
      <w:pPr>
        <w:pStyle w:val="ListParagraph"/>
        <w:numPr>
          <w:ilvl w:val="0"/>
          <w:numId w:val="20"/>
        </w:numPr>
        <w:spacing w:before="0" w:after="0" w:line="257" w:lineRule="auto"/>
        <w:jc w:val="both"/>
        <w:rPr>
          <w:rFonts w:ascii="Arial" w:eastAsia="Calibri" w:hAnsi="Arial" w:cs="Arial"/>
          <w:color w:val="auto"/>
        </w:rPr>
      </w:pPr>
      <w:r w:rsidRPr="006106E6">
        <w:rPr>
          <w:rFonts w:ascii="Arial" w:eastAsia="Calibri" w:hAnsi="Arial" w:cs="Arial"/>
          <w:color w:val="auto"/>
          <w:sz w:val="22"/>
          <w:szCs w:val="22"/>
        </w:rPr>
        <w:t>Must comply with Malaysia’s PDPA (Personal Data Protection Act) standards.</w:t>
      </w:r>
    </w:p>
    <w:p w14:paraId="20ACB79A" w14:textId="2E694CBF" w:rsidR="425DA932" w:rsidRDefault="425DA932" w:rsidP="423EDFEA">
      <w:pPr>
        <w:pStyle w:val="ListParagraph"/>
        <w:numPr>
          <w:ilvl w:val="0"/>
          <w:numId w:val="20"/>
        </w:numPr>
        <w:spacing w:before="0" w:after="0" w:line="257" w:lineRule="auto"/>
        <w:jc w:val="both"/>
        <w:rPr>
          <w:rFonts w:ascii="Arial" w:eastAsia="Calibri" w:hAnsi="Arial" w:cs="Arial"/>
          <w:color w:val="595959" w:themeColor="text1" w:themeTint="A6"/>
          <w:sz w:val="22"/>
          <w:szCs w:val="22"/>
        </w:rPr>
      </w:pPr>
      <w:r w:rsidRPr="423EDFEA">
        <w:rPr>
          <w:rFonts w:ascii="Arial" w:eastAsia="Calibri" w:hAnsi="Arial" w:cs="Arial"/>
          <w:color w:val="auto"/>
          <w:sz w:val="22"/>
          <w:szCs w:val="22"/>
        </w:rPr>
        <w:t>Ensure that only authorized users of the application are allowed to access certain sensitive content.</w:t>
      </w:r>
    </w:p>
    <w:p w14:paraId="162905AF" w14:textId="58264F6E" w:rsidR="425DA932" w:rsidRDefault="425DA932" w:rsidP="423EDFEA">
      <w:pPr>
        <w:pStyle w:val="ListParagraph"/>
        <w:numPr>
          <w:ilvl w:val="0"/>
          <w:numId w:val="20"/>
        </w:numPr>
        <w:spacing w:before="0" w:after="0" w:line="257" w:lineRule="auto"/>
        <w:jc w:val="both"/>
        <w:rPr>
          <w:rFonts w:ascii="Arial" w:eastAsia="Calibri" w:hAnsi="Arial" w:cs="Arial"/>
        </w:rPr>
      </w:pPr>
      <w:r w:rsidRPr="423EDFEA">
        <w:rPr>
          <w:rFonts w:ascii="Arial" w:eastAsia="Calibri" w:hAnsi="Arial" w:cs="Arial"/>
          <w:color w:val="auto"/>
          <w:sz w:val="22"/>
          <w:szCs w:val="22"/>
        </w:rPr>
        <w:t>Enforce Role-Based Access Control in the system to maintain the segregation between the admin and cocoa farmers in the sense that only admin is allowed to view farmers’ personal information and manage them.</w:t>
      </w:r>
    </w:p>
    <w:p w14:paraId="267EBE20" w14:textId="32B743F0" w:rsidR="423EDFEA" w:rsidRDefault="423EDFEA" w:rsidP="423EDFEA">
      <w:pPr>
        <w:spacing w:before="0" w:after="0" w:line="257" w:lineRule="auto"/>
        <w:jc w:val="both"/>
        <w:rPr>
          <w:rFonts w:ascii="Arial" w:eastAsia="Calibri" w:hAnsi="Arial" w:cs="Arial"/>
          <w:color w:val="auto"/>
        </w:rPr>
      </w:pPr>
    </w:p>
    <w:p w14:paraId="4297C214" w14:textId="5BE9BA99" w:rsidR="2E0FDA68" w:rsidRPr="006106E6" w:rsidRDefault="2E0FDA68" w:rsidP="006106E6">
      <w:pPr>
        <w:spacing w:before="0" w:after="0" w:line="257" w:lineRule="auto"/>
        <w:jc w:val="both"/>
        <w:rPr>
          <w:rFonts w:ascii="Arial" w:hAnsi="Arial" w:cs="Arial"/>
          <w:color w:val="auto"/>
        </w:rPr>
      </w:pPr>
      <w:r w:rsidRPr="006106E6">
        <w:rPr>
          <w:rFonts w:ascii="Arial" w:eastAsia="Calibri" w:hAnsi="Arial" w:cs="Arial"/>
          <w:color w:val="auto"/>
        </w:rPr>
        <w:t xml:space="preserve"> </w:t>
      </w:r>
    </w:p>
    <w:p w14:paraId="221DFC12" w14:textId="27E40580" w:rsidR="2E0FDA68" w:rsidRPr="006106E6" w:rsidRDefault="2E0FDA68" w:rsidP="006106E6">
      <w:pPr>
        <w:spacing w:before="0" w:after="0" w:line="257" w:lineRule="auto"/>
        <w:jc w:val="both"/>
        <w:rPr>
          <w:rFonts w:ascii="Arial" w:eastAsia="Calibri" w:hAnsi="Arial" w:cs="Arial"/>
          <w:b/>
          <w:color w:val="auto"/>
        </w:rPr>
      </w:pPr>
      <w:r w:rsidRPr="006106E6">
        <w:rPr>
          <w:rFonts w:ascii="Arial" w:eastAsia="Calibri" w:hAnsi="Arial" w:cs="Arial"/>
          <w:b/>
          <w:color w:val="auto"/>
        </w:rPr>
        <w:t>Scalability</w:t>
      </w:r>
    </w:p>
    <w:p w14:paraId="12C3D0CE" w14:textId="1DE7488B" w:rsidR="2E0FDA68" w:rsidRPr="006106E6" w:rsidRDefault="2E0FDA68" w:rsidP="006106E6">
      <w:pPr>
        <w:pStyle w:val="ListParagraph"/>
        <w:numPr>
          <w:ilvl w:val="0"/>
          <w:numId w:val="19"/>
        </w:numPr>
        <w:spacing w:before="0" w:after="0" w:line="257" w:lineRule="auto"/>
        <w:jc w:val="both"/>
        <w:rPr>
          <w:rFonts w:ascii="Arial" w:eastAsia="Calibri" w:hAnsi="Arial" w:cs="Arial"/>
          <w:color w:val="auto"/>
        </w:rPr>
      </w:pPr>
      <w:r w:rsidRPr="006106E6">
        <w:rPr>
          <w:rFonts w:ascii="Arial" w:eastAsia="Calibri" w:hAnsi="Arial" w:cs="Arial"/>
          <w:color w:val="auto"/>
          <w:sz w:val="22"/>
          <w:szCs w:val="22"/>
        </w:rPr>
        <w:t>The system must allow for future integration of other AI features, such as disease detection or cocoa quality assessment.</w:t>
      </w:r>
    </w:p>
    <w:p w14:paraId="6950540E" w14:textId="3E5146EE" w:rsidR="5C94CFC5" w:rsidRPr="006106E6" w:rsidRDefault="00E55952" w:rsidP="380DBE5E">
      <w:pPr>
        <w:rPr>
          <w:rFonts w:ascii="Arial" w:hAnsi="Arial" w:cs="Arial"/>
          <w:color w:val="auto"/>
        </w:rPr>
      </w:pPr>
      <w:r w:rsidRPr="006106E6">
        <w:rPr>
          <w:rFonts w:ascii="Arial" w:hAnsi="Arial" w:cs="Arial"/>
          <w:color w:val="auto"/>
        </w:rPr>
        <w:br w:type="page"/>
      </w:r>
    </w:p>
    <w:p w14:paraId="2E92B8BA" w14:textId="54517D89" w:rsidR="007330E9" w:rsidRPr="00393E8B" w:rsidRDefault="007330E9" w:rsidP="00C51EBF">
      <w:pPr>
        <w:pStyle w:val="Heading2"/>
        <w:numPr>
          <w:ilvl w:val="0"/>
          <w:numId w:val="4"/>
        </w:numPr>
        <w:ind w:left="360"/>
        <w:rPr>
          <w:rFonts w:ascii="Arial" w:hAnsi="Arial" w:cs="Arial"/>
          <w:b/>
          <w:color w:val="auto"/>
        </w:rPr>
      </w:pPr>
      <w:r w:rsidRPr="00393E8B">
        <w:rPr>
          <w:rFonts w:ascii="Arial" w:hAnsi="Arial" w:cs="Arial"/>
          <w:b/>
          <w:color w:val="auto"/>
        </w:rPr>
        <w:lastRenderedPageBreak/>
        <w:t xml:space="preserve">Solution </w:t>
      </w:r>
      <w:r w:rsidR="00A61482">
        <w:rPr>
          <w:rFonts w:ascii="Arial" w:hAnsi="Arial" w:cs="Arial"/>
          <w:b/>
          <w:color w:val="auto"/>
        </w:rPr>
        <w:t>A</w:t>
      </w:r>
      <w:r w:rsidRPr="00393E8B">
        <w:rPr>
          <w:rFonts w:ascii="Arial" w:hAnsi="Arial" w:cs="Arial"/>
          <w:b/>
          <w:color w:val="auto"/>
        </w:rPr>
        <w:t>pproach</w:t>
      </w:r>
    </w:p>
    <w:p w14:paraId="574AAB20" w14:textId="5C4D87BF" w:rsidR="00005E96" w:rsidRPr="00393E8B" w:rsidRDefault="002C7157" w:rsidP="00BB7272">
      <w:pPr>
        <w:pStyle w:val="Heading3"/>
        <w:rPr>
          <w:rFonts w:ascii="Arial" w:hAnsi="Arial" w:cs="Arial"/>
          <w:b/>
          <w:color w:val="auto"/>
        </w:rPr>
      </w:pPr>
      <w:r w:rsidRPr="00393E8B">
        <w:rPr>
          <w:rFonts w:ascii="Arial" w:hAnsi="Arial" w:cs="Arial"/>
          <w:b/>
          <w:color w:val="auto"/>
        </w:rPr>
        <w:t xml:space="preserve">6.1 </w:t>
      </w:r>
      <w:r w:rsidR="00D4309C" w:rsidRPr="00393E8B">
        <w:rPr>
          <w:rFonts w:ascii="Arial" w:hAnsi="Arial" w:cs="Arial"/>
          <w:b/>
          <w:color w:val="auto"/>
        </w:rPr>
        <w:t>Software Development</w:t>
      </w:r>
    </w:p>
    <w:p w14:paraId="36A0E10F" w14:textId="21477637" w:rsidR="006D7127" w:rsidRPr="006D7127" w:rsidRDefault="006D7127" w:rsidP="006106E6">
      <w:pPr>
        <w:jc w:val="both"/>
        <w:rPr>
          <w:rFonts w:ascii="Arial" w:eastAsia="Constantia" w:hAnsi="Arial" w:cs="Arial"/>
          <w:color w:val="auto"/>
        </w:rPr>
      </w:pPr>
      <w:r w:rsidRPr="006106E6">
        <w:rPr>
          <w:rFonts w:ascii="Arial" w:eastAsia="Constantia" w:hAnsi="Arial" w:cs="Arial"/>
          <w:color w:val="auto"/>
        </w:rPr>
        <w:t xml:space="preserve">Two solutions were proposed to </w:t>
      </w:r>
      <w:r>
        <w:rPr>
          <w:rFonts w:ascii="Arial" w:eastAsia="Constantia" w:hAnsi="Arial" w:cs="Arial"/>
          <w:color w:val="auto"/>
        </w:rPr>
        <w:t>implement the software development section</w:t>
      </w:r>
      <w:r w:rsidRPr="006106E6">
        <w:rPr>
          <w:rFonts w:ascii="Arial" w:eastAsia="Constantia" w:hAnsi="Arial" w:cs="Arial"/>
          <w:color w:val="auto"/>
        </w:rPr>
        <w:t xml:space="preserve"> of the DMCOCOA mobile application for cocoa farmers and staff involved.</w:t>
      </w:r>
    </w:p>
    <w:p w14:paraId="31896868" w14:textId="23F53B35" w:rsidR="00215C1E" w:rsidRPr="00806B7D" w:rsidRDefault="00833AEF" w:rsidP="00806B7D">
      <w:pPr>
        <w:jc w:val="both"/>
        <w:rPr>
          <w:rFonts w:ascii="Arial" w:hAnsi="Arial" w:cs="Arial"/>
          <w:color w:val="auto"/>
        </w:rPr>
      </w:pPr>
      <w:r w:rsidRPr="00806B7D">
        <w:rPr>
          <w:rFonts w:ascii="Arial" w:hAnsi="Arial" w:cs="Arial"/>
          <w:b/>
          <w:color w:val="auto"/>
        </w:rPr>
        <w:t>Solution 1: Native Mobile Development (Kotlin for Android, Swift for iOS)</w:t>
      </w:r>
      <w:r w:rsidR="00806B7D" w:rsidRPr="00806B7D">
        <w:rPr>
          <w:rFonts w:ascii="Arial" w:hAnsi="Arial" w:cs="Arial"/>
          <w:b/>
          <w:bCs/>
          <w:color w:val="auto"/>
        </w:rPr>
        <w:t xml:space="preserve"> with On-Device AI</w:t>
      </w:r>
      <w:r w:rsidRPr="00806B7D">
        <w:rPr>
          <w:rFonts w:ascii="Arial" w:hAnsi="Arial" w:cs="Arial"/>
          <w:b/>
          <w:color w:val="auto"/>
        </w:rPr>
        <w:br/>
      </w:r>
      <w:r w:rsidRPr="00806B7D">
        <w:rPr>
          <w:rFonts w:ascii="Arial" w:hAnsi="Arial" w:cs="Arial"/>
          <w:color w:val="auto"/>
        </w:rPr>
        <w:t>This solution involves developing a standalone mobile application for Android and iOS using their respective native languages.</w:t>
      </w:r>
      <w:r w:rsidR="00806B7D" w:rsidRPr="00806B7D">
        <w:rPr>
          <w:rFonts w:ascii="Arial" w:hAnsi="Arial" w:cs="Arial"/>
          <w:bCs/>
          <w:color w:val="auto"/>
        </w:rPr>
        <w:t xml:space="preserve"> </w:t>
      </w:r>
      <w:r w:rsidR="0015472E" w:rsidRPr="00806B7D">
        <w:rPr>
          <w:rFonts w:ascii="Arial" w:hAnsi="Arial" w:cs="Arial"/>
          <w:color w:val="auto"/>
        </w:rPr>
        <w:t>The AI model would be integrated directly into the app, allowing for on-device processing without the need for a constant internet connection, which is crucial for farms with limited connectivity.</w:t>
      </w:r>
      <w:r w:rsidR="00806B7D" w:rsidRPr="00806B7D">
        <w:rPr>
          <w:rFonts w:ascii="Arial" w:hAnsi="Arial" w:cs="Arial"/>
          <w:bCs/>
          <w:color w:val="auto"/>
        </w:rPr>
        <w:t xml:space="preserve"> A lightweight backend (e.g., Firebase) could be added for optional features like data syncing.</w:t>
      </w:r>
    </w:p>
    <w:p w14:paraId="44915EC2" w14:textId="6C554247" w:rsidR="00E965DF" w:rsidRPr="00ED51FF" w:rsidRDefault="007A3AA3" w:rsidP="00ED51FF">
      <w:pPr>
        <w:jc w:val="both"/>
        <w:rPr>
          <w:rFonts w:ascii="Arial" w:hAnsi="Arial" w:cs="Arial"/>
          <w:color w:val="auto"/>
        </w:rPr>
      </w:pPr>
      <w:r w:rsidRPr="00ED51FF">
        <w:rPr>
          <w:rFonts w:ascii="Arial" w:hAnsi="Arial" w:cs="Arial"/>
          <w:b/>
          <w:color w:val="auto"/>
        </w:rPr>
        <w:t xml:space="preserve">Solution 2: Cross-Platform Development (Flutter with </w:t>
      </w:r>
      <w:r w:rsidR="00ED51FF" w:rsidRPr="00ED51FF">
        <w:rPr>
          <w:rFonts w:ascii="Arial" w:hAnsi="Arial" w:cs="Arial"/>
          <w:b/>
          <w:bCs/>
          <w:color w:val="auto"/>
        </w:rPr>
        <w:t>On-Device AI &amp;</w:t>
      </w:r>
      <w:r w:rsidR="00AA7ED0" w:rsidRPr="00ED51FF">
        <w:rPr>
          <w:rFonts w:ascii="Arial" w:hAnsi="Arial" w:cs="Arial"/>
          <w:b/>
          <w:color w:val="auto"/>
        </w:rPr>
        <w:t xml:space="preserve"> Firebase</w:t>
      </w:r>
      <w:r w:rsidRPr="00ED51FF">
        <w:rPr>
          <w:rFonts w:ascii="Arial" w:hAnsi="Arial" w:cs="Arial"/>
          <w:b/>
          <w:color w:val="auto"/>
        </w:rPr>
        <w:t>)</w:t>
      </w:r>
      <w:r w:rsidRPr="00ED51FF">
        <w:rPr>
          <w:rFonts w:ascii="Arial" w:hAnsi="Arial" w:cs="Arial"/>
          <w:b/>
          <w:color w:val="auto"/>
        </w:rPr>
        <w:br/>
      </w:r>
      <w:r w:rsidR="00AA7ED0" w:rsidRPr="00ED51FF">
        <w:rPr>
          <w:rFonts w:ascii="Arial" w:hAnsi="Arial" w:cs="Arial"/>
          <w:color w:val="auto"/>
        </w:rPr>
        <w:t xml:space="preserve">This solution involves building a single codebase for both Android and iOS using the Flutter framework. </w:t>
      </w:r>
      <w:r w:rsidR="00ED51FF" w:rsidRPr="00ED51FF">
        <w:rPr>
          <w:rFonts w:ascii="Arial" w:hAnsi="Arial" w:cs="Arial"/>
          <w:bCs/>
          <w:color w:val="auto"/>
        </w:rPr>
        <w:t>The core AI model for egg detection is packaged within the app for instant, offline processing. Firebase is used as a Backend-as-a-Service (BaaS) to handle authentication, cloud data storage, and offline synchronization for user profiles and scan history, providing a seamless online/offline experience.</w:t>
      </w:r>
    </w:p>
    <w:p w14:paraId="7C8E509C" w14:textId="4982FBEC" w:rsidR="00E965DF" w:rsidRPr="006106E6" w:rsidRDefault="00393E8B" w:rsidP="00BB7272">
      <w:pPr>
        <w:rPr>
          <w:rFonts w:ascii="Arial" w:hAnsi="Arial" w:cs="Arial"/>
          <w:color w:val="auto"/>
        </w:rPr>
      </w:pPr>
      <w:r>
        <w:rPr>
          <w:rFonts w:ascii="Arial" w:hAnsi="Arial" w:cs="Arial"/>
          <w:color w:val="auto"/>
        </w:rPr>
        <w:t xml:space="preserve">Table 6: Software Development </w:t>
      </w:r>
      <w:r w:rsidR="00E83479">
        <w:rPr>
          <w:rFonts w:ascii="Arial" w:hAnsi="Arial" w:cs="Arial"/>
          <w:color w:val="auto"/>
        </w:rPr>
        <w:t xml:space="preserve">Solution </w:t>
      </w:r>
      <w:r w:rsidR="001872F9">
        <w:rPr>
          <w:rFonts w:ascii="Arial" w:hAnsi="Arial" w:cs="Arial"/>
          <w:color w:val="auto"/>
        </w:rPr>
        <w:t>Approach</w:t>
      </w:r>
    </w:p>
    <w:tbl>
      <w:tblPr>
        <w:tblStyle w:val="TableGrid"/>
        <w:tblW w:w="0" w:type="auto"/>
        <w:tblLook w:val="04A0" w:firstRow="1" w:lastRow="0" w:firstColumn="1" w:lastColumn="0" w:noHBand="0" w:noVBand="1"/>
      </w:tblPr>
      <w:tblGrid>
        <w:gridCol w:w="2031"/>
        <w:gridCol w:w="2614"/>
        <w:gridCol w:w="2062"/>
        <w:gridCol w:w="1923"/>
      </w:tblGrid>
      <w:tr w:rsidR="00144F8F" w14:paraId="6D3D036F" w14:textId="77777777" w:rsidTr="0036339F">
        <w:tc>
          <w:tcPr>
            <w:tcW w:w="2031" w:type="dxa"/>
          </w:tcPr>
          <w:p w14:paraId="56DD49C2" w14:textId="282055BD" w:rsidR="00144F8F" w:rsidRPr="006106E6" w:rsidRDefault="00144F8F">
            <w:pPr>
              <w:rPr>
                <w:rFonts w:ascii="Arial" w:hAnsi="Arial" w:cs="Arial"/>
                <w:color w:val="auto"/>
              </w:rPr>
            </w:pPr>
          </w:p>
        </w:tc>
        <w:tc>
          <w:tcPr>
            <w:tcW w:w="2614" w:type="dxa"/>
          </w:tcPr>
          <w:p w14:paraId="02637810" w14:textId="147DBBE0" w:rsidR="00144F8F" w:rsidRPr="006106E6" w:rsidRDefault="3F16D977">
            <w:pPr>
              <w:rPr>
                <w:rFonts w:ascii="Arial" w:hAnsi="Arial" w:cs="Arial"/>
                <w:color w:val="auto"/>
              </w:rPr>
            </w:pPr>
            <w:r w:rsidRPr="006106E6">
              <w:rPr>
                <w:rFonts w:ascii="Arial" w:hAnsi="Arial" w:cs="Arial"/>
                <w:color w:val="auto"/>
              </w:rPr>
              <w:t>K</w:t>
            </w:r>
            <w:r w:rsidR="0034098F" w:rsidRPr="006106E6">
              <w:rPr>
                <w:rFonts w:ascii="Arial" w:hAnsi="Arial" w:cs="Arial"/>
                <w:color w:val="auto"/>
              </w:rPr>
              <w:t>O</w:t>
            </w:r>
            <w:r w:rsidRPr="006106E6">
              <w:rPr>
                <w:rFonts w:ascii="Arial" w:hAnsi="Arial" w:cs="Arial"/>
                <w:color w:val="auto"/>
              </w:rPr>
              <w:t>ST</w:t>
            </w:r>
            <w:r w:rsidR="1852BE30" w:rsidRPr="006106E6">
              <w:rPr>
                <w:rFonts w:ascii="Arial" w:hAnsi="Arial" w:cs="Arial"/>
                <w:color w:val="auto"/>
              </w:rPr>
              <w:t xml:space="preserve"> Analysis</w:t>
            </w:r>
          </w:p>
        </w:tc>
        <w:tc>
          <w:tcPr>
            <w:tcW w:w="2062" w:type="dxa"/>
          </w:tcPr>
          <w:p w14:paraId="3D01B675" w14:textId="08AE29E0" w:rsidR="00144F8F" w:rsidRPr="006106E6" w:rsidRDefault="001C54CD">
            <w:pPr>
              <w:rPr>
                <w:rFonts w:ascii="Arial" w:hAnsi="Arial" w:cs="Arial"/>
                <w:color w:val="auto"/>
              </w:rPr>
            </w:pPr>
            <w:r w:rsidRPr="006106E6">
              <w:rPr>
                <w:rFonts w:ascii="Arial" w:hAnsi="Arial" w:cs="Arial"/>
                <w:color w:val="auto"/>
              </w:rPr>
              <w:t>SWOT</w:t>
            </w:r>
            <w:r w:rsidR="2A7210E3" w:rsidRPr="006106E6">
              <w:rPr>
                <w:rFonts w:ascii="Arial" w:hAnsi="Arial" w:cs="Arial"/>
                <w:color w:val="auto"/>
              </w:rPr>
              <w:t xml:space="preserve"> Analysis</w:t>
            </w:r>
          </w:p>
        </w:tc>
        <w:tc>
          <w:tcPr>
            <w:tcW w:w="1923" w:type="dxa"/>
          </w:tcPr>
          <w:p w14:paraId="05C18CA3" w14:textId="1E7B1AA8" w:rsidR="00144F8F" w:rsidRPr="006106E6" w:rsidRDefault="001C54CD">
            <w:pPr>
              <w:rPr>
                <w:rFonts w:ascii="Arial" w:hAnsi="Arial" w:cs="Arial"/>
                <w:color w:val="auto"/>
              </w:rPr>
            </w:pPr>
            <w:r w:rsidRPr="006106E6">
              <w:rPr>
                <w:rFonts w:ascii="Arial" w:hAnsi="Arial" w:cs="Arial"/>
                <w:color w:val="auto"/>
              </w:rPr>
              <w:t>Final Verdict</w:t>
            </w:r>
          </w:p>
        </w:tc>
      </w:tr>
      <w:tr w:rsidR="00144F8F" w14:paraId="6DA56672" w14:textId="77777777" w:rsidTr="0036339F">
        <w:tc>
          <w:tcPr>
            <w:tcW w:w="2031" w:type="dxa"/>
          </w:tcPr>
          <w:p w14:paraId="58B99855" w14:textId="233A4869" w:rsidR="00144F8F" w:rsidRPr="006106E6" w:rsidRDefault="00144F8F">
            <w:pPr>
              <w:rPr>
                <w:rFonts w:ascii="Arial" w:hAnsi="Arial" w:cs="Arial"/>
                <w:color w:val="auto"/>
              </w:rPr>
            </w:pPr>
            <w:r w:rsidRPr="006106E6">
              <w:rPr>
                <w:rFonts w:ascii="Arial" w:hAnsi="Arial" w:cs="Arial"/>
                <w:color w:val="auto"/>
              </w:rPr>
              <w:t>Solution 1</w:t>
            </w:r>
            <w:r w:rsidR="006D3130" w:rsidRPr="006106E6">
              <w:rPr>
                <w:rFonts w:ascii="Arial" w:hAnsi="Arial" w:cs="Arial"/>
                <w:color w:val="auto"/>
              </w:rPr>
              <w:t xml:space="preserve">: </w:t>
            </w:r>
            <w:r w:rsidR="00A40C4D" w:rsidRPr="00A40C4D">
              <w:rPr>
                <w:rFonts w:ascii="Arial" w:hAnsi="Arial" w:cs="Arial"/>
                <w:b/>
                <w:bCs/>
                <w:color w:val="auto"/>
              </w:rPr>
              <w:t>Native Mobile Development (Kotlin for Android, Swift for iOS) with On-Device AI</w:t>
            </w:r>
          </w:p>
        </w:tc>
        <w:tc>
          <w:tcPr>
            <w:tcW w:w="2614" w:type="dxa"/>
          </w:tcPr>
          <w:p w14:paraId="2A90914B" w14:textId="77777777" w:rsidR="00FD3EC9" w:rsidRPr="006106E6" w:rsidRDefault="00FD3EC9" w:rsidP="00FD3EC9">
            <w:pPr>
              <w:rPr>
                <w:rFonts w:ascii="Arial" w:hAnsi="Arial" w:cs="Arial"/>
                <w:b/>
                <w:color w:val="auto"/>
              </w:rPr>
            </w:pPr>
            <w:r w:rsidRPr="006106E6">
              <w:rPr>
                <w:rFonts w:ascii="Arial" w:hAnsi="Arial" w:cs="Arial"/>
                <w:b/>
                <w:color w:val="auto"/>
              </w:rPr>
              <w:t>Knowledge Gap</w:t>
            </w:r>
          </w:p>
          <w:p w14:paraId="504B9E8D" w14:textId="7B8D61ED" w:rsidR="00E965DF" w:rsidRDefault="00E965DF" w:rsidP="00FD3EC9">
            <w:pPr>
              <w:rPr>
                <w:rFonts w:ascii="Arial" w:hAnsi="Arial" w:cs="Arial"/>
                <w:color w:val="auto"/>
              </w:rPr>
            </w:pPr>
            <w:r w:rsidRPr="00B94BBB">
              <w:rPr>
                <w:rFonts w:ascii="Arial" w:hAnsi="Arial" w:cs="Arial"/>
                <w:color w:val="auto"/>
              </w:rPr>
              <w:t xml:space="preserve">The team has limited experience with </w:t>
            </w:r>
            <w:r w:rsidR="00B94BBB" w:rsidRPr="00B94BBB">
              <w:rPr>
                <w:rFonts w:ascii="Arial" w:hAnsi="Arial" w:cs="Arial"/>
                <w:color w:val="auto"/>
              </w:rPr>
              <w:t>native mobile development for both Android</w:t>
            </w:r>
            <w:r w:rsidRPr="00B94BBB">
              <w:rPr>
                <w:rFonts w:ascii="Arial" w:hAnsi="Arial" w:cs="Arial"/>
                <w:color w:val="auto"/>
              </w:rPr>
              <w:t xml:space="preserve"> and </w:t>
            </w:r>
            <w:r w:rsidR="00B94BBB" w:rsidRPr="00B94BBB">
              <w:rPr>
                <w:rFonts w:ascii="Arial" w:hAnsi="Arial" w:cs="Arial"/>
                <w:color w:val="auto"/>
              </w:rPr>
              <w:t>iOS simultaneously.</w:t>
            </w:r>
            <w:r w:rsidRPr="00B94BBB">
              <w:rPr>
                <w:rFonts w:ascii="Arial" w:hAnsi="Arial" w:cs="Arial"/>
                <w:color w:val="auto"/>
              </w:rPr>
              <w:t xml:space="preserve"> Integrating the AI model </w:t>
            </w:r>
            <w:r w:rsidR="00B94BBB" w:rsidRPr="00B94BBB">
              <w:rPr>
                <w:rFonts w:ascii="Arial" w:hAnsi="Arial" w:cs="Arial"/>
                <w:color w:val="auto"/>
              </w:rPr>
              <w:t>for on-device inference</w:t>
            </w:r>
            <w:r w:rsidRPr="00B94BBB">
              <w:rPr>
                <w:rFonts w:ascii="Arial" w:hAnsi="Arial" w:cs="Arial"/>
                <w:color w:val="auto"/>
              </w:rPr>
              <w:t xml:space="preserve"> is a new challenge.</w:t>
            </w:r>
          </w:p>
          <w:p w14:paraId="775FF06B" w14:textId="77777777" w:rsidR="00B94BBB" w:rsidRPr="006106E6" w:rsidRDefault="00B94BBB" w:rsidP="00FD3EC9">
            <w:pPr>
              <w:rPr>
                <w:rFonts w:ascii="Arial" w:hAnsi="Arial" w:cs="Arial"/>
                <w:b/>
                <w:color w:val="auto"/>
              </w:rPr>
            </w:pPr>
          </w:p>
          <w:p w14:paraId="58345AEB" w14:textId="77777777" w:rsidR="00FD3EC9" w:rsidRPr="006106E6" w:rsidRDefault="00FD3EC9" w:rsidP="00FD3EC9">
            <w:pPr>
              <w:rPr>
                <w:rFonts w:ascii="Arial" w:hAnsi="Arial" w:cs="Arial"/>
                <w:b/>
                <w:color w:val="auto"/>
              </w:rPr>
            </w:pPr>
            <w:r w:rsidRPr="006106E6">
              <w:rPr>
                <w:rFonts w:ascii="Arial" w:hAnsi="Arial" w:cs="Arial"/>
                <w:b/>
                <w:color w:val="auto"/>
              </w:rPr>
              <w:t>Skill Gap</w:t>
            </w:r>
          </w:p>
          <w:p w14:paraId="6B90CD06" w14:textId="7E4392F6" w:rsidR="00FD3EC9" w:rsidRPr="006106E6" w:rsidRDefault="00BA005D" w:rsidP="00FD3EC9">
            <w:pPr>
              <w:rPr>
                <w:rFonts w:ascii="Arial" w:hAnsi="Arial" w:cs="Arial"/>
                <w:color w:val="auto"/>
              </w:rPr>
            </w:pPr>
            <w:r w:rsidRPr="006106E6">
              <w:rPr>
                <w:rFonts w:ascii="Arial" w:hAnsi="Arial" w:cs="Arial"/>
                <w:color w:val="auto"/>
              </w:rPr>
              <w:t>While some members have general mobile development knowledge, deep expertise in Kotlin and Swift is limited. Developing and maintaining two separate codebases for Android and iOS will require a broader skill set and more effort.</w:t>
            </w:r>
          </w:p>
          <w:p w14:paraId="7305158D" w14:textId="77777777" w:rsidR="00BA005D" w:rsidRPr="006106E6" w:rsidRDefault="00BA005D" w:rsidP="00FD3EC9">
            <w:pPr>
              <w:rPr>
                <w:rFonts w:ascii="Arial" w:hAnsi="Arial" w:cs="Arial"/>
                <w:color w:val="auto"/>
              </w:rPr>
            </w:pPr>
          </w:p>
          <w:p w14:paraId="42D076CB" w14:textId="77777777" w:rsidR="00144F8F" w:rsidRPr="006106E6" w:rsidRDefault="00FD3EC9" w:rsidP="00FD3EC9">
            <w:pPr>
              <w:rPr>
                <w:rFonts w:ascii="Arial" w:hAnsi="Arial" w:cs="Arial"/>
                <w:b/>
                <w:color w:val="auto"/>
              </w:rPr>
            </w:pPr>
            <w:r w:rsidRPr="006106E6">
              <w:rPr>
                <w:rFonts w:ascii="Arial" w:hAnsi="Arial" w:cs="Arial"/>
                <w:b/>
                <w:color w:val="auto"/>
              </w:rPr>
              <w:t>Technology Gap</w:t>
            </w:r>
          </w:p>
          <w:p w14:paraId="6315DB01" w14:textId="63433641" w:rsidR="00BA005D" w:rsidRPr="006106E6" w:rsidRDefault="00350086" w:rsidP="00FD3EC9">
            <w:pPr>
              <w:rPr>
                <w:rFonts w:ascii="Arial" w:hAnsi="Arial" w:cs="Arial"/>
                <w:color w:val="auto"/>
              </w:rPr>
            </w:pPr>
            <w:r w:rsidRPr="006106E6">
              <w:rPr>
                <w:rFonts w:ascii="Arial" w:hAnsi="Arial" w:cs="Arial"/>
                <w:color w:val="auto"/>
              </w:rPr>
              <w:t>Ensuring consistent performance and feature parity across two different native platforms can be technologically challenging. On-device AI model inference requires optimization for different hardware capabilities.</w:t>
            </w:r>
          </w:p>
        </w:tc>
        <w:tc>
          <w:tcPr>
            <w:tcW w:w="2062" w:type="dxa"/>
          </w:tcPr>
          <w:p w14:paraId="1E2E0C2B" w14:textId="77777777" w:rsidR="00144F8F" w:rsidRPr="006106E6" w:rsidRDefault="00506C68">
            <w:pPr>
              <w:rPr>
                <w:rFonts w:ascii="Arial" w:hAnsi="Arial" w:cs="Arial"/>
                <w:b/>
                <w:color w:val="auto"/>
              </w:rPr>
            </w:pPr>
            <w:r w:rsidRPr="006106E6">
              <w:rPr>
                <w:rFonts w:ascii="Arial" w:hAnsi="Arial" w:cs="Arial"/>
                <w:b/>
                <w:color w:val="auto"/>
              </w:rPr>
              <w:lastRenderedPageBreak/>
              <w:t>Strengths</w:t>
            </w:r>
          </w:p>
          <w:p w14:paraId="6E7DA2A1" w14:textId="52FBADB4" w:rsidR="00506C68" w:rsidRPr="006106E6" w:rsidRDefault="004635AD">
            <w:pPr>
              <w:rPr>
                <w:rFonts w:ascii="Arial" w:hAnsi="Arial" w:cs="Arial"/>
                <w:color w:val="auto"/>
              </w:rPr>
            </w:pPr>
            <w:r w:rsidRPr="006106E6">
              <w:rPr>
                <w:rFonts w:ascii="Arial" w:hAnsi="Arial" w:cs="Arial"/>
                <w:color w:val="auto"/>
              </w:rPr>
              <w:t>Superior performance, direct access to native device features (camera), and can work fully offline</w:t>
            </w:r>
            <w:r w:rsidR="00B917C4">
              <w:rPr>
                <w:rFonts w:ascii="Arial" w:hAnsi="Arial" w:cs="Arial"/>
                <w:color w:val="auto"/>
              </w:rPr>
              <w:t>,</w:t>
            </w:r>
            <w:r>
              <w:rPr>
                <w:rFonts w:ascii="Arial" w:hAnsi="Arial" w:cs="Arial"/>
                <w:color w:val="auto"/>
              </w:rPr>
              <w:t xml:space="preserve"> </w:t>
            </w:r>
            <w:r w:rsidRPr="006106E6">
              <w:rPr>
                <w:rFonts w:ascii="Arial" w:hAnsi="Arial" w:cs="Arial"/>
                <w:color w:val="auto"/>
              </w:rPr>
              <w:t>a critical feature for rural farms.</w:t>
            </w:r>
          </w:p>
          <w:p w14:paraId="13B60559" w14:textId="77777777" w:rsidR="004635AD" w:rsidRPr="006106E6" w:rsidRDefault="004635AD">
            <w:pPr>
              <w:rPr>
                <w:rFonts w:ascii="Arial" w:hAnsi="Arial" w:cs="Arial"/>
                <w:color w:val="auto"/>
              </w:rPr>
            </w:pPr>
          </w:p>
          <w:p w14:paraId="3CC77E0C" w14:textId="2B616492" w:rsidR="00506C68" w:rsidRPr="006106E6" w:rsidRDefault="00506C68">
            <w:pPr>
              <w:rPr>
                <w:rFonts w:ascii="Arial" w:hAnsi="Arial" w:cs="Arial"/>
                <w:b/>
                <w:color w:val="auto"/>
              </w:rPr>
            </w:pPr>
            <w:r w:rsidRPr="006106E6">
              <w:rPr>
                <w:rFonts w:ascii="Arial" w:hAnsi="Arial" w:cs="Arial"/>
                <w:b/>
                <w:color w:val="auto"/>
              </w:rPr>
              <w:t>Weaknesses</w:t>
            </w:r>
          </w:p>
          <w:p w14:paraId="1EAFD255" w14:textId="667CBAF5" w:rsidR="00506C68" w:rsidRPr="006106E6" w:rsidRDefault="00A76D05">
            <w:pPr>
              <w:rPr>
                <w:rFonts w:ascii="Arial" w:hAnsi="Arial" w:cs="Arial"/>
                <w:color w:val="auto"/>
              </w:rPr>
            </w:pPr>
            <w:r w:rsidRPr="006106E6">
              <w:rPr>
                <w:rFonts w:ascii="Arial" w:hAnsi="Arial" w:cs="Arial"/>
                <w:color w:val="auto"/>
              </w:rPr>
              <w:t>Longer development time due to separate codebases, requires expertise in two different programming languages, higher long-term maintenance cost.</w:t>
            </w:r>
          </w:p>
          <w:p w14:paraId="0745FBF8" w14:textId="77777777" w:rsidR="00A76D05" w:rsidRPr="006106E6" w:rsidRDefault="00A76D05">
            <w:pPr>
              <w:rPr>
                <w:rFonts w:ascii="Arial" w:hAnsi="Arial" w:cs="Arial"/>
                <w:color w:val="auto"/>
              </w:rPr>
            </w:pPr>
          </w:p>
          <w:p w14:paraId="10A7A40D" w14:textId="38D7ADD4" w:rsidR="00506C68" w:rsidRPr="006106E6" w:rsidRDefault="00506C68">
            <w:pPr>
              <w:rPr>
                <w:rFonts w:ascii="Arial" w:hAnsi="Arial" w:cs="Arial"/>
                <w:b/>
                <w:color w:val="auto"/>
              </w:rPr>
            </w:pPr>
            <w:r w:rsidRPr="006106E6">
              <w:rPr>
                <w:rFonts w:ascii="Arial" w:hAnsi="Arial" w:cs="Arial"/>
                <w:b/>
                <w:color w:val="auto"/>
              </w:rPr>
              <w:lastRenderedPageBreak/>
              <w:t>Opportunit</w:t>
            </w:r>
            <w:r w:rsidR="004635AD" w:rsidRPr="006106E6">
              <w:rPr>
                <w:rFonts w:ascii="Arial" w:hAnsi="Arial" w:cs="Arial"/>
                <w:b/>
                <w:color w:val="auto"/>
              </w:rPr>
              <w:t>ies</w:t>
            </w:r>
          </w:p>
          <w:p w14:paraId="66B792B3" w14:textId="180C5304" w:rsidR="004635AD" w:rsidRPr="006106E6" w:rsidRDefault="00B35B7D">
            <w:pPr>
              <w:rPr>
                <w:rFonts w:ascii="Arial" w:hAnsi="Arial" w:cs="Arial"/>
                <w:b/>
                <w:color w:val="auto"/>
              </w:rPr>
            </w:pPr>
            <w:r w:rsidRPr="006106E6">
              <w:rPr>
                <w:rFonts w:ascii="Arial" w:hAnsi="Arial" w:cs="Arial"/>
                <w:color w:val="auto"/>
              </w:rPr>
              <w:t>Provides a high-performance, reliable user experience that closely mimics the existing DMCOCOA app.</w:t>
            </w:r>
          </w:p>
          <w:p w14:paraId="08BF29AC" w14:textId="77777777" w:rsidR="00A76D05" w:rsidRPr="006106E6" w:rsidRDefault="00A76D05">
            <w:pPr>
              <w:rPr>
                <w:rFonts w:ascii="Arial" w:hAnsi="Arial" w:cs="Arial"/>
                <w:b/>
                <w:color w:val="auto"/>
              </w:rPr>
            </w:pPr>
          </w:p>
          <w:p w14:paraId="43DC1D11" w14:textId="77777777" w:rsidR="00506C68" w:rsidRPr="006106E6" w:rsidRDefault="00506C68">
            <w:pPr>
              <w:rPr>
                <w:rFonts w:ascii="Arial" w:hAnsi="Arial" w:cs="Arial"/>
                <w:b/>
                <w:color w:val="auto"/>
              </w:rPr>
            </w:pPr>
            <w:r w:rsidRPr="006106E6">
              <w:rPr>
                <w:rFonts w:ascii="Arial" w:hAnsi="Arial" w:cs="Arial"/>
                <w:b/>
                <w:color w:val="auto"/>
              </w:rPr>
              <w:t>Threats</w:t>
            </w:r>
          </w:p>
          <w:p w14:paraId="587FA54E" w14:textId="78A892AE" w:rsidR="00B35B7D" w:rsidRPr="006106E6" w:rsidRDefault="00853EB9">
            <w:pPr>
              <w:rPr>
                <w:rFonts w:ascii="Arial" w:hAnsi="Arial" w:cs="Arial"/>
                <w:color w:val="auto"/>
              </w:rPr>
            </w:pPr>
            <w:r w:rsidRPr="006106E6">
              <w:rPr>
                <w:rFonts w:ascii="Arial" w:hAnsi="Arial" w:cs="Arial"/>
                <w:color w:val="auto"/>
              </w:rPr>
              <w:t>The development complexity could lead to delays, and the team may struggle to achieve proficiency in both native environments simultaneously.</w:t>
            </w:r>
          </w:p>
        </w:tc>
        <w:tc>
          <w:tcPr>
            <w:tcW w:w="1923" w:type="dxa"/>
          </w:tcPr>
          <w:p w14:paraId="33F5896A" w14:textId="3F7E42BC" w:rsidR="00144F8F" w:rsidRPr="006106E6" w:rsidRDefault="0010422C">
            <w:pPr>
              <w:rPr>
                <w:rFonts w:ascii="Arial" w:hAnsi="Arial" w:cs="Arial"/>
                <w:color w:val="auto"/>
              </w:rPr>
            </w:pPr>
            <w:r w:rsidRPr="006106E6">
              <w:rPr>
                <w:rFonts w:ascii="Arial" w:hAnsi="Arial" w:cs="Arial"/>
                <w:color w:val="auto"/>
              </w:rPr>
              <w:lastRenderedPageBreak/>
              <w:t>Rejected</w:t>
            </w:r>
          </w:p>
        </w:tc>
      </w:tr>
      <w:tr w:rsidR="00144F8F" w14:paraId="583AF73B" w14:textId="77777777" w:rsidTr="0036339F">
        <w:tc>
          <w:tcPr>
            <w:tcW w:w="2031" w:type="dxa"/>
          </w:tcPr>
          <w:p w14:paraId="7D58136E" w14:textId="32901C3E" w:rsidR="00144F8F" w:rsidRPr="006106E6" w:rsidRDefault="00144F8F">
            <w:pPr>
              <w:rPr>
                <w:rFonts w:ascii="Arial" w:hAnsi="Arial" w:cs="Arial"/>
                <w:color w:val="auto"/>
              </w:rPr>
            </w:pPr>
            <w:r w:rsidRPr="006106E6">
              <w:rPr>
                <w:rFonts w:ascii="Arial" w:hAnsi="Arial" w:cs="Arial"/>
                <w:color w:val="auto"/>
              </w:rPr>
              <w:t>Solution 2</w:t>
            </w:r>
            <w:r w:rsidR="00015C2C" w:rsidRPr="006106E6">
              <w:rPr>
                <w:rFonts w:ascii="Arial" w:hAnsi="Arial" w:cs="Arial"/>
                <w:color w:val="auto"/>
              </w:rPr>
              <w:t xml:space="preserve">: </w:t>
            </w:r>
            <w:r w:rsidR="00015C2C" w:rsidRPr="006106E6">
              <w:rPr>
                <w:rFonts w:ascii="Arial" w:hAnsi="Arial" w:cs="Arial"/>
                <w:b/>
                <w:color w:val="auto"/>
              </w:rPr>
              <w:t>Cross-Platform (</w:t>
            </w:r>
            <w:r w:rsidR="00E6352D" w:rsidRPr="006106E6">
              <w:rPr>
                <w:rFonts w:ascii="Arial" w:hAnsi="Arial" w:cs="Arial"/>
                <w:b/>
                <w:color w:val="auto"/>
              </w:rPr>
              <w:t>Flutter + Django + Firebase</w:t>
            </w:r>
            <w:r w:rsidR="00015C2C" w:rsidRPr="006106E6">
              <w:rPr>
                <w:rFonts w:ascii="Arial" w:hAnsi="Arial" w:cs="Arial"/>
                <w:b/>
                <w:color w:val="auto"/>
              </w:rPr>
              <w:t>)</w:t>
            </w:r>
          </w:p>
        </w:tc>
        <w:tc>
          <w:tcPr>
            <w:tcW w:w="2614" w:type="dxa"/>
          </w:tcPr>
          <w:p w14:paraId="40DF241F" w14:textId="77777777" w:rsidR="00FD3EC9" w:rsidRPr="006106E6" w:rsidRDefault="00FD3EC9" w:rsidP="00FD3EC9">
            <w:pPr>
              <w:rPr>
                <w:rFonts w:ascii="Arial" w:hAnsi="Arial" w:cs="Arial"/>
                <w:b/>
                <w:color w:val="auto"/>
              </w:rPr>
            </w:pPr>
            <w:r w:rsidRPr="006106E6">
              <w:rPr>
                <w:rFonts w:ascii="Arial" w:hAnsi="Arial" w:cs="Arial"/>
                <w:b/>
                <w:color w:val="auto"/>
              </w:rPr>
              <w:t>Knowledge Gap</w:t>
            </w:r>
          </w:p>
          <w:p w14:paraId="0432CE94" w14:textId="31C2595B" w:rsidR="00E176F9" w:rsidRDefault="00E176F9" w:rsidP="00FD3EC9">
            <w:pPr>
              <w:rPr>
                <w:rFonts w:ascii="Arial" w:hAnsi="Arial" w:cs="Arial"/>
                <w:color w:val="auto"/>
              </w:rPr>
            </w:pPr>
            <w:r w:rsidRPr="005B54EF">
              <w:rPr>
                <w:rFonts w:ascii="Arial" w:hAnsi="Arial" w:cs="Arial"/>
                <w:color w:val="auto"/>
              </w:rPr>
              <w:t xml:space="preserve">The team needs to learn </w:t>
            </w:r>
            <w:r w:rsidR="005B54EF" w:rsidRPr="005B54EF">
              <w:rPr>
                <w:rFonts w:ascii="Arial" w:hAnsi="Arial" w:cs="Arial"/>
                <w:bCs/>
                <w:color w:val="auto"/>
              </w:rPr>
              <w:t>Flutter's</w:t>
            </w:r>
            <w:r w:rsidRPr="005B54EF">
              <w:rPr>
                <w:rFonts w:ascii="Arial" w:hAnsi="Arial" w:cs="Arial"/>
                <w:color w:val="auto"/>
              </w:rPr>
              <w:t xml:space="preserve"> app </w:t>
            </w:r>
            <w:r w:rsidR="0010422C" w:rsidRPr="005B54EF">
              <w:rPr>
                <w:rFonts w:ascii="Arial" w:hAnsi="Arial" w:cs="Arial"/>
                <w:color w:val="auto"/>
              </w:rPr>
              <w:t xml:space="preserve">structure </w:t>
            </w:r>
            <w:r w:rsidR="005B54EF" w:rsidRPr="005B54EF">
              <w:rPr>
                <w:rFonts w:ascii="Arial" w:hAnsi="Arial" w:cs="Arial"/>
                <w:bCs/>
                <w:color w:val="auto"/>
              </w:rPr>
              <w:t>and how to integrate a TensorFlow Lite model</w:t>
            </w:r>
            <w:r w:rsidRPr="005B54EF">
              <w:rPr>
                <w:rFonts w:ascii="Arial" w:hAnsi="Arial" w:cs="Arial"/>
                <w:color w:val="auto"/>
              </w:rPr>
              <w:t xml:space="preserve"> for </w:t>
            </w:r>
            <w:r w:rsidR="005B54EF" w:rsidRPr="005B54EF">
              <w:rPr>
                <w:rFonts w:ascii="Arial" w:hAnsi="Arial" w:cs="Arial"/>
                <w:bCs/>
                <w:color w:val="auto"/>
              </w:rPr>
              <w:t>on-device inference.</w:t>
            </w:r>
            <w:r w:rsidRPr="005B54EF">
              <w:rPr>
                <w:rFonts w:ascii="Arial" w:hAnsi="Arial" w:cs="Arial"/>
                <w:color w:val="auto"/>
              </w:rPr>
              <w:t xml:space="preserve"> Firebase is new but well-documented.</w:t>
            </w:r>
          </w:p>
          <w:p w14:paraId="579A09AE" w14:textId="77777777" w:rsidR="005B54EF" w:rsidRPr="006106E6" w:rsidRDefault="005B54EF" w:rsidP="00FD3EC9">
            <w:pPr>
              <w:rPr>
                <w:rFonts w:ascii="Arial" w:hAnsi="Arial" w:cs="Arial"/>
                <w:b/>
                <w:color w:val="auto"/>
              </w:rPr>
            </w:pPr>
          </w:p>
          <w:p w14:paraId="132F710F" w14:textId="77777777" w:rsidR="00FD3EC9" w:rsidRPr="006106E6" w:rsidRDefault="00FD3EC9" w:rsidP="00FD3EC9">
            <w:pPr>
              <w:rPr>
                <w:rFonts w:ascii="Arial" w:hAnsi="Arial" w:cs="Arial"/>
                <w:b/>
                <w:color w:val="auto"/>
              </w:rPr>
            </w:pPr>
            <w:r w:rsidRPr="006106E6">
              <w:rPr>
                <w:rFonts w:ascii="Arial" w:hAnsi="Arial" w:cs="Arial"/>
                <w:b/>
                <w:color w:val="auto"/>
              </w:rPr>
              <w:t>Skill Gap</w:t>
            </w:r>
          </w:p>
          <w:p w14:paraId="33236989" w14:textId="549740B0" w:rsidR="00853EB9" w:rsidRDefault="00E176F9" w:rsidP="00FD3EC9">
            <w:pPr>
              <w:rPr>
                <w:rFonts w:ascii="Arial" w:hAnsi="Arial" w:cs="Arial"/>
                <w:color w:val="auto"/>
              </w:rPr>
            </w:pPr>
            <w:r w:rsidRPr="0040324A">
              <w:rPr>
                <w:rFonts w:ascii="Arial" w:hAnsi="Arial" w:cs="Arial"/>
                <w:color w:val="auto"/>
              </w:rPr>
              <w:t xml:space="preserve">The team has </w:t>
            </w:r>
            <w:r w:rsidR="0040324A" w:rsidRPr="0040324A">
              <w:rPr>
                <w:rFonts w:ascii="Arial" w:hAnsi="Arial" w:cs="Arial"/>
                <w:color w:val="auto"/>
              </w:rPr>
              <w:t xml:space="preserve">relevant frontend </w:t>
            </w:r>
            <w:r w:rsidRPr="0040324A">
              <w:rPr>
                <w:rFonts w:ascii="Arial" w:hAnsi="Arial" w:cs="Arial"/>
                <w:color w:val="auto"/>
              </w:rPr>
              <w:t xml:space="preserve">experience (JavaScript, Vue.js) that </w:t>
            </w:r>
            <w:r w:rsidR="0040324A" w:rsidRPr="0040324A">
              <w:rPr>
                <w:rFonts w:ascii="Arial" w:hAnsi="Arial" w:cs="Arial"/>
                <w:color w:val="auto"/>
              </w:rPr>
              <w:t>eases</w:t>
            </w:r>
            <w:r w:rsidRPr="0040324A">
              <w:rPr>
                <w:rFonts w:ascii="Arial" w:hAnsi="Arial" w:cs="Arial"/>
                <w:color w:val="auto"/>
              </w:rPr>
              <w:t xml:space="preserve"> learning</w:t>
            </w:r>
            <w:r w:rsidR="0040324A" w:rsidRPr="0040324A">
              <w:rPr>
                <w:rFonts w:ascii="Arial" w:hAnsi="Arial" w:cs="Arial"/>
                <w:color w:val="auto"/>
              </w:rPr>
              <w:t xml:space="preserve"> Flutter. Experience with</w:t>
            </w:r>
            <w:r w:rsidRPr="0040324A">
              <w:rPr>
                <w:rFonts w:ascii="Arial" w:hAnsi="Arial" w:cs="Arial"/>
                <w:color w:val="auto"/>
              </w:rPr>
              <w:t xml:space="preserve"> Python</w:t>
            </w:r>
            <w:r w:rsidR="0040324A" w:rsidRPr="0040324A">
              <w:rPr>
                <w:rFonts w:ascii="Arial" w:hAnsi="Arial" w:cs="Arial"/>
                <w:color w:val="auto"/>
              </w:rPr>
              <w:t>-based</w:t>
            </w:r>
            <w:r w:rsidRPr="0040324A">
              <w:rPr>
                <w:rFonts w:ascii="Arial" w:hAnsi="Arial" w:cs="Arial"/>
                <w:color w:val="auto"/>
              </w:rPr>
              <w:t xml:space="preserve"> AI development </w:t>
            </w:r>
            <w:r w:rsidR="0040324A" w:rsidRPr="0040324A">
              <w:rPr>
                <w:rFonts w:ascii="Arial" w:hAnsi="Arial" w:cs="Arial"/>
                <w:color w:val="auto"/>
              </w:rPr>
              <w:t>is a strength.</w:t>
            </w:r>
          </w:p>
          <w:p w14:paraId="624D632E" w14:textId="77777777" w:rsidR="0040324A" w:rsidRPr="006106E6" w:rsidRDefault="0040324A" w:rsidP="00FD3EC9">
            <w:pPr>
              <w:rPr>
                <w:rFonts w:ascii="Arial" w:hAnsi="Arial" w:cs="Arial"/>
                <w:b/>
                <w:color w:val="auto"/>
              </w:rPr>
            </w:pPr>
          </w:p>
          <w:p w14:paraId="0C8145E8" w14:textId="77777777" w:rsidR="00144F8F" w:rsidRPr="006106E6" w:rsidRDefault="00FD3EC9" w:rsidP="00FD3EC9">
            <w:pPr>
              <w:rPr>
                <w:rFonts w:ascii="Arial" w:hAnsi="Arial" w:cs="Arial"/>
                <w:b/>
                <w:color w:val="auto"/>
              </w:rPr>
            </w:pPr>
            <w:r w:rsidRPr="006106E6">
              <w:rPr>
                <w:rFonts w:ascii="Arial" w:hAnsi="Arial" w:cs="Arial"/>
                <w:b/>
                <w:color w:val="auto"/>
              </w:rPr>
              <w:t>Technology Gap</w:t>
            </w:r>
          </w:p>
          <w:p w14:paraId="36EE5215" w14:textId="034DB60E" w:rsidR="00853EB9" w:rsidRPr="006106E6" w:rsidRDefault="00A52C1F" w:rsidP="00FD3EC9">
            <w:pPr>
              <w:rPr>
                <w:rFonts w:ascii="Arial" w:hAnsi="Arial" w:cs="Arial"/>
                <w:color w:val="auto"/>
              </w:rPr>
            </w:pPr>
            <w:r w:rsidRPr="00786528">
              <w:rPr>
                <w:rFonts w:ascii="Arial" w:hAnsi="Arial" w:cs="Arial"/>
                <w:color w:val="auto"/>
              </w:rPr>
              <w:t xml:space="preserve">Integrating </w:t>
            </w:r>
            <w:r w:rsidR="00786528" w:rsidRPr="00786528">
              <w:rPr>
                <w:rFonts w:ascii="Arial" w:hAnsi="Arial" w:cs="Arial"/>
                <w:color w:val="auto"/>
              </w:rPr>
              <w:t xml:space="preserve">on-device AI </w:t>
            </w:r>
            <w:r w:rsidR="00292A26" w:rsidRPr="00786528">
              <w:rPr>
                <w:rFonts w:ascii="Arial" w:hAnsi="Arial" w:cs="Arial"/>
                <w:color w:val="auto"/>
              </w:rPr>
              <w:t>into</w:t>
            </w:r>
            <w:r w:rsidR="00786528" w:rsidRPr="00786528">
              <w:rPr>
                <w:rFonts w:ascii="Arial" w:hAnsi="Arial" w:cs="Arial"/>
                <w:color w:val="auto"/>
              </w:rPr>
              <w:t xml:space="preserve"> </w:t>
            </w:r>
            <w:r w:rsidRPr="00786528">
              <w:rPr>
                <w:rFonts w:ascii="Arial" w:hAnsi="Arial" w:cs="Arial"/>
                <w:color w:val="auto"/>
              </w:rPr>
              <w:t>Flutter is straightforward</w:t>
            </w:r>
            <w:r w:rsidR="00786528" w:rsidRPr="00786528">
              <w:rPr>
                <w:rFonts w:ascii="Arial" w:hAnsi="Arial" w:cs="Arial"/>
                <w:color w:val="auto"/>
              </w:rPr>
              <w:t xml:space="preserve"> using the tflite_flutter package.</w:t>
            </w:r>
            <w:r w:rsidRPr="00786528">
              <w:rPr>
                <w:rFonts w:ascii="Arial" w:hAnsi="Arial" w:cs="Arial"/>
                <w:color w:val="auto"/>
              </w:rPr>
              <w:t xml:space="preserve"> Firebase provides </w:t>
            </w:r>
            <w:r w:rsidR="00786528" w:rsidRPr="00786528">
              <w:rPr>
                <w:rFonts w:ascii="Arial" w:hAnsi="Arial" w:cs="Arial"/>
                <w:color w:val="auto"/>
              </w:rPr>
              <w:t>a robust and simple solution for backend needs.</w:t>
            </w:r>
          </w:p>
        </w:tc>
        <w:tc>
          <w:tcPr>
            <w:tcW w:w="2062" w:type="dxa"/>
          </w:tcPr>
          <w:p w14:paraId="7D39FE36" w14:textId="77777777" w:rsidR="00506C68" w:rsidRPr="006106E6" w:rsidRDefault="00506C68" w:rsidP="00506C68">
            <w:pPr>
              <w:rPr>
                <w:rFonts w:ascii="Arial" w:hAnsi="Arial" w:cs="Arial"/>
                <w:b/>
                <w:color w:val="auto"/>
              </w:rPr>
            </w:pPr>
            <w:r w:rsidRPr="006106E6">
              <w:rPr>
                <w:rFonts w:ascii="Arial" w:hAnsi="Arial" w:cs="Arial"/>
                <w:b/>
                <w:color w:val="auto"/>
              </w:rPr>
              <w:t>Strengths</w:t>
            </w:r>
          </w:p>
          <w:p w14:paraId="5CBD73A7" w14:textId="29FB8365" w:rsidR="00A52C1F" w:rsidRDefault="00A52C1F" w:rsidP="00506C68">
            <w:pPr>
              <w:rPr>
                <w:rFonts w:ascii="Arial" w:hAnsi="Arial" w:cs="Arial"/>
                <w:color w:val="auto"/>
              </w:rPr>
            </w:pPr>
            <w:r w:rsidRPr="00051E6F">
              <w:rPr>
                <w:rFonts w:ascii="Arial" w:hAnsi="Arial" w:cs="Arial"/>
                <w:color w:val="auto"/>
              </w:rPr>
              <w:t>Single codebase for both platforms</w:t>
            </w:r>
            <w:r w:rsidR="00051E6F" w:rsidRPr="00051E6F">
              <w:rPr>
                <w:rFonts w:ascii="Arial" w:hAnsi="Arial" w:cs="Arial"/>
                <w:color w:val="auto"/>
              </w:rPr>
              <w:t>;</w:t>
            </w:r>
            <w:r w:rsidRPr="00051E6F">
              <w:rPr>
                <w:rFonts w:ascii="Arial" w:hAnsi="Arial" w:cs="Arial"/>
                <w:color w:val="auto"/>
              </w:rPr>
              <w:t xml:space="preserve"> faster development cycle</w:t>
            </w:r>
            <w:r w:rsidR="00051E6F" w:rsidRPr="00051E6F">
              <w:rPr>
                <w:rFonts w:ascii="Arial" w:hAnsi="Arial" w:cs="Arial"/>
                <w:color w:val="auto"/>
              </w:rPr>
              <w:t>; true offline capability for</w:t>
            </w:r>
            <w:r w:rsidRPr="00051E6F">
              <w:rPr>
                <w:rFonts w:ascii="Arial" w:hAnsi="Arial" w:cs="Arial"/>
                <w:color w:val="auto"/>
              </w:rPr>
              <w:t xml:space="preserve"> AI </w:t>
            </w:r>
            <w:r w:rsidR="00051E6F" w:rsidRPr="00051E6F">
              <w:rPr>
                <w:rFonts w:ascii="Arial" w:hAnsi="Arial" w:cs="Arial"/>
                <w:color w:val="auto"/>
              </w:rPr>
              <w:t xml:space="preserve">detection; simpler </w:t>
            </w:r>
            <w:r w:rsidRPr="00051E6F">
              <w:rPr>
                <w:rFonts w:ascii="Arial" w:hAnsi="Arial" w:cs="Arial"/>
                <w:color w:val="auto"/>
              </w:rPr>
              <w:t xml:space="preserve">backend </w:t>
            </w:r>
            <w:r w:rsidR="00051E6F" w:rsidRPr="00051E6F">
              <w:rPr>
                <w:rFonts w:ascii="Arial" w:hAnsi="Arial" w:cs="Arial"/>
                <w:color w:val="auto"/>
              </w:rPr>
              <w:t>management</w:t>
            </w:r>
            <w:r w:rsidRPr="00051E6F">
              <w:rPr>
                <w:rFonts w:ascii="Arial" w:hAnsi="Arial" w:cs="Arial"/>
                <w:color w:val="auto"/>
              </w:rPr>
              <w:t xml:space="preserve"> with Firebase</w:t>
            </w:r>
            <w:r w:rsidR="00051E6F" w:rsidRPr="00051E6F">
              <w:rPr>
                <w:rFonts w:ascii="Arial" w:hAnsi="Arial" w:cs="Arial"/>
                <w:color w:val="auto"/>
              </w:rPr>
              <w:t xml:space="preserve">; </w:t>
            </w:r>
            <w:r w:rsidRPr="00051E6F">
              <w:rPr>
                <w:rFonts w:ascii="Arial" w:hAnsi="Arial" w:cs="Arial"/>
                <w:color w:val="auto"/>
              </w:rPr>
              <w:t>easier maintenance</w:t>
            </w:r>
            <w:r w:rsidR="00051E6F" w:rsidRPr="00051E6F">
              <w:rPr>
                <w:rFonts w:ascii="Arial" w:hAnsi="Arial" w:cs="Arial"/>
                <w:color w:val="auto"/>
              </w:rPr>
              <w:t xml:space="preserve"> and updates.</w:t>
            </w:r>
          </w:p>
          <w:p w14:paraId="79CE74A9" w14:textId="77777777" w:rsidR="00051E6F" w:rsidRPr="006106E6" w:rsidRDefault="00051E6F" w:rsidP="00506C68">
            <w:pPr>
              <w:rPr>
                <w:rFonts w:ascii="Arial" w:hAnsi="Arial" w:cs="Arial"/>
                <w:b/>
                <w:bCs/>
                <w:color w:val="auto"/>
              </w:rPr>
            </w:pPr>
          </w:p>
          <w:p w14:paraId="34E71A26" w14:textId="56FD891C" w:rsidR="00506C68" w:rsidRPr="006106E6" w:rsidRDefault="00506C68" w:rsidP="00506C68">
            <w:pPr>
              <w:rPr>
                <w:rFonts w:ascii="Arial" w:hAnsi="Arial" w:cs="Arial"/>
                <w:b/>
                <w:color w:val="auto"/>
              </w:rPr>
            </w:pPr>
            <w:r w:rsidRPr="006106E6">
              <w:rPr>
                <w:rFonts w:ascii="Arial" w:hAnsi="Arial" w:cs="Arial"/>
                <w:b/>
                <w:color w:val="auto"/>
              </w:rPr>
              <w:t>Weaknesses</w:t>
            </w:r>
          </w:p>
          <w:p w14:paraId="4D8AC9DC" w14:textId="73D1A4C2" w:rsidR="0010422C" w:rsidRDefault="008E3ED0" w:rsidP="00506C68">
            <w:pPr>
              <w:rPr>
                <w:rFonts w:ascii="Arial" w:hAnsi="Arial" w:cs="Arial"/>
                <w:color w:val="auto"/>
              </w:rPr>
            </w:pPr>
            <w:r w:rsidRPr="008E3ED0">
              <w:rPr>
                <w:rFonts w:ascii="Arial" w:hAnsi="Arial" w:cs="Arial"/>
                <w:color w:val="auto"/>
              </w:rPr>
              <w:t>AI model performance</w:t>
            </w:r>
            <w:r w:rsidR="0010422C" w:rsidRPr="008E3ED0">
              <w:rPr>
                <w:rFonts w:ascii="Arial" w:hAnsi="Arial" w:cs="Arial"/>
                <w:color w:val="auto"/>
              </w:rPr>
              <w:t xml:space="preserve"> may be slightly less optimal than native for </w:t>
            </w:r>
            <w:r w:rsidRPr="008E3ED0">
              <w:rPr>
                <w:rFonts w:ascii="Arial" w:hAnsi="Arial" w:cs="Arial"/>
                <w:color w:val="auto"/>
              </w:rPr>
              <w:t xml:space="preserve">extremely </w:t>
            </w:r>
            <w:r w:rsidR="0010422C" w:rsidRPr="008E3ED0">
              <w:rPr>
                <w:rFonts w:ascii="Arial" w:hAnsi="Arial" w:cs="Arial"/>
                <w:color w:val="auto"/>
              </w:rPr>
              <w:t xml:space="preserve">complex </w:t>
            </w:r>
            <w:r w:rsidRPr="008E3ED0">
              <w:rPr>
                <w:rFonts w:ascii="Arial" w:hAnsi="Arial" w:cs="Arial"/>
                <w:color w:val="auto"/>
              </w:rPr>
              <w:t>models, though sufficient</w:t>
            </w:r>
            <w:r w:rsidR="0010422C" w:rsidRPr="008E3ED0">
              <w:rPr>
                <w:rFonts w:ascii="Arial" w:hAnsi="Arial" w:cs="Arial"/>
                <w:color w:val="auto"/>
              </w:rPr>
              <w:t xml:space="preserve"> for </w:t>
            </w:r>
            <w:r w:rsidRPr="008E3ED0">
              <w:rPr>
                <w:rFonts w:ascii="Arial" w:hAnsi="Arial" w:cs="Arial"/>
                <w:color w:val="auto"/>
              </w:rPr>
              <w:t>this use case.</w:t>
            </w:r>
          </w:p>
          <w:p w14:paraId="4A9B0971" w14:textId="77777777" w:rsidR="008E3ED0" w:rsidRPr="006106E6" w:rsidRDefault="008E3ED0" w:rsidP="00506C68">
            <w:pPr>
              <w:rPr>
                <w:rFonts w:ascii="Arial" w:hAnsi="Arial" w:cs="Arial"/>
                <w:b/>
                <w:bCs/>
                <w:color w:val="auto"/>
              </w:rPr>
            </w:pPr>
          </w:p>
          <w:p w14:paraId="3C803344" w14:textId="77777777" w:rsidR="00506C68" w:rsidRPr="006106E6" w:rsidRDefault="00506C68" w:rsidP="00506C68">
            <w:pPr>
              <w:rPr>
                <w:rFonts w:ascii="Arial" w:hAnsi="Arial" w:cs="Arial"/>
                <w:b/>
                <w:color w:val="auto"/>
              </w:rPr>
            </w:pPr>
            <w:r w:rsidRPr="006106E6">
              <w:rPr>
                <w:rFonts w:ascii="Arial" w:hAnsi="Arial" w:cs="Arial"/>
                <w:b/>
                <w:color w:val="auto"/>
              </w:rPr>
              <w:t>Opportunity</w:t>
            </w:r>
          </w:p>
          <w:p w14:paraId="7139CC23" w14:textId="67167C75" w:rsidR="0010422C" w:rsidRDefault="00F378F5" w:rsidP="00506C68">
            <w:pPr>
              <w:rPr>
                <w:rFonts w:ascii="Arial" w:hAnsi="Arial" w:cs="Arial"/>
                <w:color w:val="auto"/>
              </w:rPr>
            </w:pPr>
            <w:r w:rsidRPr="00F378F5">
              <w:rPr>
                <w:rFonts w:ascii="Arial" w:hAnsi="Arial" w:cs="Arial"/>
                <w:color w:val="auto"/>
              </w:rPr>
              <w:t xml:space="preserve">Enables rapid prototyping and </w:t>
            </w:r>
            <w:r w:rsidRPr="00F378F5">
              <w:rPr>
                <w:rFonts w:ascii="Arial" w:hAnsi="Arial" w:cs="Arial"/>
                <w:color w:val="auto"/>
              </w:rPr>
              <w:lastRenderedPageBreak/>
              <w:t>iteration; scalable architecture; easy to add features like real-time data sync and cross-device history.</w:t>
            </w:r>
          </w:p>
          <w:p w14:paraId="6B074052" w14:textId="77777777" w:rsidR="00F378F5" w:rsidRPr="006106E6" w:rsidRDefault="00F378F5" w:rsidP="00506C68">
            <w:pPr>
              <w:rPr>
                <w:rFonts w:ascii="Arial" w:hAnsi="Arial" w:cs="Arial"/>
                <w:b/>
                <w:bCs/>
                <w:color w:val="auto"/>
              </w:rPr>
            </w:pPr>
          </w:p>
          <w:p w14:paraId="543B2023" w14:textId="77777777" w:rsidR="00144F8F" w:rsidRPr="006106E6" w:rsidRDefault="00506C68" w:rsidP="00506C68">
            <w:pPr>
              <w:rPr>
                <w:rFonts w:ascii="Arial" w:hAnsi="Arial" w:cs="Arial"/>
                <w:b/>
                <w:color w:val="auto"/>
              </w:rPr>
            </w:pPr>
            <w:r w:rsidRPr="006106E6">
              <w:rPr>
                <w:rFonts w:ascii="Arial" w:hAnsi="Arial" w:cs="Arial"/>
                <w:b/>
                <w:color w:val="auto"/>
              </w:rPr>
              <w:t>Threats</w:t>
            </w:r>
          </w:p>
          <w:p w14:paraId="6FCFB17D" w14:textId="359637CA" w:rsidR="00853EB9" w:rsidRPr="006106E6" w:rsidRDefault="00901F68" w:rsidP="00506C68">
            <w:pPr>
              <w:rPr>
                <w:rFonts w:ascii="Arial" w:hAnsi="Arial" w:cs="Arial"/>
                <w:color w:val="auto"/>
              </w:rPr>
            </w:pPr>
            <w:r w:rsidRPr="00901F68">
              <w:rPr>
                <w:rFonts w:ascii="Arial" w:hAnsi="Arial" w:cs="Arial"/>
                <w:color w:val="auto"/>
              </w:rPr>
              <w:t>The learning</w:t>
            </w:r>
            <w:r w:rsidR="0010422C" w:rsidRPr="00901F68">
              <w:rPr>
                <w:rFonts w:ascii="Arial" w:hAnsi="Arial" w:cs="Arial"/>
                <w:color w:val="auto"/>
              </w:rPr>
              <w:t xml:space="preserve"> curve for new technologies </w:t>
            </w:r>
            <w:r w:rsidRPr="00901F68">
              <w:rPr>
                <w:rFonts w:ascii="Arial" w:hAnsi="Arial" w:cs="Arial"/>
                <w:color w:val="auto"/>
              </w:rPr>
              <w:t xml:space="preserve">(Flutter, Firebase) </w:t>
            </w:r>
            <w:r w:rsidR="0010422C" w:rsidRPr="00901F68">
              <w:rPr>
                <w:rFonts w:ascii="Arial" w:hAnsi="Arial" w:cs="Arial"/>
                <w:color w:val="auto"/>
              </w:rPr>
              <w:t>might impact initial progress</w:t>
            </w:r>
            <w:r w:rsidRPr="00901F68">
              <w:rPr>
                <w:rFonts w:ascii="Arial" w:hAnsi="Arial" w:cs="Arial"/>
                <w:color w:val="auto"/>
              </w:rPr>
              <w:t>, but this is manageable</w:t>
            </w:r>
            <w:r w:rsidR="0010422C" w:rsidRPr="00901F68">
              <w:rPr>
                <w:rFonts w:ascii="Arial" w:hAnsi="Arial" w:cs="Arial"/>
                <w:color w:val="auto"/>
              </w:rPr>
              <w:t>.</w:t>
            </w:r>
          </w:p>
        </w:tc>
        <w:tc>
          <w:tcPr>
            <w:tcW w:w="1923" w:type="dxa"/>
          </w:tcPr>
          <w:p w14:paraId="0DD8FBA7" w14:textId="4A5A2283" w:rsidR="00144F8F" w:rsidRPr="006106E6" w:rsidRDefault="0010422C">
            <w:pPr>
              <w:rPr>
                <w:rFonts w:ascii="Arial" w:hAnsi="Arial" w:cs="Arial"/>
                <w:color w:val="auto"/>
              </w:rPr>
            </w:pPr>
            <w:r w:rsidRPr="006106E6">
              <w:rPr>
                <w:rFonts w:ascii="Arial" w:hAnsi="Arial" w:cs="Arial"/>
                <w:color w:val="auto"/>
              </w:rPr>
              <w:lastRenderedPageBreak/>
              <w:t>Accepted</w:t>
            </w:r>
          </w:p>
        </w:tc>
      </w:tr>
    </w:tbl>
    <w:p w14:paraId="4E93917B" w14:textId="77777777" w:rsidR="00E6352D" w:rsidRPr="0036339F" w:rsidRDefault="00E6352D" w:rsidP="0036339F">
      <w:pPr>
        <w:jc w:val="both"/>
        <w:rPr>
          <w:rFonts w:ascii="Arial" w:hAnsi="Arial" w:cs="Arial"/>
          <w:b/>
          <w:color w:val="auto"/>
          <w:lang w:val="en-MY"/>
        </w:rPr>
      </w:pPr>
      <w:r w:rsidRPr="0036339F">
        <w:rPr>
          <w:rFonts w:ascii="Arial" w:hAnsi="Arial" w:cs="Arial"/>
          <w:b/>
          <w:color w:val="auto"/>
          <w:lang w:val="en-MY"/>
        </w:rPr>
        <w:t>Proposed Solution Direction and Justifications:</w:t>
      </w:r>
    </w:p>
    <w:p w14:paraId="0E40EB7C" w14:textId="77777777" w:rsidR="0036339F" w:rsidRPr="0036339F" w:rsidRDefault="0036339F" w:rsidP="0036339F">
      <w:pPr>
        <w:jc w:val="both"/>
        <w:rPr>
          <w:rFonts w:ascii="Arial" w:hAnsi="Arial" w:cs="Arial"/>
          <w:color w:val="auto"/>
          <w:lang w:val="en-MY"/>
        </w:rPr>
      </w:pPr>
      <w:r w:rsidRPr="0036339F">
        <w:rPr>
          <w:rFonts w:ascii="Arial" w:hAnsi="Arial" w:cs="Arial"/>
          <w:color w:val="auto"/>
          <w:lang w:val="en-MY"/>
        </w:rPr>
        <w:t>The decision is to proceed with Revised Solution 2 (Flutter with On-Device AI &amp; Firebase) for the following reasons:</w:t>
      </w:r>
    </w:p>
    <w:p w14:paraId="6B96B8AE" w14:textId="77777777" w:rsidR="0036339F" w:rsidRPr="0036339F" w:rsidRDefault="0036339F" w:rsidP="00396286">
      <w:pPr>
        <w:numPr>
          <w:ilvl w:val="0"/>
          <w:numId w:val="31"/>
        </w:numPr>
        <w:jc w:val="both"/>
        <w:rPr>
          <w:rFonts w:ascii="Arial" w:hAnsi="Arial" w:cs="Arial"/>
          <w:color w:val="auto"/>
          <w:lang w:val="en-MY"/>
        </w:rPr>
      </w:pPr>
      <w:r w:rsidRPr="0036339F">
        <w:rPr>
          <w:rFonts w:ascii="Arial" w:hAnsi="Arial" w:cs="Arial"/>
          <w:color w:val="auto"/>
          <w:lang w:val="en-MY"/>
        </w:rPr>
        <w:t>Critical Offline Functionality Achieved: By bundling the AI model directly into the Flutter app, we achieve the essential requirement of full offline operation for egg detection, addressing the core need for use in rural farms. This corrects the major flaw in the initial analysis.</w:t>
      </w:r>
    </w:p>
    <w:p w14:paraId="1037D3BD" w14:textId="77777777" w:rsidR="0036339F" w:rsidRPr="0036339F" w:rsidRDefault="0036339F" w:rsidP="00396286">
      <w:pPr>
        <w:numPr>
          <w:ilvl w:val="0"/>
          <w:numId w:val="31"/>
        </w:numPr>
        <w:jc w:val="both"/>
        <w:rPr>
          <w:rFonts w:ascii="Arial" w:hAnsi="Arial" w:cs="Arial"/>
          <w:color w:val="auto"/>
          <w:lang w:val="en-MY"/>
        </w:rPr>
      </w:pPr>
      <w:r w:rsidRPr="0036339F">
        <w:rPr>
          <w:rFonts w:ascii="Arial" w:hAnsi="Arial" w:cs="Arial"/>
          <w:color w:val="auto"/>
          <w:lang w:val="en-MY"/>
        </w:rPr>
        <w:t>Development Efficiency &amp; Maintainability: Flutter's single codebase approach significantly reduces development and maintenance effort compared to managing two native codebases, allowing the team to focus on application logic and user experience.</w:t>
      </w:r>
    </w:p>
    <w:p w14:paraId="48C2BC1F" w14:textId="77777777" w:rsidR="0036339F" w:rsidRPr="0036339F" w:rsidRDefault="0036339F" w:rsidP="00396286">
      <w:pPr>
        <w:numPr>
          <w:ilvl w:val="0"/>
          <w:numId w:val="31"/>
        </w:numPr>
        <w:jc w:val="both"/>
        <w:rPr>
          <w:rFonts w:ascii="Arial" w:hAnsi="Arial" w:cs="Arial"/>
          <w:color w:val="auto"/>
          <w:lang w:val="en-MY"/>
        </w:rPr>
      </w:pPr>
      <w:r w:rsidRPr="0036339F">
        <w:rPr>
          <w:rFonts w:ascii="Arial" w:hAnsi="Arial" w:cs="Arial"/>
          <w:color w:val="auto"/>
          <w:lang w:val="en-MY"/>
        </w:rPr>
        <w:t>Optimal Backend Solution: Firebase is the correct choice for this project's scale, providing pre-built, secure, and offline-capable services for authentication and data storage, eliminating the need for a complex custom Django backend for these standard functions.</w:t>
      </w:r>
    </w:p>
    <w:p w14:paraId="71B7CF85" w14:textId="77777777" w:rsidR="0036339F" w:rsidRPr="0036339F" w:rsidRDefault="0036339F" w:rsidP="00396286">
      <w:pPr>
        <w:numPr>
          <w:ilvl w:val="0"/>
          <w:numId w:val="31"/>
        </w:numPr>
        <w:jc w:val="both"/>
        <w:rPr>
          <w:rFonts w:ascii="Arial" w:hAnsi="Arial" w:cs="Arial"/>
          <w:color w:val="auto"/>
          <w:lang w:val="en-MY"/>
        </w:rPr>
      </w:pPr>
      <w:r w:rsidRPr="0036339F">
        <w:rPr>
          <w:rFonts w:ascii="Arial" w:hAnsi="Arial" w:cs="Arial"/>
          <w:color w:val="auto"/>
          <w:lang w:val="en-MY"/>
        </w:rPr>
        <w:t>Team Skill Alignment: The team's existing frontend experience facilitates learning Flutter. The core challenge of model training remains in Python, aligning with the team's AI skills.</w:t>
      </w:r>
    </w:p>
    <w:p w14:paraId="33A10E7D" w14:textId="77777777" w:rsidR="0036339F" w:rsidRPr="0036339F" w:rsidRDefault="0036339F" w:rsidP="00396286">
      <w:pPr>
        <w:numPr>
          <w:ilvl w:val="0"/>
          <w:numId w:val="31"/>
        </w:numPr>
        <w:jc w:val="both"/>
        <w:rPr>
          <w:rFonts w:ascii="Arial" w:hAnsi="Arial" w:cs="Arial"/>
          <w:color w:val="auto"/>
          <w:lang w:val="en-MY"/>
        </w:rPr>
      </w:pPr>
      <w:r w:rsidRPr="0036339F">
        <w:rPr>
          <w:rFonts w:ascii="Arial" w:hAnsi="Arial" w:cs="Arial"/>
          <w:color w:val="auto"/>
          <w:lang w:val="en-MY"/>
        </w:rPr>
        <w:t>Cost-Effectiveness and Scalability: This architecture is more sustainable for a proof-of-concept project, reducing initial development time and long-term maintenance costs, while allowing for easy future expansion using Firebase services.</w:t>
      </w:r>
    </w:p>
    <w:p w14:paraId="5E15BD43" w14:textId="4081CC9E" w:rsidR="00F43006" w:rsidRPr="006106E6" w:rsidRDefault="00F43006" w:rsidP="00396286">
      <w:pPr>
        <w:numPr>
          <w:ilvl w:val="0"/>
          <w:numId w:val="31"/>
        </w:numPr>
        <w:jc w:val="both"/>
        <w:rPr>
          <w:rFonts w:ascii="Arial" w:hAnsi="Arial" w:cs="Arial"/>
          <w:color w:val="auto"/>
          <w:lang w:val="en-MY"/>
        </w:rPr>
      </w:pPr>
      <w:r w:rsidRPr="006106E6">
        <w:rPr>
          <w:rFonts w:ascii="Arial" w:hAnsi="Arial" w:cs="Arial"/>
          <w:color w:val="auto"/>
        </w:rPr>
        <w:br w:type="page"/>
      </w:r>
    </w:p>
    <w:p w14:paraId="32B0F934" w14:textId="3FB4A75E" w:rsidR="00D4309C" w:rsidRPr="001872F9" w:rsidRDefault="00D4309C" w:rsidP="00BB7272">
      <w:pPr>
        <w:pStyle w:val="Heading3"/>
        <w:rPr>
          <w:rFonts w:ascii="Arial" w:hAnsi="Arial" w:cs="Arial"/>
          <w:b/>
          <w:color w:val="auto"/>
        </w:rPr>
      </w:pPr>
      <w:r w:rsidRPr="001872F9">
        <w:rPr>
          <w:rFonts w:ascii="Arial" w:hAnsi="Arial" w:cs="Arial"/>
          <w:b/>
          <w:color w:val="auto"/>
        </w:rPr>
        <w:lastRenderedPageBreak/>
        <w:t xml:space="preserve">6.2 </w:t>
      </w:r>
      <w:r w:rsidR="00C236B4" w:rsidRPr="001872F9">
        <w:rPr>
          <w:rFonts w:ascii="Arial" w:hAnsi="Arial" w:cs="Arial"/>
          <w:b/>
          <w:color w:val="auto"/>
        </w:rPr>
        <w:t>Artificial Intelligent</w:t>
      </w:r>
    </w:p>
    <w:p w14:paraId="7A749047" w14:textId="1BE94E4A" w:rsidR="006D7127" w:rsidRPr="006D7127" w:rsidRDefault="006D7127" w:rsidP="006106E6">
      <w:pPr>
        <w:jc w:val="both"/>
        <w:rPr>
          <w:rFonts w:ascii="Arial" w:eastAsia="Constantia" w:hAnsi="Arial" w:cs="Arial"/>
          <w:color w:val="auto"/>
        </w:rPr>
      </w:pPr>
      <w:r w:rsidRPr="006106E6">
        <w:rPr>
          <w:rFonts w:ascii="Arial" w:eastAsia="Constantia" w:hAnsi="Arial" w:cs="Arial"/>
          <w:color w:val="auto"/>
        </w:rPr>
        <w:t xml:space="preserve">Two solutions were proposed to </w:t>
      </w:r>
      <w:r>
        <w:rPr>
          <w:rFonts w:ascii="Arial" w:eastAsia="Constantia" w:hAnsi="Arial" w:cs="Arial"/>
          <w:color w:val="auto"/>
        </w:rPr>
        <w:t>integrate the artificial intelligence section</w:t>
      </w:r>
      <w:r w:rsidRPr="006106E6">
        <w:rPr>
          <w:rFonts w:ascii="Arial" w:eastAsia="Constantia" w:hAnsi="Arial" w:cs="Arial"/>
          <w:color w:val="auto"/>
        </w:rPr>
        <w:t xml:space="preserve"> of the DMCOCOA mobile application for cocoa farmers and staff involved.</w:t>
      </w:r>
    </w:p>
    <w:p w14:paraId="1E17D358" w14:textId="4D8ECDA8" w:rsidR="002E705C" w:rsidRPr="006106E6" w:rsidRDefault="002E705C" w:rsidP="006106E6">
      <w:pPr>
        <w:jc w:val="both"/>
        <w:rPr>
          <w:rFonts w:ascii="Arial" w:hAnsi="Arial" w:cs="Arial"/>
          <w:color w:val="auto"/>
        </w:rPr>
      </w:pPr>
      <w:r w:rsidRPr="006106E6">
        <w:rPr>
          <w:rFonts w:ascii="Arial" w:hAnsi="Arial" w:cs="Arial"/>
          <w:color w:val="auto"/>
        </w:rPr>
        <w:t>Solution 1: Use pre-built model</w:t>
      </w:r>
    </w:p>
    <w:p w14:paraId="0A8F3BF7" w14:textId="69ED5235" w:rsidR="00876FEE" w:rsidRPr="006106E6" w:rsidRDefault="00876FEE" w:rsidP="006106E6">
      <w:pPr>
        <w:jc w:val="both"/>
        <w:rPr>
          <w:rFonts w:ascii="Arial" w:hAnsi="Arial" w:cs="Arial"/>
          <w:color w:val="auto"/>
        </w:rPr>
      </w:pPr>
      <w:r w:rsidRPr="006106E6">
        <w:rPr>
          <w:rFonts w:ascii="Arial" w:hAnsi="Arial" w:cs="Arial"/>
          <w:color w:val="auto"/>
        </w:rPr>
        <w:t xml:space="preserve">To let </w:t>
      </w:r>
      <w:r w:rsidR="00027E42" w:rsidRPr="006106E6">
        <w:rPr>
          <w:rFonts w:ascii="Arial" w:hAnsi="Arial" w:cs="Arial"/>
          <w:color w:val="auto"/>
        </w:rPr>
        <w:t xml:space="preserve">the user be able to </w:t>
      </w:r>
      <w:r w:rsidR="00BA5CF2" w:rsidRPr="006106E6">
        <w:rPr>
          <w:rFonts w:ascii="Arial" w:hAnsi="Arial" w:cs="Arial"/>
          <w:color w:val="auto"/>
        </w:rPr>
        <w:t xml:space="preserve">identify the number of eggs on cocoa pods </w:t>
      </w:r>
      <w:r w:rsidR="001A6F64" w:rsidRPr="006106E6">
        <w:rPr>
          <w:rFonts w:ascii="Arial" w:hAnsi="Arial" w:cs="Arial"/>
          <w:color w:val="auto"/>
        </w:rPr>
        <w:t xml:space="preserve">and </w:t>
      </w:r>
      <w:r w:rsidR="00A04FF0" w:rsidRPr="006106E6">
        <w:rPr>
          <w:rFonts w:ascii="Arial" w:hAnsi="Arial" w:cs="Arial"/>
          <w:color w:val="auto"/>
        </w:rPr>
        <w:t xml:space="preserve">determine </w:t>
      </w:r>
      <w:r w:rsidR="00B604D2" w:rsidRPr="006106E6">
        <w:rPr>
          <w:rFonts w:ascii="Arial" w:hAnsi="Arial" w:cs="Arial"/>
          <w:color w:val="auto"/>
        </w:rPr>
        <w:t xml:space="preserve">image quality </w:t>
      </w:r>
      <w:r w:rsidR="00E31FF2" w:rsidRPr="006106E6">
        <w:rPr>
          <w:rFonts w:ascii="Arial" w:hAnsi="Arial" w:cs="Arial"/>
          <w:color w:val="auto"/>
        </w:rPr>
        <w:t>(good vs bad), the solution</w:t>
      </w:r>
      <w:r w:rsidR="00245240" w:rsidRPr="006106E6">
        <w:rPr>
          <w:rFonts w:ascii="Arial" w:hAnsi="Arial" w:cs="Arial"/>
          <w:color w:val="auto"/>
        </w:rPr>
        <w:t xml:space="preserve"> will involve developing two models using </w:t>
      </w:r>
      <w:r w:rsidR="00A63FBF" w:rsidRPr="006106E6">
        <w:rPr>
          <w:rFonts w:ascii="Arial" w:hAnsi="Arial" w:cs="Arial"/>
          <w:color w:val="auto"/>
        </w:rPr>
        <w:t>pre-trained</w:t>
      </w:r>
      <w:r w:rsidR="00245240" w:rsidRPr="006106E6">
        <w:rPr>
          <w:rFonts w:ascii="Arial" w:hAnsi="Arial" w:cs="Arial"/>
          <w:color w:val="auto"/>
        </w:rPr>
        <w:t xml:space="preserve"> architectures.</w:t>
      </w:r>
    </w:p>
    <w:p w14:paraId="6B380B18" w14:textId="031A6A2D" w:rsidR="0029340A" w:rsidRPr="006106E6" w:rsidRDefault="00C47315" w:rsidP="006106E6">
      <w:pPr>
        <w:pStyle w:val="ListParagraph"/>
        <w:numPr>
          <w:ilvl w:val="6"/>
          <w:numId w:val="17"/>
        </w:numPr>
        <w:ind w:left="723"/>
        <w:jc w:val="both"/>
        <w:rPr>
          <w:rFonts w:ascii="Arial" w:hAnsi="Arial" w:cs="Arial"/>
          <w:color w:val="auto"/>
        </w:rPr>
      </w:pPr>
      <w:r w:rsidRPr="006106E6">
        <w:rPr>
          <w:rFonts w:ascii="Arial" w:hAnsi="Arial" w:cs="Arial"/>
          <w:color w:val="auto"/>
        </w:rPr>
        <w:t>An object detection model</w:t>
      </w:r>
      <w:r w:rsidR="0029340A" w:rsidRPr="006106E6">
        <w:rPr>
          <w:rFonts w:ascii="Arial" w:hAnsi="Arial" w:cs="Arial"/>
          <w:color w:val="auto"/>
        </w:rPr>
        <w:t xml:space="preserve"> such as YOLO for detecting and counting eggs on cocoa pods</w:t>
      </w:r>
    </w:p>
    <w:p w14:paraId="576C9512" w14:textId="015691C4" w:rsidR="00161FCE" w:rsidRPr="006106E6" w:rsidRDefault="00286E7B" w:rsidP="006106E6">
      <w:pPr>
        <w:pStyle w:val="ListParagraph"/>
        <w:numPr>
          <w:ilvl w:val="6"/>
          <w:numId w:val="17"/>
        </w:numPr>
        <w:ind w:left="723"/>
        <w:jc w:val="both"/>
        <w:rPr>
          <w:rFonts w:ascii="Arial" w:hAnsi="Arial" w:cs="Arial"/>
          <w:color w:val="auto"/>
        </w:rPr>
      </w:pPr>
      <w:r w:rsidRPr="006106E6">
        <w:rPr>
          <w:rFonts w:ascii="Arial" w:hAnsi="Arial" w:cs="Arial"/>
          <w:color w:val="auto"/>
        </w:rPr>
        <w:t xml:space="preserve">A classification model such as CNN for </w:t>
      </w:r>
      <w:r w:rsidR="00E4777C" w:rsidRPr="006106E6">
        <w:rPr>
          <w:rFonts w:ascii="Arial" w:hAnsi="Arial" w:cs="Arial"/>
          <w:color w:val="auto"/>
        </w:rPr>
        <w:t>determining image quality</w:t>
      </w:r>
    </w:p>
    <w:p w14:paraId="460EA61A" w14:textId="1EDFFE23" w:rsidR="00161FCE" w:rsidRPr="006106E6" w:rsidRDefault="00161FCE" w:rsidP="006106E6">
      <w:pPr>
        <w:jc w:val="both"/>
        <w:rPr>
          <w:rFonts w:ascii="Arial" w:hAnsi="Arial" w:cs="Arial"/>
          <w:color w:val="auto"/>
        </w:rPr>
      </w:pPr>
      <w:r w:rsidRPr="006106E6">
        <w:rPr>
          <w:rFonts w:ascii="Arial" w:hAnsi="Arial" w:cs="Arial"/>
          <w:color w:val="auto"/>
        </w:rPr>
        <w:t xml:space="preserve">Solution 2: </w:t>
      </w:r>
      <w:r w:rsidR="006950B2" w:rsidRPr="006106E6">
        <w:rPr>
          <w:rFonts w:ascii="Arial" w:hAnsi="Arial" w:cs="Arial"/>
          <w:color w:val="auto"/>
        </w:rPr>
        <w:t>Create A New Model</w:t>
      </w:r>
      <w:r w:rsidR="007B4380" w:rsidRPr="006106E6">
        <w:rPr>
          <w:rFonts w:ascii="Arial" w:hAnsi="Arial" w:cs="Arial"/>
          <w:color w:val="auto"/>
        </w:rPr>
        <w:t xml:space="preserve"> from </w:t>
      </w:r>
      <w:r w:rsidR="006950B2" w:rsidRPr="006106E6">
        <w:rPr>
          <w:rFonts w:ascii="Arial" w:hAnsi="Arial" w:cs="Arial"/>
          <w:color w:val="auto"/>
        </w:rPr>
        <w:t>Scratch</w:t>
      </w:r>
    </w:p>
    <w:p w14:paraId="75B5294F" w14:textId="3F7553CE" w:rsidR="00161FCE" w:rsidRPr="006106E6" w:rsidRDefault="00161FCE" w:rsidP="006106E6">
      <w:pPr>
        <w:jc w:val="both"/>
        <w:rPr>
          <w:rFonts w:ascii="Arial" w:hAnsi="Arial" w:cs="Arial"/>
          <w:color w:val="auto"/>
        </w:rPr>
      </w:pPr>
      <w:r w:rsidRPr="006106E6">
        <w:rPr>
          <w:rFonts w:ascii="Arial" w:hAnsi="Arial" w:cs="Arial"/>
          <w:color w:val="auto"/>
        </w:rPr>
        <w:t>To</w:t>
      </w:r>
      <w:r w:rsidR="00295E80" w:rsidRPr="006106E6">
        <w:rPr>
          <w:rFonts w:ascii="Arial" w:hAnsi="Arial" w:cs="Arial"/>
          <w:color w:val="auto"/>
        </w:rPr>
        <w:t xml:space="preserve"> </w:t>
      </w:r>
      <w:r w:rsidR="0021432B" w:rsidRPr="006106E6">
        <w:rPr>
          <w:rFonts w:ascii="Arial" w:hAnsi="Arial" w:cs="Arial"/>
          <w:color w:val="auto"/>
        </w:rPr>
        <w:t xml:space="preserve">let the user be able to identify the number of eggs on cocoa pods and determine image quality (good vs bad), the solution </w:t>
      </w:r>
      <w:r w:rsidR="0095371F" w:rsidRPr="006106E6">
        <w:rPr>
          <w:rFonts w:ascii="Arial" w:hAnsi="Arial" w:cs="Arial"/>
          <w:color w:val="auto"/>
        </w:rPr>
        <w:t>i</w:t>
      </w:r>
      <w:r w:rsidR="008731FE" w:rsidRPr="006106E6">
        <w:rPr>
          <w:rFonts w:ascii="Arial" w:hAnsi="Arial" w:cs="Arial"/>
          <w:color w:val="auto"/>
        </w:rPr>
        <w:t xml:space="preserve">nvolves </w:t>
      </w:r>
      <w:r w:rsidR="007B4380" w:rsidRPr="006106E6">
        <w:rPr>
          <w:rFonts w:ascii="Arial" w:hAnsi="Arial" w:cs="Arial"/>
          <w:color w:val="auto"/>
        </w:rPr>
        <w:t>developing custom deep learning model from scratch</w:t>
      </w:r>
      <w:r w:rsidR="003E264C" w:rsidRPr="006106E6">
        <w:rPr>
          <w:rFonts w:ascii="Arial" w:hAnsi="Arial" w:cs="Arial"/>
          <w:color w:val="auto"/>
        </w:rPr>
        <w:t>. Instead of leveraging pre-built models, a unique model will be designed, trained and optimized specifically for the tasks</w:t>
      </w:r>
    </w:p>
    <w:p w14:paraId="0919170B" w14:textId="30371289" w:rsidR="00161FCE" w:rsidRPr="006106E6" w:rsidRDefault="00DB68D9" w:rsidP="00161FCE">
      <w:pPr>
        <w:rPr>
          <w:rFonts w:ascii="Arial" w:hAnsi="Arial" w:cs="Arial"/>
          <w:color w:val="auto"/>
        </w:rPr>
      </w:pPr>
      <w:r>
        <w:rPr>
          <w:rFonts w:ascii="Arial" w:hAnsi="Arial" w:cs="Arial"/>
          <w:color w:val="auto"/>
        </w:rPr>
        <w:t xml:space="preserve">Table 7: </w:t>
      </w:r>
      <w:r w:rsidRPr="00DB68D9">
        <w:rPr>
          <w:rFonts w:ascii="Arial" w:hAnsi="Arial" w:cs="Arial"/>
          <w:color w:val="auto"/>
        </w:rPr>
        <w:t xml:space="preserve">Artificial Intelligent </w:t>
      </w:r>
      <w:r>
        <w:rPr>
          <w:rFonts w:ascii="Arial" w:hAnsi="Arial" w:cs="Arial"/>
          <w:color w:val="auto"/>
        </w:rPr>
        <w:t>Solution Approach</w:t>
      </w:r>
    </w:p>
    <w:tbl>
      <w:tblPr>
        <w:tblStyle w:val="TableGrid"/>
        <w:tblW w:w="0" w:type="auto"/>
        <w:tblLook w:val="04A0" w:firstRow="1" w:lastRow="0" w:firstColumn="1" w:lastColumn="0" w:noHBand="0" w:noVBand="1"/>
      </w:tblPr>
      <w:tblGrid>
        <w:gridCol w:w="2157"/>
        <w:gridCol w:w="2374"/>
        <w:gridCol w:w="2552"/>
        <w:gridCol w:w="1547"/>
      </w:tblGrid>
      <w:tr w:rsidR="00144F8F" w14:paraId="565C1AAB" w14:textId="77777777" w:rsidTr="006950B2">
        <w:tc>
          <w:tcPr>
            <w:tcW w:w="2157" w:type="dxa"/>
          </w:tcPr>
          <w:p w14:paraId="692B69CC" w14:textId="77777777" w:rsidR="00144F8F" w:rsidRPr="00CE39EB" w:rsidRDefault="00144F8F">
            <w:pPr>
              <w:rPr>
                <w:rFonts w:ascii="Arial" w:hAnsi="Arial" w:cs="Arial"/>
                <w:color w:val="auto"/>
              </w:rPr>
            </w:pPr>
          </w:p>
        </w:tc>
        <w:tc>
          <w:tcPr>
            <w:tcW w:w="2374" w:type="dxa"/>
          </w:tcPr>
          <w:p w14:paraId="4186AF5F" w14:textId="46575E35" w:rsidR="00144F8F" w:rsidRPr="00CE39EB" w:rsidRDefault="00BE36F4">
            <w:pPr>
              <w:rPr>
                <w:rFonts w:ascii="Arial" w:hAnsi="Arial" w:cs="Arial"/>
                <w:color w:val="auto"/>
              </w:rPr>
            </w:pPr>
            <w:r w:rsidRPr="00CE39EB">
              <w:rPr>
                <w:rFonts w:ascii="Arial" w:hAnsi="Arial" w:cs="Arial"/>
                <w:color w:val="auto"/>
              </w:rPr>
              <w:t>Kost Analysis</w:t>
            </w:r>
          </w:p>
        </w:tc>
        <w:tc>
          <w:tcPr>
            <w:tcW w:w="2552" w:type="dxa"/>
          </w:tcPr>
          <w:p w14:paraId="67029771" w14:textId="1B99B910" w:rsidR="00144F8F" w:rsidRPr="00CE39EB" w:rsidRDefault="00BE36F4">
            <w:pPr>
              <w:rPr>
                <w:rFonts w:ascii="Arial" w:hAnsi="Arial" w:cs="Arial"/>
                <w:color w:val="auto"/>
              </w:rPr>
            </w:pPr>
            <w:r w:rsidRPr="00CE39EB">
              <w:rPr>
                <w:rFonts w:ascii="Arial" w:hAnsi="Arial" w:cs="Arial"/>
                <w:color w:val="auto"/>
              </w:rPr>
              <w:t>SWOT Analysis</w:t>
            </w:r>
          </w:p>
        </w:tc>
        <w:tc>
          <w:tcPr>
            <w:tcW w:w="1547" w:type="dxa"/>
          </w:tcPr>
          <w:p w14:paraId="6978B246" w14:textId="7A60D0B7" w:rsidR="00144F8F" w:rsidRPr="00CE39EB" w:rsidRDefault="00C56BBF">
            <w:pPr>
              <w:rPr>
                <w:rFonts w:ascii="Arial" w:hAnsi="Arial" w:cs="Arial"/>
                <w:color w:val="auto"/>
              </w:rPr>
            </w:pPr>
            <w:r w:rsidRPr="00CE39EB">
              <w:rPr>
                <w:rFonts w:ascii="Arial" w:hAnsi="Arial" w:cs="Arial"/>
                <w:color w:val="auto"/>
              </w:rPr>
              <w:t>Final Verdict</w:t>
            </w:r>
          </w:p>
        </w:tc>
      </w:tr>
      <w:tr w:rsidR="00B074F6" w14:paraId="22C8672B" w14:textId="77777777" w:rsidTr="006950B2">
        <w:tc>
          <w:tcPr>
            <w:tcW w:w="2157" w:type="dxa"/>
          </w:tcPr>
          <w:p w14:paraId="27652363" w14:textId="77777777" w:rsidR="006950B2" w:rsidRPr="006106E6" w:rsidRDefault="00B074F6" w:rsidP="006950B2">
            <w:pPr>
              <w:jc w:val="both"/>
              <w:rPr>
                <w:rFonts w:ascii="Arial" w:hAnsi="Arial" w:cs="Arial"/>
                <w:color w:val="auto"/>
              </w:rPr>
            </w:pPr>
            <w:r w:rsidRPr="00CE39EB">
              <w:rPr>
                <w:rFonts w:ascii="Arial" w:hAnsi="Arial" w:cs="Arial"/>
                <w:color w:val="auto"/>
              </w:rPr>
              <w:t>Solution 1</w:t>
            </w:r>
            <w:r w:rsidR="006950B2">
              <w:rPr>
                <w:rFonts w:ascii="Arial" w:hAnsi="Arial" w:cs="Arial"/>
                <w:color w:val="auto"/>
              </w:rPr>
              <w:t xml:space="preserve">: </w:t>
            </w:r>
            <w:r w:rsidR="006950B2" w:rsidRPr="006106E6">
              <w:rPr>
                <w:rFonts w:ascii="Arial" w:hAnsi="Arial" w:cs="Arial"/>
                <w:color w:val="auto"/>
              </w:rPr>
              <w:t>Use pre-built model</w:t>
            </w:r>
          </w:p>
          <w:p w14:paraId="2677F9E6" w14:textId="6E0B62FB" w:rsidR="00B074F6" w:rsidRPr="00CE39EB" w:rsidRDefault="00B074F6" w:rsidP="00B074F6">
            <w:pPr>
              <w:rPr>
                <w:rFonts w:ascii="Arial" w:hAnsi="Arial" w:cs="Arial"/>
                <w:color w:val="auto"/>
              </w:rPr>
            </w:pPr>
          </w:p>
        </w:tc>
        <w:tc>
          <w:tcPr>
            <w:tcW w:w="2374" w:type="dxa"/>
          </w:tcPr>
          <w:p w14:paraId="14FC08CB" w14:textId="77777777" w:rsidR="00B074F6" w:rsidRPr="00CE39EB" w:rsidRDefault="00B074F6" w:rsidP="006950B2">
            <w:pPr>
              <w:pStyle w:val="NormalWeb"/>
              <w:spacing w:before="0" w:beforeAutospacing="0" w:after="0" w:afterAutospacing="0"/>
              <w:rPr>
                <w:rFonts w:ascii="Arial" w:hAnsi="Arial" w:cs="Arial"/>
                <w:sz w:val="22"/>
                <w:szCs w:val="22"/>
              </w:rPr>
            </w:pPr>
            <w:r w:rsidRPr="00CE39EB">
              <w:rPr>
                <w:rFonts w:ascii="Arial" w:hAnsi="Arial" w:cs="Arial"/>
                <w:b/>
                <w:sz w:val="22"/>
                <w:szCs w:val="22"/>
              </w:rPr>
              <w:t>Knowledge Gap</w:t>
            </w:r>
          </w:p>
          <w:p w14:paraId="23EA062D" w14:textId="7BCFFF99" w:rsidR="00B074F6" w:rsidRPr="00CE39EB" w:rsidRDefault="00B074F6" w:rsidP="00B074F6">
            <w:pPr>
              <w:pStyle w:val="NormalWeb"/>
              <w:spacing w:before="0" w:beforeAutospacing="0" w:after="200" w:afterAutospacing="0"/>
              <w:rPr>
                <w:rFonts w:ascii="Arial" w:hAnsi="Arial" w:cs="Arial"/>
                <w:sz w:val="22"/>
                <w:szCs w:val="22"/>
              </w:rPr>
            </w:pPr>
            <w:r w:rsidRPr="00CE39EB">
              <w:rPr>
                <w:rFonts w:ascii="Arial" w:hAnsi="Arial" w:cs="Arial"/>
                <w:sz w:val="22"/>
                <w:szCs w:val="22"/>
              </w:rPr>
              <w:t xml:space="preserve">The team doesn't know </w:t>
            </w:r>
            <w:r w:rsidR="00A74709" w:rsidRPr="00CE39EB">
              <w:rPr>
                <w:rFonts w:ascii="Arial" w:hAnsi="Arial" w:cs="Arial"/>
                <w:sz w:val="22"/>
                <w:szCs w:val="22"/>
              </w:rPr>
              <w:t xml:space="preserve">the cocoa </w:t>
            </w:r>
            <w:r w:rsidR="007750C6" w:rsidRPr="00CE39EB">
              <w:rPr>
                <w:rFonts w:ascii="Arial" w:hAnsi="Arial" w:cs="Arial"/>
                <w:sz w:val="22"/>
                <w:szCs w:val="22"/>
              </w:rPr>
              <w:t xml:space="preserve">pod borer </w:t>
            </w:r>
            <w:r w:rsidR="00A74709" w:rsidRPr="00CE39EB">
              <w:rPr>
                <w:rFonts w:ascii="Arial" w:hAnsi="Arial" w:cs="Arial"/>
                <w:sz w:val="22"/>
                <w:szCs w:val="22"/>
              </w:rPr>
              <w:t xml:space="preserve">eggs </w:t>
            </w:r>
            <w:r w:rsidR="00F64C0B" w:rsidRPr="00CE39EB">
              <w:rPr>
                <w:rFonts w:ascii="Arial" w:hAnsi="Arial" w:cs="Arial"/>
                <w:sz w:val="22"/>
                <w:szCs w:val="22"/>
              </w:rPr>
              <w:t>characteristics.</w:t>
            </w:r>
            <w:r w:rsidRPr="00CE39EB">
              <w:rPr>
                <w:rFonts w:ascii="Arial" w:hAnsi="Arial" w:cs="Arial"/>
                <w:sz w:val="22"/>
                <w:szCs w:val="22"/>
              </w:rPr>
              <w:t xml:space="preserve"> It creates a knowledge gap while collecting the data that is needed to identify </w:t>
            </w:r>
            <w:r w:rsidR="005A3361" w:rsidRPr="00CE39EB">
              <w:rPr>
                <w:rFonts w:ascii="Arial" w:hAnsi="Arial" w:cs="Arial"/>
                <w:sz w:val="22"/>
                <w:szCs w:val="22"/>
              </w:rPr>
              <w:t>cocoa eggs on the cocoa pod</w:t>
            </w:r>
            <w:r w:rsidRPr="00CE39EB">
              <w:rPr>
                <w:rFonts w:ascii="Arial" w:hAnsi="Arial" w:cs="Arial"/>
                <w:sz w:val="22"/>
                <w:szCs w:val="22"/>
              </w:rPr>
              <w:t>.</w:t>
            </w:r>
          </w:p>
          <w:p w14:paraId="63FBA930" w14:textId="77777777" w:rsidR="00B074F6" w:rsidRPr="00CE39EB" w:rsidRDefault="00B074F6" w:rsidP="00B074F6">
            <w:pPr>
              <w:rPr>
                <w:rFonts w:ascii="Arial" w:hAnsi="Arial" w:cs="Arial"/>
                <w:color w:val="auto"/>
              </w:rPr>
            </w:pPr>
          </w:p>
          <w:p w14:paraId="48968329" w14:textId="77777777" w:rsidR="00B074F6" w:rsidRPr="00CE39EB" w:rsidRDefault="00B074F6" w:rsidP="006950B2">
            <w:pPr>
              <w:pStyle w:val="NormalWeb"/>
              <w:spacing w:before="0" w:beforeAutospacing="0" w:after="0" w:afterAutospacing="0"/>
              <w:rPr>
                <w:rFonts w:ascii="Arial" w:hAnsi="Arial" w:cs="Arial"/>
                <w:sz w:val="22"/>
                <w:szCs w:val="22"/>
              </w:rPr>
            </w:pPr>
            <w:r w:rsidRPr="00CE39EB">
              <w:rPr>
                <w:rFonts w:ascii="Arial" w:hAnsi="Arial" w:cs="Arial"/>
                <w:b/>
                <w:sz w:val="22"/>
                <w:szCs w:val="22"/>
              </w:rPr>
              <w:t>Skill Gap</w:t>
            </w:r>
          </w:p>
          <w:p w14:paraId="513284E0" w14:textId="15137EC7" w:rsidR="00B074F6" w:rsidRPr="00CE39EB" w:rsidRDefault="00B074F6" w:rsidP="00B074F6">
            <w:pPr>
              <w:pStyle w:val="NormalWeb"/>
              <w:spacing w:before="0" w:beforeAutospacing="0" w:after="200" w:afterAutospacing="0"/>
              <w:rPr>
                <w:rFonts w:ascii="Arial" w:hAnsi="Arial" w:cs="Arial"/>
                <w:sz w:val="22"/>
                <w:szCs w:val="22"/>
              </w:rPr>
            </w:pPr>
            <w:r w:rsidRPr="00CE39EB">
              <w:rPr>
                <w:rFonts w:ascii="Arial" w:hAnsi="Arial" w:cs="Arial"/>
                <w:sz w:val="22"/>
                <w:szCs w:val="22"/>
              </w:rPr>
              <w:t>The team has experience on building classification model</w:t>
            </w:r>
            <w:r w:rsidR="001E4C38" w:rsidRPr="00CE39EB">
              <w:rPr>
                <w:rFonts w:ascii="Arial" w:hAnsi="Arial" w:cs="Arial"/>
                <w:sz w:val="22"/>
                <w:szCs w:val="22"/>
              </w:rPr>
              <w:t>s</w:t>
            </w:r>
            <w:r w:rsidR="00452286" w:rsidRPr="00CE39EB">
              <w:rPr>
                <w:rFonts w:ascii="Arial" w:hAnsi="Arial" w:cs="Arial"/>
                <w:sz w:val="22"/>
                <w:szCs w:val="22"/>
              </w:rPr>
              <w:t xml:space="preserve"> and object detection model</w:t>
            </w:r>
            <w:r w:rsidR="001E4C38" w:rsidRPr="00CE39EB">
              <w:rPr>
                <w:rFonts w:ascii="Arial" w:hAnsi="Arial" w:cs="Arial"/>
                <w:sz w:val="22"/>
                <w:szCs w:val="22"/>
              </w:rPr>
              <w:t>s</w:t>
            </w:r>
            <w:r w:rsidRPr="00CE39EB">
              <w:rPr>
                <w:rFonts w:ascii="Arial" w:hAnsi="Arial" w:cs="Arial"/>
                <w:sz w:val="22"/>
                <w:szCs w:val="22"/>
              </w:rPr>
              <w:t xml:space="preserve">. However, the team is still in the early stage of building </w:t>
            </w:r>
            <w:r w:rsidRPr="00CE39EB">
              <w:rPr>
                <w:rFonts w:ascii="Arial" w:hAnsi="Arial" w:cs="Arial"/>
                <w:sz w:val="22"/>
                <w:szCs w:val="22"/>
              </w:rPr>
              <w:lastRenderedPageBreak/>
              <w:t>classification model</w:t>
            </w:r>
            <w:r w:rsidR="001E4C38" w:rsidRPr="00CE39EB">
              <w:rPr>
                <w:rFonts w:ascii="Arial" w:hAnsi="Arial" w:cs="Arial"/>
                <w:sz w:val="22"/>
                <w:szCs w:val="22"/>
              </w:rPr>
              <w:t>s</w:t>
            </w:r>
            <w:r w:rsidR="00452286" w:rsidRPr="00CE39EB">
              <w:rPr>
                <w:rFonts w:ascii="Arial" w:hAnsi="Arial" w:cs="Arial"/>
                <w:sz w:val="22"/>
                <w:szCs w:val="22"/>
              </w:rPr>
              <w:t xml:space="preserve"> and object detection model</w:t>
            </w:r>
            <w:r w:rsidR="001E4C38" w:rsidRPr="00CE39EB">
              <w:rPr>
                <w:rFonts w:ascii="Arial" w:hAnsi="Arial" w:cs="Arial"/>
                <w:sz w:val="22"/>
                <w:szCs w:val="22"/>
              </w:rPr>
              <w:t>s</w:t>
            </w:r>
            <w:r w:rsidRPr="00CE39EB">
              <w:rPr>
                <w:rFonts w:ascii="Arial" w:hAnsi="Arial" w:cs="Arial"/>
                <w:sz w:val="22"/>
                <w:szCs w:val="22"/>
              </w:rPr>
              <w:t>. To address the skill gap, the team needs to explore more about building classification models</w:t>
            </w:r>
            <w:r w:rsidR="00452286" w:rsidRPr="00CE39EB">
              <w:rPr>
                <w:rFonts w:ascii="Arial" w:hAnsi="Arial" w:cs="Arial"/>
                <w:sz w:val="22"/>
                <w:szCs w:val="22"/>
              </w:rPr>
              <w:t xml:space="preserve"> and object detection models</w:t>
            </w:r>
            <w:r w:rsidRPr="00CE39EB">
              <w:rPr>
                <w:rFonts w:ascii="Arial" w:hAnsi="Arial" w:cs="Arial"/>
                <w:sz w:val="22"/>
                <w:szCs w:val="22"/>
              </w:rPr>
              <w:t>. </w:t>
            </w:r>
          </w:p>
          <w:p w14:paraId="1A205C12" w14:textId="77777777" w:rsidR="00B074F6" w:rsidRPr="00CE39EB" w:rsidRDefault="00B074F6" w:rsidP="00B074F6">
            <w:pPr>
              <w:rPr>
                <w:rFonts w:ascii="Arial" w:hAnsi="Arial" w:cs="Arial"/>
                <w:color w:val="auto"/>
              </w:rPr>
            </w:pPr>
          </w:p>
          <w:p w14:paraId="6678D815" w14:textId="77777777" w:rsidR="00B074F6" w:rsidRPr="00CE39EB" w:rsidRDefault="00B074F6" w:rsidP="006950B2">
            <w:pPr>
              <w:pStyle w:val="NormalWeb"/>
              <w:spacing w:before="0" w:beforeAutospacing="0" w:after="0" w:afterAutospacing="0"/>
              <w:rPr>
                <w:rFonts w:ascii="Arial" w:hAnsi="Arial" w:cs="Arial"/>
                <w:sz w:val="22"/>
                <w:szCs w:val="22"/>
              </w:rPr>
            </w:pPr>
            <w:r w:rsidRPr="00CE39EB">
              <w:rPr>
                <w:rFonts w:ascii="Arial" w:hAnsi="Arial" w:cs="Arial"/>
                <w:b/>
                <w:sz w:val="22"/>
                <w:szCs w:val="22"/>
              </w:rPr>
              <w:t>Technology Gap</w:t>
            </w:r>
          </w:p>
          <w:p w14:paraId="63BAB5FC" w14:textId="38BDEA84" w:rsidR="00B074F6" w:rsidRPr="00CE39EB" w:rsidRDefault="00B074F6" w:rsidP="00B074F6">
            <w:pPr>
              <w:rPr>
                <w:rFonts w:ascii="Arial" w:hAnsi="Arial" w:cs="Arial"/>
                <w:color w:val="auto"/>
              </w:rPr>
            </w:pPr>
            <w:r w:rsidRPr="00CE39EB">
              <w:rPr>
                <w:rFonts w:ascii="Arial" w:hAnsi="Arial" w:cs="Arial"/>
                <w:color w:val="auto"/>
              </w:rPr>
              <w:t>There is a technology gap for this solution because it requires a good understanding of the technology that needs to be used to build the classification model</w:t>
            </w:r>
            <w:r w:rsidR="001E4C38" w:rsidRPr="00CE39EB">
              <w:rPr>
                <w:rFonts w:ascii="Arial" w:hAnsi="Arial" w:cs="Arial"/>
                <w:color w:val="auto"/>
              </w:rPr>
              <w:t>s</w:t>
            </w:r>
            <w:r w:rsidR="00452286" w:rsidRPr="00CE39EB">
              <w:rPr>
                <w:rFonts w:ascii="Arial" w:hAnsi="Arial" w:cs="Arial"/>
                <w:color w:val="auto"/>
              </w:rPr>
              <w:t xml:space="preserve"> and object detection model</w:t>
            </w:r>
            <w:r w:rsidR="001E4C38" w:rsidRPr="00CE39EB">
              <w:rPr>
                <w:rFonts w:ascii="Arial" w:hAnsi="Arial" w:cs="Arial"/>
                <w:color w:val="auto"/>
              </w:rPr>
              <w:t>s</w:t>
            </w:r>
            <w:r w:rsidRPr="00CE39EB">
              <w:rPr>
                <w:rFonts w:ascii="Arial" w:hAnsi="Arial" w:cs="Arial"/>
                <w:color w:val="auto"/>
              </w:rPr>
              <w:t xml:space="preserve">. The team might face challenges related to data collection and processing due to limitations in hardware or software. To bridge the gap, the team needs to explore suitable technologies to build classification </w:t>
            </w:r>
            <w:r w:rsidR="001E4C38" w:rsidRPr="00CE39EB">
              <w:rPr>
                <w:rFonts w:ascii="Arial" w:hAnsi="Arial" w:cs="Arial"/>
                <w:color w:val="auto"/>
              </w:rPr>
              <w:t>models</w:t>
            </w:r>
            <w:r w:rsidR="00452286" w:rsidRPr="00CE39EB">
              <w:rPr>
                <w:rFonts w:ascii="Arial" w:hAnsi="Arial" w:cs="Arial"/>
                <w:color w:val="auto"/>
              </w:rPr>
              <w:t xml:space="preserve"> and object detection models</w:t>
            </w:r>
            <w:r w:rsidRPr="00CE39EB">
              <w:rPr>
                <w:rFonts w:ascii="Arial" w:hAnsi="Arial" w:cs="Arial"/>
                <w:color w:val="auto"/>
              </w:rPr>
              <w:t>.</w:t>
            </w:r>
          </w:p>
        </w:tc>
        <w:tc>
          <w:tcPr>
            <w:tcW w:w="2552" w:type="dxa"/>
          </w:tcPr>
          <w:p w14:paraId="2701E729" w14:textId="77777777" w:rsidR="00B074F6" w:rsidRPr="00CE39EB" w:rsidRDefault="00B074F6" w:rsidP="006950B2">
            <w:pPr>
              <w:pStyle w:val="NormalWeb"/>
              <w:spacing w:before="0" w:beforeAutospacing="0" w:after="0" w:afterAutospacing="0"/>
              <w:rPr>
                <w:rFonts w:ascii="Arial" w:hAnsi="Arial" w:cs="Arial"/>
                <w:sz w:val="22"/>
                <w:szCs w:val="22"/>
              </w:rPr>
            </w:pPr>
            <w:r w:rsidRPr="00CE39EB">
              <w:rPr>
                <w:rFonts w:ascii="Arial" w:hAnsi="Arial" w:cs="Arial"/>
                <w:b/>
                <w:sz w:val="22"/>
                <w:szCs w:val="22"/>
              </w:rPr>
              <w:lastRenderedPageBreak/>
              <w:t>Strengths</w:t>
            </w:r>
          </w:p>
          <w:p w14:paraId="0F0DD61B" w14:textId="602B47CF" w:rsidR="00B074F6" w:rsidRPr="00CE39EB" w:rsidRDefault="00B074F6" w:rsidP="006950B2">
            <w:pPr>
              <w:pStyle w:val="NormalWeb"/>
              <w:spacing w:before="0" w:beforeAutospacing="0" w:after="0" w:afterAutospacing="0"/>
              <w:rPr>
                <w:rFonts w:ascii="Arial" w:hAnsi="Arial" w:cs="Arial"/>
                <w:sz w:val="22"/>
                <w:szCs w:val="22"/>
              </w:rPr>
            </w:pPr>
            <w:r w:rsidRPr="00CE39EB">
              <w:rPr>
                <w:rFonts w:ascii="Arial" w:hAnsi="Arial" w:cs="Arial"/>
                <w:sz w:val="22"/>
                <w:szCs w:val="22"/>
              </w:rPr>
              <w:t>The team has experience in building classification models</w:t>
            </w:r>
            <w:r w:rsidR="001E4C38" w:rsidRPr="00CE39EB">
              <w:rPr>
                <w:rFonts w:ascii="Arial" w:hAnsi="Arial" w:cs="Arial"/>
                <w:sz w:val="22"/>
                <w:szCs w:val="22"/>
              </w:rPr>
              <w:t xml:space="preserve"> and object detection models</w:t>
            </w:r>
            <w:r w:rsidRPr="00CE39EB">
              <w:rPr>
                <w:rFonts w:ascii="Arial" w:hAnsi="Arial" w:cs="Arial"/>
                <w:sz w:val="22"/>
                <w:szCs w:val="22"/>
              </w:rPr>
              <w:t>.</w:t>
            </w:r>
          </w:p>
          <w:p w14:paraId="20DB84DB" w14:textId="77777777" w:rsidR="00B074F6" w:rsidRPr="00CE39EB" w:rsidRDefault="00B074F6" w:rsidP="00B074F6">
            <w:pPr>
              <w:rPr>
                <w:rFonts w:ascii="Arial" w:hAnsi="Arial" w:cs="Arial"/>
                <w:color w:val="auto"/>
              </w:rPr>
            </w:pPr>
          </w:p>
          <w:p w14:paraId="20847E22" w14:textId="77777777" w:rsidR="00B074F6" w:rsidRPr="00CE39EB" w:rsidRDefault="00B074F6" w:rsidP="006950B2">
            <w:pPr>
              <w:pStyle w:val="NormalWeb"/>
              <w:spacing w:before="0" w:beforeAutospacing="0" w:after="0" w:afterAutospacing="0"/>
              <w:rPr>
                <w:rFonts w:ascii="Arial" w:hAnsi="Arial" w:cs="Arial"/>
                <w:sz w:val="22"/>
                <w:szCs w:val="22"/>
              </w:rPr>
            </w:pPr>
            <w:r w:rsidRPr="00CE39EB">
              <w:rPr>
                <w:rFonts w:ascii="Arial" w:hAnsi="Arial" w:cs="Arial"/>
                <w:b/>
                <w:sz w:val="22"/>
                <w:szCs w:val="22"/>
              </w:rPr>
              <w:t>Weakness</w:t>
            </w:r>
          </w:p>
          <w:p w14:paraId="15E79726" w14:textId="2EFF87FC" w:rsidR="00B074F6" w:rsidRPr="00CE39EB" w:rsidRDefault="00B074F6" w:rsidP="006950B2">
            <w:pPr>
              <w:pStyle w:val="NormalWeb"/>
              <w:spacing w:before="0" w:beforeAutospacing="0" w:after="0" w:afterAutospacing="0"/>
              <w:rPr>
                <w:rFonts w:ascii="Arial" w:hAnsi="Arial" w:cs="Arial"/>
                <w:sz w:val="22"/>
                <w:szCs w:val="22"/>
              </w:rPr>
            </w:pPr>
            <w:r w:rsidRPr="00CE39EB">
              <w:rPr>
                <w:rFonts w:ascii="Arial" w:hAnsi="Arial" w:cs="Arial"/>
                <w:sz w:val="22"/>
                <w:szCs w:val="22"/>
              </w:rPr>
              <w:t>Still on early stage of building classification model</w:t>
            </w:r>
            <w:r w:rsidR="001E4C38" w:rsidRPr="00CE39EB">
              <w:rPr>
                <w:rFonts w:ascii="Arial" w:hAnsi="Arial" w:cs="Arial"/>
                <w:sz w:val="22"/>
                <w:szCs w:val="22"/>
              </w:rPr>
              <w:t>s and object detection models</w:t>
            </w:r>
          </w:p>
          <w:p w14:paraId="709E5A81" w14:textId="77777777" w:rsidR="00B074F6" w:rsidRPr="00CE39EB" w:rsidRDefault="00B074F6" w:rsidP="00B074F6">
            <w:pPr>
              <w:rPr>
                <w:rFonts w:ascii="Arial" w:hAnsi="Arial" w:cs="Arial"/>
                <w:color w:val="auto"/>
              </w:rPr>
            </w:pPr>
          </w:p>
          <w:p w14:paraId="0602EE91" w14:textId="77777777" w:rsidR="00B074F6" w:rsidRPr="00CE39EB" w:rsidRDefault="00B074F6" w:rsidP="006950B2">
            <w:pPr>
              <w:pStyle w:val="NormalWeb"/>
              <w:spacing w:before="0" w:beforeAutospacing="0" w:after="0" w:afterAutospacing="0"/>
              <w:rPr>
                <w:rFonts w:ascii="Arial" w:hAnsi="Arial" w:cs="Arial"/>
                <w:sz w:val="22"/>
                <w:szCs w:val="22"/>
              </w:rPr>
            </w:pPr>
            <w:r w:rsidRPr="00CE39EB">
              <w:rPr>
                <w:rFonts w:ascii="Arial" w:hAnsi="Arial" w:cs="Arial"/>
                <w:b/>
                <w:sz w:val="22"/>
                <w:szCs w:val="22"/>
              </w:rPr>
              <w:t>Opportunity</w:t>
            </w:r>
          </w:p>
          <w:p w14:paraId="3986F323" w14:textId="21046D33" w:rsidR="00B074F6" w:rsidRPr="00CE39EB" w:rsidRDefault="00B074F6" w:rsidP="006950B2">
            <w:pPr>
              <w:pStyle w:val="NormalWeb"/>
              <w:spacing w:before="0" w:beforeAutospacing="0" w:after="0" w:afterAutospacing="0"/>
              <w:rPr>
                <w:rFonts w:ascii="Arial" w:hAnsi="Arial" w:cs="Arial"/>
                <w:sz w:val="22"/>
                <w:szCs w:val="22"/>
              </w:rPr>
            </w:pPr>
            <w:r w:rsidRPr="00CE39EB">
              <w:rPr>
                <w:rFonts w:ascii="Arial" w:hAnsi="Arial" w:cs="Arial"/>
                <w:sz w:val="22"/>
                <w:szCs w:val="22"/>
              </w:rPr>
              <w:t>Explore deeper by building classification model</w:t>
            </w:r>
            <w:r w:rsidR="001E4C38" w:rsidRPr="00CE39EB">
              <w:rPr>
                <w:rFonts w:ascii="Arial" w:hAnsi="Arial" w:cs="Arial"/>
                <w:sz w:val="22"/>
                <w:szCs w:val="22"/>
              </w:rPr>
              <w:t>s and object detection models</w:t>
            </w:r>
            <w:r w:rsidRPr="00CE39EB">
              <w:rPr>
                <w:rFonts w:ascii="Arial" w:hAnsi="Arial" w:cs="Arial"/>
                <w:sz w:val="22"/>
                <w:szCs w:val="22"/>
              </w:rPr>
              <w:t>.</w:t>
            </w:r>
          </w:p>
          <w:p w14:paraId="092A63FA" w14:textId="77777777" w:rsidR="00B074F6" w:rsidRPr="00CE39EB" w:rsidRDefault="00B074F6" w:rsidP="00B074F6">
            <w:pPr>
              <w:rPr>
                <w:rFonts w:ascii="Arial" w:hAnsi="Arial" w:cs="Arial"/>
                <w:color w:val="auto"/>
              </w:rPr>
            </w:pPr>
          </w:p>
          <w:p w14:paraId="3A4A34A1" w14:textId="77777777" w:rsidR="00B074F6" w:rsidRPr="00CE39EB" w:rsidRDefault="00B074F6" w:rsidP="006950B2">
            <w:pPr>
              <w:pStyle w:val="NormalWeb"/>
              <w:spacing w:before="0" w:beforeAutospacing="0" w:after="0" w:afterAutospacing="0"/>
              <w:rPr>
                <w:rFonts w:ascii="Arial" w:hAnsi="Arial" w:cs="Arial"/>
                <w:sz w:val="22"/>
                <w:szCs w:val="22"/>
              </w:rPr>
            </w:pPr>
            <w:r w:rsidRPr="00CE39EB">
              <w:rPr>
                <w:rFonts w:ascii="Arial" w:hAnsi="Arial" w:cs="Arial"/>
                <w:b/>
                <w:sz w:val="22"/>
                <w:szCs w:val="22"/>
              </w:rPr>
              <w:t>Threats</w:t>
            </w:r>
          </w:p>
          <w:p w14:paraId="0CE45EB0" w14:textId="4BD1D0EA" w:rsidR="00B074F6" w:rsidRPr="00CE39EB" w:rsidRDefault="00B074F6" w:rsidP="00B074F6">
            <w:pPr>
              <w:rPr>
                <w:rFonts w:ascii="Arial" w:hAnsi="Arial" w:cs="Arial"/>
                <w:color w:val="auto"/>
              </w:rPr>
            </w:pPr>
            <w:r w:rsidRPr="00CE39EB">
              <w:rPr>
                <w:rFonts w:ascii="Arial" w:hAnsi="Arial" w:cs="Arial"/>
                <w:color w:val="auto"/>
              </w:rPr>
              <w:lastRenderedPageBreak/>
              <w:t>Increased learning curve might delay the development phase.</w:t>
            </w:r>
          </w:p>
        </w:tc>
        <w:tc>
          <w:tcPr>
            <w:tcW w:w="1547" w:type="dxa"/>
          </w:tcPr>
          <w:p w14:paraId="30114D1F" w14:textId="6465EE47" w:rsidR="00B074F6" w:rsidRPr="00CE39EB" w:rsidRDefault="00F65E43" w:rsidP="00B074F6">
            <w:pPr>
              <w:rPr>
                <w:rFonts w:ascii="Arial" w:hAnsi="Arial" w:cs="Arial"/>
                <w:color w:val="auto"/>
              </w:rPr>
            </w:pPr>
            <w:r w:rsidRPr="00CE39EB">
              <w:rPr>
                <w:rFonts w:ascii="Arial" w:hAnsi="Arial" w:cs="Arial"/>
                <w:color w:val="auto"/>
              </w:rPr>
              <w:lastRenderedPageBreak/>
              <w:t>Accepted</w:t>
            </w:r>
          </w:p>
        </w:tc>
      </w:tr>
      <w:tr w:rsidR="00B074F6" w14:paraId="08D19643" w14:textId="77777777" w:rsidTr="006950B2">
        <w:tc>
          <w:tcPr>
            <w:tcW w:w="2157" w:type="dxa"/>
          </w:tcPr>
          <w:p w14:paraId="3C48F26B" w14:textId="77777777" w:rsidR="006950B2" w:rsidRPr="006106E6" w:rsidRDefault="00B074F6" w:rsidP="006950B2">
            <w:pPr>
              <w:jc w:val="both"/>
              <w:rPr>
                <w:rFonts w:ascii="Arial" w:hAnsi="Arial" w:cs="Arial"/>
                <w:color w:val="auto"/>
              </w:rPr>
            </w:pPr>
            <w:r w:rsidRPr="00CE39EB">
              <w:rPr>
                <w:rFonts w:ascii="Arial" w:hAnsi="Arial" w:cs="Arial"/>
                <w:color w:val="auto"/>
              </w:rPr>
              <w:t>Solution 2</w:t>
            </w:r>
            <w:r w:rsidR="006950B2">
              <w:rPr>
                <w:rFonts w:ascii="Arial" w:hAnsi="Arial" w:cs="Arial"/>
                <w:color w:val="auto"/>
              </w:rPr>
              <w:t xml:space="preserve">: </w:t>
            </w:r>
            <w:r w:rsidR="006950B2" w:rsidRPr="006106E6">
              <w:rPr>
                <w:rFonts w:ascii="Arial" w:hAnsi="Arial" w:cs="Arial"/>
                <w:color w:val="auto"/>
              </w:rPr>
              <w:t>Create A New Model from Scratch</w:t>
            </w:r>
          </w:p>
          <w:p w14:paraId="7D2AAC57" w14:textId="5588D540" w:rsidR="00B074F6" w:rsidRPr="00CE39EB" w:rsidRDefault="00B074F6" w:rsidP="00B074F6">
            <w:pPr>
              <w:rPr>
                <w:rFonts w:ascii="Arial" w:hAnsi="Arial" w:cs="Arial"/>
                <w:color w:val="auto"/>
              </w:rPr>
            </w:pPr>
          </w:p>
        </w:tc>
        <w:tc>
          <w:tcPr>
            <w:tcW w:w="2374" w:type="dxa"/>
          </w:tcPr>
          <w:p w14:paraId="4B488556" w14:textId="77777777" w:rsidR="00B074F6" w:rsidRPr="00CE39EB" w:rsidRDefault="00B074F6" w:rsidP="006950B2">
            <w:pPr>
              <w:pStyle w:val="NormalWeb"/>
              <w:spacing w:before="0" w:beforeAutospacing="0" w:after="0" w:afterAutospacing="0"/>
              <w:rPr>
                <w:rFonts w:ascii="Arial" w:hAnsi="Arial" w:cs="Arial"/>
                <w:sz w:val="22"/>
                <w:szCs w:val="22"/>
              </w:rPr>
            </w:pPr>
            <w:r w:rsidRPr="00CE39EB">
              <w:rPr>
                <w:rFonts w:ascii="Arial" w:hAnsi="Arial" w:cs="Arial"/>
                <w:b/>
                <w:sz w:val="22"/>
                <w:szCs w:val="22"/>
              </w:rPr>
              <w:t>Knowledge Gap</w:t>
            </w:r>
          </w:p>
          <w:p w14:paraId="44EDFC4F" w14:textId="77777777" w:rsidR="00103317" w:rsidRPr="00CE39EB" w:rsidRDefault="00103317" w:rsidP="006950B2">
            <w:pPr>
              <w:pStyle w:val="NormalWeb"/>
              <w:spacing w:before="0" w:beforeAutospacing="0" w:after="0" w:afterAutospacing="0"/>
              <w:rPr>
                <w:rFonts w:ascii="Arial" w:hAnsi="Arial" w:cs="Arial"/>
                <w:sz w:val="22"/>
                <w:szCs w:val="22"/>
              </w:rPr>
            </w:pPr>
            <w:r w:rsidRPr="00CE39EB">
              <w:rPr>
                <w:rFonts w:ascii="Arial" w:hAnsi="Arial" w:cs="Arial"/>
                <w:sz w:val="22"/>
                <w:szCs w:val="22"/>
              </w:rPr>
              <w:t>The team doesn't know the cocoa pod borer eggs characteristics. It creates a knowledge gap while collecting the data that is needed to identify cocoa eggs on the cocoa pod.</w:t>
            </w:r>
          </w:p>
          <w:p w14:paraId="27D81EF3" w14:textId="77777777" w:rsidR="00B074F6" w:rsidRPr="00CE39EB" w:rsidRDefault="00B074F6" w:rsidP="00B074F6">
            <w:pPr>
              <w:rPr>
                <w:rFonts w:ascii="Arial" w:hAnsi="Arial" w:cs="Arial"/>
                <w:color w:val="auto"/>
                <w:lang w:val="en-MY"/>
              </w:rPr>
            </w:pPr>
          </w:p>
          <w:p w14:paraId="2928063A" w14:textId="77777777" w:rsidR="00B074F6" w:rsidRPr="00CE39EB" w:rsidRDefault="00B074F6" w:rsidP="006950B2">
            <w:pPr>
              <w:pStyle w:val="NormalWeb"/>
              <w:spacing w:before="0" w:beforeAutospacing="0" w:after="0" w:afterAutospacing="0"/>
              <w:rPr>
                <w:rFonts w:ascii="Arial" w:hAnsi="Arial" w:cs="Arial"/>
                <w:sz w:val="22"/>
                <w:szCs w:val="22"/>
              </w:rPr>
            </w:pPr>
            <w:r w:rsidRPr="00CE39EB">
              <w:rPr>
                <w:rFonts w:ascii="Arial" w:hAnsi="Arial" w:cs="Arial"/>
                <w:b/>
                <w:sz w:val="22"/>
                <w:szCs w:val="22"/>
              </w:rPr>
              <w:t>Skill Gap</w:t>
            </w:r>
          </w:p>
          <w:p w14:paraId="7F83B084" w14:textId="07A3F434" w:rsidR="00B074F6" w:rsidRPr="00CE39EB" w:rsidRDefault="00B074F6" w:rsidP="006950B2">
            <w:pPr>
              <w:pStyle w:val="NormalWeb"/>
              <w:spacing w:before="0" w:beforeAutospacing="0" w:after="0" w:afterAutospacing="0"/>
              <w:rPr>
                <w:rFonts w:ascii="Arial" w:hAnsi="Arial" w:cs="Arial"/>
                <w:sz w:val="22"/>
                <w:szCs w:val="22"/>
              </w:rPr>
            </w:pPr>
            <w:r w:rsidRPr="00CE39EB">
              <w:rPr>
                <w:rFonts w:ascii="Arial" w:hAnsi="Arial" w:cs="Arial"/>
                <w:sz w:val="22"/>
                <w:szCs w:val="22"/>
              </w:rPr>
              <w:lastRenderedPageBreak/>
              <w:t>The team doesn't have any experience on building classification model</w:t>
            </w:r>
            <w:r w:rsidR="00103317" w:rsidRPr="00CE39EB">
              <w:rPr>
                <w:rFonts w:ascii="Arial" w:hAnsi="Arial" w:cs="Arial"/>
                <w:sz w:val="22"/>
                <w:szCs w:val="22"/>
              </w:rPr>
              <w:t xml:space="preserve">s and object detection models </w:t>
            </w:r>
            <w:r w:rsidRPr="00CE39EB">
              <w:rPr>
                <w:rFonts w:ascii="Arial" w:hAnsi="Arial" w:cs="Arial"/>
                <w:sz w:val="22"/>
                <w:szCs w:val="22"/>
              </w:rPr>
              <w:t xml:space="preserve">from scratch. To address the skill gap, the team needs to explore more about building classification models </w:t>
            </w:r>
            <w:r w:rsidR="00103317" w:rsidRPr="00CE39EB">
              <w:rPr>
                <w:rFonts w:ascii="Arial" w:hAnsi="Arial" w:cs="Arial"/>
                <w:sz w:val="22"/>
                <w:szCs w:val="22"/>
              </w:rPr>
              <w:t>and object detection models</w:t>
            </w:r>
            <w:r w:rsidR="00A7265A" w:rsidRPr="00CE39EB">
              <w:rPr>
                <w:rFonts w:ascii="Arial" w:hAnsi="Arial" w:cs="Arial"/>
                <w:sz w:val="22"/>
                <w:szCs w:val="22"/>
              </w:rPr>
              <w:t xml:space="preserve"> </w:t>
            </w:r>
            <w:r w:rsidRPr="00CE39EB">
              <w:rPr>
                <w:rFonts w:ascii="Arial" w:hAnsi="Arial" w:cs="Arial"/>
                <w:sz w:val="22"/>
                <w:szCs w:val="22"/>
              </w:rPr>
              <w:t>from scratch</w:t>
            </w:r>
          </w:p>
          <w:p w14:paraId="7A17A2CC" w14:textId="77777777" w:rsidR="00B074F6" w:rsidRPr="00CE39EB" w:rsidRDefault="00B074F6" w:rsidP="00B074F6">
            <w:pPr>
              <w:rPr>
                <w:rFonts w:ascii="Arial" w:hAnsi="Arial" w:cs="Arial"/>
                <w:color w:val="auto"/>
              </w:rPr>
            </w:pPr>
          </w:p>
          <w:p w14:paraId="77CD6D35" w14:textId="77777777" w:rsidR="00B074F6" w:rsidRPr="00CE39EB" w:rsidRDefault="00B074F6" w:rsidP="006950B2">
            <w:pPr>
              <w:pStyle w:val="NormalWeb"/>
              <w:spacing w:before="0" w:beforeAutospacing="0" w:after="0" w:afterAutospacing="0"/>
              <w:rPr>
                <w:rFonts w:ascii="Arial" w:hAnsi="Arial" w:cs="Arial"/>
                <w:sz w:val="22"/>
                <w:szCs w:val="22"/>
              </w:rPr>
            </w:pPr>
            <w:r w:rsidRPr="00CE39EB">
              <w:rPr>
                <w:rFonts w:ascii="Arial" w:hAnsi="Arial" w:cs="Arial"/>
                <w:b/>
                <w:sz w:val="22"/>
                <w:szCs w:val="22"/>
              </w:rPr>
              <w:t>Technology Gap</w:t>
            </w:r>
          </w:p>
          <w:p w14:paraId="69228FFF" w14:textId="25CF5F2F" w:rsidR="00B074F6" w:rsidRPr="00CE39EB" w:rsidRDefault="00B074F6" w:rsidP="00B074F6">
            <w:pPr>
              <w:rPr>
                <w:rFonts w:ascii="Arial" w:hAnsi="Arial" w:cs="Arial"/>
                <w:color w:val="auto"/>
              </w:rPr>
            </w:pPr>
            <w:r w:rsidRPr="00CE39EB">
              <w:rPr>
                <w:rFonts w:ascii="Arial" w:hAnsi="Arial" w:cs="Arial"/>
                <w:color w:val="auto"/>
              </w:rPr>
              <w:t>There is a technology gap for this solution because it requires a good understanding of the technology that needs to be used to build the classification model</w:t>
            </w:r>
            <w:r w:rsidR="00103317" w:rsidRPr="00CE39EB">
              <w:rPr>
                <w:rFonts w:ascii="Arial" w:hAnsi="Arial" w:cs="Arial"/>
                <w:color w:val="auto"/>
              </w:rPr>
              <w:t>s and object detection models</w:t>
            </w:r>
            <w:r w:rsidRPr="00CE39EB">
              <w:rPr>
                <w:rFonts w:ascii="Arial" w:hAnsi="Arial" w:cs="Arial"/>
                <w:color w:val="auto"/>
              </w:rPr>
              <w:t>. The team might face challenges related to data collection and processing due to limitations in hardware or software. To bridge the gap, the team needs to explore suitable technologies to build classification models</w:t>
            </w:r>
            <w:r w:rsidR="00103317" w:rsidRPr="00CE39EB">
              <w:rPr>
                <w:rFonts w:ascii="Arial" w:hAnsi="Arial" w:cs="Arial"/>
                <w:color w:val="auto"/>
              </w:rPr>
              <w:t xml:space="preserve"> and object detection models</w:t>
            </w:r>
            <w:r w:rsidRPr="00CE39EB">
              <w:rPr>
                <w:rFonts w:ascii="Arial" w:hAnsi="Arial" w:cs="Arial"/>
                <w:color w:val="auto"/>
              </w:rPr>
              <w:t>.</w:t>
            </w:r>
          </w:p>
        </w:tc>
        <w:tc>
          <w:tcPr>
            <w:tcW w:w="2552" w:type="dxa"/>
          </w:tcPr>
          <w:p w14:paraId="1A157E53" w14:textId="77777777" w:rsidR="00B074F6" w:rsidRPr="00CE39EB" w:rsidRDefault="00B074F6" w:rsidP="006950B2">
            <w:pPr>
              <w:pStyle w:val="NormalWeb"/>
              <w:spacing w:before="0" w:beforeAutospacing="0" w:after="0" w:afterAutospacing="0"/>
              <w:rPr>
                <w:rFonts w:ascii="Arial" w:hAnsi="Arial" w:cs="Arial"/>
                <w:sz w:val="22"/>
                <w:szCs w:val="22"/>
              </w:rPr>
            </w:pPr>
            <w:r w:rsidRPr="00CE39EB">
              <w:rPr>
                <w:rFonts w:ascii="Arial" w:hAnsi="Arial" w:cs="Arial"/>
                <w:b/>
                <w:sz w:val="22"/>
                <w:szCs w:val="22"/>
              </w:rPr>
              <w:lastRenderedPageBreak/>
              <w:t>Strengths</w:t>
            </w:r>
          </w:p>
          <w:p w14:paraId="459BE55B" w14:textId="5533A705" w:rsidR="00B074F6" w:rsidRPr="00CE39EB" w:rsidRDefault="00B074F6" w:rsidP="006950B2">
            <w:pPr>
              <w:pStyle w:val="NormalWeb"/>
              <w:spacing w:before="0" w:beforeAutospacing="0" w:after="0" w:afterAutospacing="0"/>
              <w:rPr>
                <w:rFonts w:ascii="Arial" w:hAnsi="Arial" w:cs="Arial"/>
                <w:sz w:val="22"/>
                <w:szCs w:val="22"/>
              </w:rPr>
            </w:pPr>
            <w:r w:rsidRPr="00CE39EB">
              <w:rPr>
                <w:rFonts w:ascii="Arial" w:hAnsi="Arial" w:cs="Arial"/>
                <w:sz w:val="22"/>
                <w:szCs w:val="22"/>
              </w:rPr>
              <w:t xml:space="preserve">The team has experience in building classification models </w:t>
            </w:r>
            <w:r w:rsidR="00103317" w:rsidRPr="00CE39EB">
              <w:rPr>
                <w:rFonts w:ascii="Arial" w:hAnsi="Arial" w:cs="Arial"/>
                <w:sz w:val="22"/>
                <w:szCs w:val="22"/>
              </w:rPr>
              <w:t xml:space="preserve">and object detection models </w:t>
            </w:r>
            <w:r w:rsidRPr="00CE39EB">
              <w:rPr>
                <w:rFonts w:ascii="Arial" w:hAnsi="Arial" w:cs="Arial"/>
                <w:sz w:val="22"/>
                <w:szCs w:val="22"/>
              </w:rPr>
              <w:t>using pre-built models.</w:t>
            </w:r>
          </w:p>
          <w:p w14:paraId="08BABE89" w14:textId="77777777" w:rsidR="00B074F6" w:rsidRPr="00CE39EB" w:rsidRDefault="00B074F6" w:rsidP="00B074F6">
            <w:pPr>
              <w:rPr>
                <w:rFonts w:ascii="Arial" w:hAnsi="Arial" w:cs="Arial"/>
                <w:color w:val="auto"/>
              </w:rPr>
            </w:pPr>
          </w:p>
          <w:p w14:paraId="7F2C4583" w14:textId="77777777" w:rsidR="00B074F6" w:rsidRPr="00CE39EB" w:rsidRDefault="00B074F6" w:rsidP="006950B2">
            <w:pPr>
              <w:pStyle w:val="NormalWeb"/>
              <w:spacing w:before="0" w:beforeAutospacing="0" w:after="0" w:afterAutospacing="0"/>
              <w:rPr>
                <w:rFonts w:ascii="Arial" w:hAnsi="Arial" w:cs="Arial"/>
                <w:sz w:val="22"/>
                <w:szCs w:val="22"/>
              </w:rPr>
            </w:pPr>
            <w:r w:rsidRPr="00CE39EB">
              <w:rPr>
                <w:rFonts w:ascii="Arial" w:hAnsi="Arial" w:cs="Arial"/>
                <w:b/>
                <w:sz w:val="22"/>
                <w:szCs w:val="22"/>
              </w:rPr>
              <w:t>Weakness</w:t>
            </w:r>
          </w:p>
          <w:p w14:paraId="6073B82F" w14:textId="77777777" w:rsidR="00B074F6" w:rsidRPr="00CE39EB" w:rsidRDefault="00B074F6" w:rsidP="006950B2">
            <w:pPr>
              <w:pStyle w:val="NormalWeb"/>
              <w:spacing w:before="0" w:beforeAutospacing="0" w:after="0" w:afterAutospacing="0"/>
              <w:rPr>
                <w:rFonts w:ascii="Arial" w:hAnsi="Arial" w:cs="Arial"/>
                <w:sz w:val="22"/>
                <w:szCs w:val="22"/>
              </w:rPr>
            </w:pPr>
            <w:r w:rsidRPr="00CE39EB">
              <w:rPr>
                <w:rFonts w:ascii="Arial" w:hAnsi="Arial" w:cs="Arial"/>
                <w:sz w:val="22"/>
                <w:szCs w:val="22"/>
              </w:rPr>
              <w:t>No experience on building model from scratch</w:t>
            </w:r>
          </w:p>
          <w:p w14:paraId="526DDE2E" w14:textId="77777777" w:rsidR="00B074F6" w:rsidRPr="00CE39EB" w:rsidRDefault="00B074F6" w:rsidP="00B074F6">
            <w:pPr>
              <w:rPr>
                <w:rFonts w:ascii="Arial" w:hAnsi="Arial" w:cs="Arial"/>
                <w:color w:val="auto"/>
              </w:rPr>
            </w:pPr>
          </w:p>
          <w:p w14:paraId="5BF17542" w14:textId="77777777" w:rsidR="00B074F6" w:rsidRPr="00CE39EB" w:rsidRDefault="00B074F6" w:rsidP="006950B2">
            <w:pPr>
              <w:pStyle w:val="NormalWeb"/>
              <w:spacing w:before="0" w:beforeAutospacing="0" w:after="0" w:afterAutospacing="0"/>
              <w:rPr>
                <w:rFonts w:ascii="Arial" w:hAnsi="Arial" w:cs="Arial"/>
                <w:sz w:val="22"/>
                <w:szCs w:val="22"/>
              </w:rPr>
            </w:pPr>
            <w:r w:rsidRPr="00CE39EB">
              <w:rPr>
                <w:rFonts w:ascii="Arial" w:hAnsi="Arial" w:cs="Arial"/>
                <w:b/>
                <w:sz w:val="22"/>
                <w:szCs w:val="22"/>
              </w:rPr>
              <w:t>Opportunity</w:t>
            </w:r>
          </w:p>
          <w:p w14:paraId="592C4A0E" w14:textId="6C2C0291" w:rsidR="00B074F6" w:rsidRPr="00CE39EB" w:rsidRDefault="00B074F6" w:rsidP="006950B2">
            <w:pPr>
              <w:pStyle w:val="NormalWeb"/>
              <w:spacing w:before="0" w:beforeAutospacing="0" w:after="0" w:afterAutospacing="0"/>
              <w:rPr>
                <w:rFonts w:ascii="Arial" w:hAnsi="Arial" w:cs="Arial"/>
                <w:sz w:val="22"/>
                <w:szCs w:val="22"/>
              </w:rPr>
            </w:pPr>
            <w:r w:rsidRPr="00CE39EB">
              <w:rPr>
                <w:rFonts w:ascii="Arial" w:hAnsi="Arial" w:cs="Arial"/>
                <w:sz w:val="22"/>
                <w:szCs w:val="22"/>
              </w:rPr>
              <w:lastRenderedPageBreak/>
              <w:t>Learn the way to build classification model</w:t>
            </w:r>
            <w:r w:rsidR="00103317" w:rsidRPr="00CE39EB">
              <w:rPr>
                <w:rFonts w:ascii="Arial" w:hAnsi="Arial" w:cs="Arial"/>
                <w:sz w:val="22"/>
                <w:szCs w:val="22"/>
              </w:rPr>
              <w:t>s and object detection models</w:t>
            </w:r>
            <w:r w:rsidRPr="00CE39EB">
              <w:rPr>
                <w:rFonts w:ascii="Arial" w:hAnsi="Arial" w:cs="Arial"/>
                <w:sz w:val="22"/>
                <w:szCs w:val="22"/>
              </w:rPr>
              <w:t xml:space="preserve"> from scratch </w:t>
            </w:r>
          </w:p>
          <w:p w14:paraId="1321D634" w14:textId="77777777" w:rsidR="00B074F6" w:rsidRPr="00CE39EB" w:rsidRDefault="00B074F6" w:rsidP="00B074F6">
            <w:pPr>
              <w:rPr>
                <w:rFonts w:ascii="Arial" w:hAnsi="Arial" w:cs="Arial"/>
                <w:color w:val="auto"/>
              </w:rPr>
            </w:pPr>
          </w:p>
          <w:p w14:paraId="14233793" w14:textId="77777777" w:rsidR="00B074F6" w:rsidRPr="00CE39EB" w:rsidRDefault="00B074F6" w:rsidP="006950B2">
            <w:pPr>
              <w:pStyle w:val="NormalWeb"/>
              <w:spacing w:before="0" w:beforeAutospacing="0" w:after="0" w:afterAutospacing="0"/>
              <w:rPr>
                <w:rFonts w:ascii="Arial" w:hAnsi="Arial" w:cs="Arial"/>
                <w:sz w:val="22"/>
                <w:szCs w:val="22"/>
              </w:rPr>
            </w:pPr>
            <w:r w:rsidRPr="00CE39EB">
              <w:rPr>
                <w:rFonts w:ascii="Arial" w:hAnsi="Arial" w:cs="Arial"/>
                <w:b/>
                <w:sz w:val="22"/>
                <w:szCs w:val="22"/>
              </w:rPr>
              <w:t>Threats</w:t>
            </w:r>
          </w:p>
          <w:p w14:paraId="6DFB165B" w14:textId="2617BC19" w:rsidR="00B074F6" w:rsidRPr="00CE39EB" w:rsidRDefault="00B074F6" w:rsidP="00B074F6">
            <w:pPr>
              <w:rPr>
                <w:rFonts w:ascii="Arial" w:hAnsi="Arial" w:cs="Arial"/>
                <w:color w:val="auto"/>
              </w:rPr>
            </w:pPr>
            <w:r w:rsidRPr="00CE39EB">
              <w:rPr>
                <w:rFonts w:ascii="Arial" w:hAnsi="Arial" w:cs="Arial"/>
                <w:color w:val="auto"/>
              </w:rPr>
              <w:t>The model may not perform as well as a pre-built model. Increased learning curve might delay the development phase. </w:t>
            </w:r>
          </w:p>
        </w:tc>
        <w:tc>
          <w:tcPr>
            <w:tcW w:w="1547" w:type="dxa"/>
          </w:tcPr>
          <w:p w14:paraId="54959067" w14:textId="09DBD416" w:rsidR="00B074F6" w:rsidRPr="00CE39EB" w:rsidRDefault="00F65E43" w:rsidP="00B074F6">
            <w:pPr>
              <w:rPr>
                <w:rFonts w:ascii="Arial" w:hAnsi="Arial" w:cs="Arial"/>
                <w:color w:val="auto"/>
              </w:rPr>
            </w:pPr>
            <w:r w:rsidRPr="00CE39EB">
              <w:rPr>
                <w:rFonts w:ascii="Arial" w:hAnsi="Arial" w:cs="Arial"/>
                <w:color w:val="auto"/>
              </w:rPr>
              <w:lastRenderedPageBreak/>
              <w:t>Rejected</w:t>
            </w:r>
          </w:p>
        </w:tc>
      </w:tr>
    </w:tbl>
    <w:p w14:paraId="77ADAD69" w14:textId="77777777" w:rsidR="00CE39EB" w:rsidRDefault="00CE39EB">
      <w:pPr>
        <w:rPr>
          <w:rFonts w:ascii="Arial" w:hAnsi="Arial" w:cs="Arial"/>
          <w:color w:val="auto"/>
          <w:sz w:val="20"/>
          <w:szCs w:val="20"/>
        </w:rPr>
      </w:pPr>
    </w:p>
    <w:p w14:paraId="226285B9" w14:textId="77777777" w:rsidR="007604B2" w:rsidRPr="007604B2" w:rsidRDefault="007604B2" w:rsidP="001C188E">
      <w:pPr>
        <w:jc w:val="both"/>
        <w:rPr>
          <w:rFonts w:ascii="Arial" w:hAnsi="Arial" w:cs="Arial"/>
          <w:b/>
          <w:bCs/>
          <w:color w:val="auto"/>
          <w:lang w:val="en-MY"/>
        </w:rPr>
      </w:pPr>
      <w:r w:rsidRPr="007604B2">
        <w:rPr>
          <w:rFonts w:ascii="Arial" w:hAnsi="Arial" w:cs="Arial"/>
          <w:b/>
          <w:bCs/>
          <w:color w:val="auto"/>
          <w:lang w:val="en-MY"/>
        </w:rPr>
        <w:t>Proposed Solution Direction and Justifications</w:t>
      </w:r>
    </w:p>
    <w:p w14:paraId="53F45335" w14:textId="77777777" w:rsidR="001C188E" w:rsidRPr="001C188E" w:rsidRDefault="001C188E" w:rsidP="001C188E">
      <w:pPr>
        <w:jc w:val="both"/>
        <w:rPr>
          <w:rFonts w:ascii="Arial" w:hAnsi="Arial" w:cs="Arial"/>
          <w:color w:val="auto"/>
          <w:lang w:val="en-MY"/>
        </w:rPr>
      </w:pPr>
      <w:r w:rsidRPr="001C188E">
        <w:rPr>
          <w:rFonts w:ascii="Arial" w:hAnsi="Arial" w:cs="Arial"/>
          <w:color w:val="auto"/>
          <w:lang w:val="en-MY"/>
        </w:rPr>
        <w:t>The team will proceed with </w:t>
      </w:r>
      <w:r w:rsidRPr="001C188E">
        <w:rPr>
          <w:rFonts w:ascii="Arial" w:hAnsi="Arial" w:cs="Arial"/>
          <w:b/>
          <w:bCs/>
          <w:color w:val="auto"/>
          <w:lang w:val="en-MY"/>
        </w:rPr>
        <w:t>Solution 1: Using a pre-trained model</w:t>
      </w:r>
      <w:r w:rsidRPr="001C188E">
        <w:rPr>
          <w:rFonts w:ascii="Arial" w:hAnsi="Arial" w:cs="Arial"/>
          <w:color w:val="auto"/>
          <w:lang w:val="en-MY"/>
        </w:rPr>
        <w:t> for the AI component of the CPB egg detection system. Specifically, we will leverage a state-of-the-art pre-trained object detection architecture like YOLO (You Only Look Once) or a pre-trained CNN backbone, which will be fine-tuned on our custom dataset of annotated cocoa pod images.</w:t>
      </w:r>
    </w:p>
    <w:p w14:paraId="5F28F204" w14:textId="77777777" w:rsidR="001C188E" w:rsidRPr="001C188E" w:rsidRDefault="001C188E" w:rsidP="001C188E">
      <w:pPr>
        <w:jc w:val="both"/>
        <w:rPr>
          <w:rFonts w:ascii="Arial" w:hAnsi="Arial" w:cs="Arial"/>
          <w:color w:val="auto"/>
          <w:lang w:val="en-MY"/>
        </w:rPr>
      </w:pPr>
      <w:r w:rsidRPr="001C188E">
        <w:rPr>
          <w:rFonts w:ascii="Arial" w:hAnsi="Arial" w:cs="Arial"/>
          <w:b/>
          <w:bCs/>
          <w:color w:val="auto"/>
          <w:lang w:val="en-MY"/>
        </w:rPr>
        <w:t>Justifications:</w:t>
      </w:r>
    </w:p>
    <w:p w14:paraId="40D97485" w14:textId="77777777" w:rsidR="001C188E" w:rsidRPr="001C188E" w:rsidRDefault="001C188E" w:rsidP="00396286">
      <w:pPr>
        <w:numPr>
          <w:ilvl w:val="0"/>
          <w:numId w:val="38"/>
        </w:numPr>
        <w:jc w:val="both"/>
        <w:rPr>
          <w:rFonts w:ascii="Arial" w:hAnsi="Arial" w:cs="Arial"/>
          <w:color w:val="auto"/>
          <w:lang w:val="en-MY"/>
        </w:rPr>
      </w:pPr>
      <w:r w:rsidRPr="001C188E">
        <w:rPr>
          <w:rFonts w:ascii="Arial" w:hAnsi="Arial" w:cs="Arial"/>
          <w:b/>
          <w:bCs/>
          <w:color w:val="auto"/>
          <w:lang w:val="en-MY"/>
        </w:rPr>
        <w:lastRenderedPageBreak/>
        <w:t>Project Timeline and Practicality:</w:t>
      </w:r>
      <w:r w:rsidRPr="001C188E">
        <w:rPr>
          <w:rFonts w:ascii="Arial" w:hAnsi="Arial" w:cs="Arial"/>
          <w:color w:val="auto"/>
          <w:lang w:val="en-MY"/>
        </w:rPr>
        <w:t> Building a model from scratch (Solution 2) is a complex, research-oriented process that requires extensive time, data, and computational resources. For a proof-of-concept project with a defined timeline, </w:t>
      </w:r>
      <w:r w:rsidRPr="001C188E">
        <w:rPr>
          <w:rFonts w:ascii="Arial" w:hAnsi="Arial" w:cs="Arial"/>
          <w:b/>
          <w:bCs/>
          <w:color w:val="auto"/>
          <w:lang w:val="en-MY"/>
        </w:rPr>
        <w:t>transfer learning</w:t>
      </w:r>
      <w:r w:rsidRPr="001C188E">
        <w:rPr>
          <w:rFonts w:ascii="Arial" w:hAnsi="Arial" w:cs="Arial"/>
          <w:color w:val="auto"/>
          <w:lang w:val="en-MY"/>
        </w:rPr>
        <w:t> (using a pre-trained model) is the industry-standard, pragmatic approach. It allows us to achieve a functional and accurate model much faster by building upon knowledge already learned from large-scale datasets like ImageNet.</w:t>
      </w:r>
    </w:p>
    <w:p w14:paraId="7157EFD3" w14:textId="77777777" w:rsidR="001C188E" w:rsidRPr="001C188E" w:rsidRDefault="001C188E" w:rsidP="00396286">
      <w:pPr>
        <w:numPr>
          <w:ilvl w:val="0"/>
          <w:numId w:val="38"/>
        </w:numPr>
        <w:jc w:val="both"/>
        <w:rPr>
          <w:rFonts w:ascii="Arial" w:hAnsi="Arial" w:cs="Arial"/>
          <w:color w:val="auto"/>
          <w:lang w:val="en-MY"/>
        </w:rPr>
      </w:pPr>
      <w:r w:rsidRPr="001C188E">
        <w:rPr>
          <w:rFonts w:ascii="Arial" w:hAnsi="Arial" w:cs="Arial"/>
          <w:b/>
          <w:bCs/>
          <w:color w:val="auto"/>
          <w:lang w:val="en-MY"/>
        </w:rPr>
        <w:t>Mitigation of Data Scarcity:</w:t>
      </w:r>
      <w:r w:rsidRPr="001C188E">
        <w:rPr>
          <w:rFonts w:ascii="Arial" w:hAnsi="Arial" w:cs="Arial"/>
          <w:color w:val="auto"/>
          <w:lang w:val="en-MY"/>
        </w:rPr>
        <w:t> CPB eggs are a highly specific subject with limited available imagery. Pre-trained models have already learned universal features like edges, textures, and shapes from millions of images. By fine-tuning, we effectively "teach" this general-purpose model to specialize in identifying CPB eggs with a relatively small dataset, overcoming the significant challenge of data scarcity that would cripple a from-scratch model.</w:t>
      </w:r>
    </w:p>
    <w:p w14:paraId="559865DD" w14:textId="77777777" w:rsidR="001C188E" w:rsidRPr="001C188E" w:rsidRDefault="001C188E" w:rsidP="00396286">
      <w:pPr>
        <w:numPr>
          <w:ilvl w:val="0"/>
          <w:numId w:val="38"/>
        </w:numPr>
        <w:jc w:val="both"/>
        <w:rPr>
          <w:rFonts w:ascii="Arial" w:hAnsi="Arial" w:cs="Arial"/>
          <w:color w:val="auto"/>
          <w:lang w:val="en-MY"/>
        </w:rPr>
      </w:pPr>
      <w:r w:rsidRPr="001C188E">
        <w:rPr>
          <w:rFonts w:ascii="Arial" w:hAnsi="Arial" w:cs="Arial"/>
          <w:b/>
          <w:bCs/>
          <w:color w:val="auto"/>
          <w:lang w:val="en-MY"/>
        </w:rPr>
        <w:t>Alignment with Team Skill Level:</w:t>
      </w:r>
      <w:r w:rsidRPr="001C188E">
        <w:rPr>
          <w:rFonts w:ascii="Arial" w:hAnsi="Arial" w:cs="Arial"/>
          <w:color w:val="auto"/>
          <w:lang w:val="en-MY"/>
        </w:rPr>
        <w:t> The team has foundational experience in building classification and object detection models, which is perfectly suited to the task of fine-tuning a pre-trained model. Solution 2 (building from scratch) presents a steep learning curve in advanced neural network architecture design, weight initialization, and prolonged training cycles—skills beyond the current scope and which pose a high risk of project delays.</w:t>
      </w:r>
    </w:p>
    <w:p w14:paraId="5288C4FF" w14:textId="77777777" w:rsidR="001C188E" w:rsidRPr="001C188E" w:rsidRDefault="001C188E" w:rsidP="00396286">
      <w:pPr>
        <w:numPr>
          <w:ilvl w:val="0"/>
          <w:numId w:val="38"/>
        </w:numPr>
        <w:jc w:val="both"/>
        <w:rPr>
          <w:rFonts w:ascii="Arial" w:hAnsi="Arial" w:cs="Arial"/>
          <w:color w:val="auto"/>
          <w:lang w:val="en-MY"/>
        </w:rPr>
      </w:pPr>
      <w:r w:rsidRPr="001C188E">
        <w:rPr>
          <w:rFonts w:ascii="Arial" w:hAnsi="Arial" w:cs="Arial"/>
          <w:b/>
          <w:bCs/>
          <w:color w:val="auto"/>
          <w:lang w:val="en-MY"/>
        </w:rPr>
        <w:t>Proven Performance and Reliability:</w:t>
      </w:r>
      <w:r w:rsidRPr="001C188E">
        <w:rPr>
          <w:rFonts w:ascii="Arial" w:hAnsi="Arial" w:cs="Arial"/>
          <w:color w:val="auto"/>
          <w:lang w:val="en-MY"/>
        </w:rPr>
        <w:t> Architectures like YOLO are battle-tested for real-time object detection and are known to achieve high accuracy efficiently. This reduces the technical risk compared to the uncertainty of whether a custom-built model (Solution 2) would converge effectively or generalize well to real-world conditions.</w:t>
      </w:r>
    </w:p>
    <w:p w14:paraId="63FA5230" w14:textId="77777777" w:rsidR="001C188E" w:rsidRPr="001C188E" w:rsidRDefault="001C188E" w:rsidP="00396286">
      <w:pPr>
        <w:numPr>
          <w:ilvl w:val="0"/>
          <w:numId w:val="38"/>
        </w:numPr>
        <w:jc w:val="both"/>
        <w:rPr>
          <w:rFonts w:ascii="Arial" w:hAnsi="Arial" w:cs="Arial"/>
          <w:color w:val="auto"/>
          <w:lang w:val="en-MY"/>
        </w:rPr>
      </w:pPr>
      <w:r w:rsidRPr="001C188E">
        <w:rPr>
          <w:rFonts w:ascii="Arial" w:hAnsi="Arial" w:cs="Arial"/>
          <w:b/>
          <w:bCs/>
          <w:color w:val="auto"/>
          <w:lang w:val="en-MY"/>
        </w:rPr>
        <w:t>Focus on Application Integration:</w:t>
      </w:r>
      <w:r w:rsidRPr="001C188E">
        <w:rPr>
          <w:rFonts w:ascii="Arial" w:hAnsi="Arial" w:cs="Arial"/>
          <w:color w:val="auto"/>
          <w:lang w:val="en-MY"/>
        </w:rPr>
        <w:t> The primary project goal is to integrate a working AI system into a mobile application. Solution 1 provides a clear, reliable path to a production-ready model that can be converted to a mobile-friendly format (e.g., TensorFlow Lite). This allows the team to allocate more time to the critical tasks of system integration, user interface design, and testing, rather than on foundational AI research.</w:t>
      </w:r>
    </w:p>
    <w:p w14:paraId="0CAECCA7" w14:textId="77777777" w:rsidR="00F43006" w:rsidRPr="00ED51FF" w:rsidRDefault="00F43006">
      <w:pPr>
        <w:rPr>
          <w:rFonts w:ascii="Arial" w:hAnsi="Arial" w:cs="Arial"/>
          <w:color w:val="auto"/>
          <w:sz w:val="20"/>
          <w:szCs w:val="20"/>
        </w:rPr>
      </w:pPr>
      <w:r w:rsidRPr="00ED51FF">
        <w:rPr>
          <w:rFonts w:ascii="Arial" w:hAnsi="Arial" w:cs="Arial"/>
          <w:color w:val="auto"/>
          <w:sz w:val="20"/>
          <w:szCs w:val="20"/>
        </w:rPr>
        <w:br w:type="page"/>
      </w:r>
    </w:p>
    <w:p w14:paraId="71BCE063" w14:textId="1B6D542E" w:rsidR="00C236B4" w:rsidRPr="00DB68D9" w:rsidRDefault="00C236B4" w:rsidP="00BB7272">
      <w:pPr>
        <w:pStyle w:val="Heading3"/>
        <w:rPr>
          <w:rFonts w:ascii="Arial" w:hAnsi="Arial" w:cs="Arial"/>
          <w:b/>
          <w:color w:val="auto"/>
        </w:rPr>
      </w:pPr>
      <w:r w:rsidRPr="00DB68D9">
        <w:rPr>
          <w:rFonts w:ascii="Arial" w:hAnsi="Arial" w:cs="Arial"/>
          <w:b/>
          <w:color w:val="auto"/>
        </w:rPr>
        <w:lastRenderedPageBreak/>
        <w:t xml:space="preserve">6.3 </w:t>
      </w:r>
      <w:r w:rsidR="00571704" w:rsidRPr="00DB68D9">
        <w:rPr>
          <w:rFonts w:ascii="Arial" w:hAnsi="Arial" w:cs="Arial"/>
          <w:b/>
          <w:color w:val="auto"/>
        </w:rPr>
        <w:t>Data Science</w:t>
      </w:r>
      <w:r w:rsidR="00C91423" w:rsidRPr="00DB68D9">
        <w:rPr>
          <w:rFonts w:ascii="Arial" w:hAnsi="Arial" w:cs="Arial"/>
          <w:b/>
          <w:color w:val="auto"/>
        </w:rPr>
        <w:t xml:space="preserve"> </w:t>
      </w:r>
    </w:p>
    <w:p w14:paraId="5C4A4536" w14:textId="1A122077" w:rsidR="006106E6" w:rsidRPr="006106E6" w:rsidRDefault="006106E6" w:rsidP="006106E6">
      <w:pPr>
        <w:jc w:val="both"/>
        <w:rPr>
          <w:rFonts w:ascii="Arial" w:eastAsia="Constantia" w:hAnsi="Arial" w:cs="Arial"/>
          <w:color w:val="auto"/>
        </w:rPr>
      </w:pPr>
      <w:r w:rsidRPr="006106E6">
        <w:rPr>
          <w:rFonts w:ascii="Arial" w:eastAsia="Constantia" w:hAnsi="Arial" w:cs="Arial"/>
          <w:color w:val="auto"/>
        </w:rPr>
        <w:t xml:space="preserve">Two solutions were proposed to improve the </w:t>
      </w:r>
      <w:r>
        <w:rPr>
          <w:rFonts w:ascii="Arial" w:eastAsia="Constantia" w:hAnsi="Arial" w:cs="Arial"/>
          <w:color w:val="auto"/>
        </w:rPr>
        <w:t>data science</w:t>
      </w:r>
      <w:r w:rsidR="006D7127">
        <w:rPr>
          <w:rFonts w:ascii="Arial" w:eastAsia="Constantia" w:hAnsi="Arial" w:cs="Arial"/>
          <w:color w:val="auto"/>
        </w:rPr>
        <w:t xml:space="preserve"> section</w:t>
      </w:r>
      <w:r w:rsidRPr="006106E6">
        <w:rPr>
          <w:rFonts w:ascii="Arial" w:eastAsia="Constantia" w:hAnsi="Arial" w:cs="Arial"/>
          <w:color w:val="auto"/>
        </w:rPr>
        <w:t xml:space="preserve"> of the DMCOCOA mobile application for cocoa farmers and staff involved.</w:t>
      </w:r>
    </w:p>
    <w:p w14:paraId="589D7D83" w14:textId="43DBA4B3" w:rsidR="00A31CEA" w:rsidRPr="006106E6" w:rsidRDefault="00A31CEA" w:rsidP="006106E6">
      <w:pPr>
        <w:jc w:val="both"/>
        <w:rPr>
          <w:rFonts w:ascii="Arial" w:hAnsi="Arial" w:cs="Arial"/>
          <w:color w:val="auto"/>
          <w:lang w:val="en-MY"/>
        </w:rPr>
      </w:pPr>
      <w:r w:rsidRPr="006106E6">
        <w:rPr>
          <w:rFonts w:ascii="Arial" w:hAnsi="Arial" w:cs="Arial"/>
          <w:b/>
          <w:bCs/>
          <w:color w:val="auto"/>
          <w:lang w:val="en-MY"/>
        </w:rPr>
        <w:t>Solution 1: Manual Data Annotation with Basic Augmentation</w:t>
      </w:r>
    </w:p>
    <w:p w14:paraId="1FF2DF84" w14:textId="3235A739" w:rsidR="00A31CEA" w:rsidRPr="006106E6" w:rsidRDefault="00A31CEA" w:rsidP="006106E6">
      <w:pPr>
        <w:jc w:val="both"/>
        <w:rPr>
          <w:rFonts w:ascii="Arial" w:hAnsi="Arial" w:cs="Arial"/>
          <w:color w:val="auto"/>
          <w:lang w:val="en-MY"/>
        </w:rPr>
      </w:pPr>
      <w:r w:rsidRPr="006106E6">
        <w:rPr>
          <w:rFonts w:ascii="Arial" w:hAnsi="Arial" w:cs="Arial"/>
          <w:color w:val="auto"/>
          <w:lang w:val="en-MY"/>
        </w:rPr>
        <w:t xml:space="preserve">This approach involves manually </w:t>
      </w:r>
      <w:r w:rsidR="00B4586E" w:rsidRPr="006106E6">
        <w:rPr>
          <w:rFonts w:ascii="Arial" w:hAnsi="Arial" w:cs="Arial"/>
          <w:color w:val="auto"/>
          <w:lang w:val="en-MY"/>
        </w:rPr>
        <w:t>labelling</w:t>
      </w:r>
      <w:r w:rsidRPr="006106E6">
        <w:rPr>
          <w:rFonts w:ascii="Arial" w:hAnsi="Arial" w:cs="Arial"/>
          <w:color w:val="auto"/>
          <w:lang w:val="en-MY"/>
        </w:rPr>
        <w:t xml:space="preserve"> CPB eggs in images using annotation tools (e.g., </w:t>
      </w:r>
      <w:r w:rsidR="00B4586E" w:rsidRPr="006106E6">
        <w:rPr>
          <w:rFonts w:ascii="Arial" w:hAnsi="Arial" w:cs="Arial"/>
          <w:color w:val="auto"/>
          <w:lang w:val="en-MY"/>
        </w:rPr>
        <w:t>Labelling</w:t>
      </w:r>
      <w:r w:rsidRPr="006106E6">
        <w:rPr>
          <w:rFonts w:ascii="Arial" w:hAnsi="Arial" w:cs="Arial"/>
          <w:color w:val="auto"/>
          <w:lang w:val="en-MY"/>
        </w:rPr>
        <w:t>, CVAT) with guidance from domain experts at Lembaga Koko Malaysia. Basic data augmentation techniques (rotation, flipping, brightness adjustment) will be applied to increase dataset size and variability. A structured dataset repository will be maintained with version control to track annotations and model training cycles.</w:t>
      </w:r>
    </w:p>
    <w:p w14:paraId="43759DC0" w14:textId="77777777" w:rsidR="00A31CEA" w:rsidRPr="006106E6" w:rsidRDefault="00A31CEA" w:rsidP="006106E6">
      <w:pPr>
        <w:jc w:val="both"/>
        <w:rPr>
          <w:rFonts w:ascii="Arial" w:hAnsi="Arial" w:cs="Arial"/>
          <w:color w:val="auto"/>
          <w:lang w:val="en-MY"/>
        </w:rPr>
      </w:pPr>
      <w:r w:rsidRPr="006106E6">
        <w:rPr>
          <w:rFonts w:ascii="Arial" w:hAnsi="Arial" w:cs="Arial"/>
          <w:b/>
          <w:bCs/>
          <w:color w:val="auto"/>
          <w:lang w:val="en-MY"/>
        </w:rPr>
        <w:t>Solution 2: Semi-Automated Annotation with Advanced Augmentation and Synthetic Data</w:t>
      </w:r>
    </w:p>
    <w:p w14:paraId="31839882" w14:textId="79AE79CF" w:rsidR="00A31CEA" w:rsidRDefault="00A31CEA" w:rsidP="006106E6">
      <w:pPr>
        <w:jc w:val="both"/>
        <w:rPr>
          <w:rFonts w:ascii="Arial" w:hAnsi="Arial" w:cs="Arial"/>
          <w:color w:val="auto"/>
          <w:lang w:val="en-MY"/>
        </w:rPr>
      </w:pPr>
      <w:r w:rsidRPr="006106E6">
        <w:rPr>
          <w:rFonts w:ascii="Arial" w:hAnsi="Arial" w:cs="Arial"/>
          <w:color w:val="auto"/>
          <w:lang w:val="en-MY"/>
        </w:rPr>
        <w:t xml:space="preserve">This approach combines manual </w:t>
      </w:r>
      <w:r w:rsidR="00B4586E" w:rsidRPr="006106E6">
        <w:rPr>
          <w:rFonts w:ascii="Arial" w:hAnsi="Arial" w:cs="Arial"/>
          <w:color w:val="auto"/>
          <w:lang w:val="en-MY"/>
        </w:rPr>
        <w:t>labelling</w:t>
      </w:r>
      <w:r w:rsidRPr="006106E6">
        <w:rPr>
          <w:rFonts w:ascii="Arial" w:hAnsi="Arial" w:cs="Arial"/>
          <w:color w:val="auto"/>
          <w:lang w:val="en-MY"/>
        </w:rPr>
        <w:t xml:space="preserve"> with pre-</w:t>
      </w:r>
      <w:r w:rsidR="00B4586E" w:rsidRPr="006106E6">
        <w:rPr>
          <w:rFonts w:ascii="Arial" w:hAnsi="Arial" w:cs="Arial"/>
          <w:color w:val="auto"/>
          <w:lang w:val="en-MY"/>
        </w:rPr>
        <w:t>labelling</w:t>
      </w:r>
      <w:r w:rsidRPr="006106E6">
        <w:rPr>
          <w:rFonts w:ascii="Arial" w:hAnsi="Arial" w:cs="Arial"/>
          <w:color w:val="auto"/>
          <w:lang w:val="en-MY"/>
        </w:rPr>
        <w:t xml:space="preserve"> using a preliminary model to speed up annotation. Advanced augmentation techniques (e.g., random erasing, </w:t>
      </w:r>
      <w:r w:rsidR="00B4586E" w:rsidRPr="006106E6">
        <w:rPr>
          <w:rFonts w:ascii="Arial" w:hAnsi="Arial" w:cs="Arial"/>
          <w:color w:val="auto"/>
          <w:lang w:val="en-MY"/>
        </w:rPr>
        <w:t>mix-up</w:t>
      </w:r>
      <w:r w:rsidRPr="006106E6">
        <w:rPr>
          <w:rFonts w:ascii="Arial" w:hAnsi="Arial" w:cs="Arial"/>
          <w:color w:val="auto"/>
          <w:lang w:val="en-MY"/>
        </w:rPr>
        <w:t xml:space="preserve">, </w:t>
      </w:r>
      <w:r w:rsidR="00B4586E" w:rsidRPr="006106E6">
        <w:rPr>
          <w:rFonts w:ascii="Arial" w:hAnsi="Arial" w:cs="Arial"/>
          <w:color w:val="auto"/>
          <w:lang w:val="en-MY"/>
        </w:rPr>
        <w:t>cut mix</w:t>
      </w:r>
      <w:r w:rsidRPr="006106E6">
        <w:rPr>
          <w:rFonts w:ascii="Arial" w:hAnsi="Arial" w:cs="Arial"/>
          <w:color w:val="auto"/>
          <w:lang w:val="en-MY"/>
        </w:rPr>
        <w:t>) and synthetic data generation (using GANs or style transfer) will be used to enhance dataset diversity and size. A data pipeline will be built to automate augmentation, validation, and versioning of datasets.</w:t>
      </w:r>
    </w:p>
    <w:p w14:paraId="57FBA1D7" w14:textId="60EB3263" w:rsidR="00DB68D9" w:rsidRPr="00DB68D9" w:rsidRDefault="00DB68D9" w:rsidP="006106E6">
      <w:pPr>
        <w:jc w:val="both"/>
        <w:rPr>
          <w:rFonts w:ascii="Arial" w:hAnsi="Arial" w:cs="Arial"/>
          <w:color w:val="auto"/>
          <w:lang w:val="en-MY"/>
        </w:rPr>
      </w:pPr>
      <w:r w:rsidRPr="00DB68D9">
        <w:rPr>
          <w:rFonts w:ascii="Arial" w:hAnsi="Arial" w:cs="Arial"/>
          <w:color w:val="auto"/>
        </w:rPr>
        <w:t xml:space="preserve">Table </w:t>
      </w:r>
      <w:r>
        <w:rPr>
          <w:rFonts w:ascii="Arial" w:hAnsi="Arial" w:cs="Arial"/>
          <w:color w:val="auto"/>
        </w:rPr>
        <w:t>8</w:t>
      </w:r>
      <w:r w:rsidRPr="00DB68D9">
        <w:rPr>
          <w:rFonts w:ascii="Arial" w:hAnsi="Arial" w:cs="Arial"/>
          <w:color w:val="auto"/>
        </w:rPr>
        <w:t xml:space="preserve">: </w:t>
      </w:r>
      <w:r>
        <w:rPr>
          <w:rFonts w:ascii="Arial" w:hAnsi="Arial" w:cs="Arial"/>
          <w:color w:val="auto"/>
        </w:rPr>
        <w:t>Data Science</w:t>
      </w:r>
      <w:r w:rsidRPr="00DB68D9">
        <w:rPr>
          <w:rFonts w:ascii="Arial" w:hAnsi="Arial" w:cs="Arial"/>
          <w:color w:val="auto"/>
        </w:rPr>
        <w:t xml:space="preserve"> Solution Approach</w:t>
      </w:r>
    </w:p>
    <w:tbl>
      <w:tblPr>
        <w:tblStyle w:val="TableGrid"/>
        <w:tblW w:w="0" w:type="auto"/>
        <w:tblLook w:val="04A0" w:firstRow="1" w:lastRow="0" w:firstColumn="1" w:lastColumn="0" w:noHBand="0" w:noVBand="1"/>
      </w:tblPr>
      <w:tblGrid>
        <w:gridCol w:w="2157"/>
        <w:gridCol w:w="2157"/>
        <w:gridCol w:w="2158"/>
        <w:gridCol w:w="2158"/>
      </w:tblGrid>
      <w:tr w:rsidR="006106E6" w:rsidRPr="006106E6" w14:paraId="2F025CFC" w14:textId="77777777">
        <w:tc>
          <w:tcPr>
            <w:tcW w:w="2157" w:type="dxa"/>
          </w:tcPr>
          <w:p w14:paraId="3E4064C5" w14:textId="77777777" w:rsidR="00573407" w:rsidRPr="006106E6" w:rsidRDefault="00573407">
            <w:pPr>
              <w:rPr>
                <w:rFonts w:ascii="Arial" w:hAnsi="Arial" w:cs="Arial"/>
                <w:color w:val="auto"/>
                <w:lang w:val="en-MY"/>
              </w:rPr>
            </w:pPr>
            <w:r w:rsidRPr="006106E6">
              <w:rPr>
                <w:rFonts w:ascii="Arial" w:hAnsi="Arial" w:cs="Arial"/>
                <w:color w:val="auto"/>
                <w:lang w:val="en-MY"/>
              </w:rPr>
              <w:t>Aspect</w:t>
            </w:r>
          </w:p>
        </w:tc>
        <w:tc>
          <w:tcPr>
            <w:tcW w:w="2157" w:type="dxa"/>
          </w:tcPr>
          <w:p w14:paraId="4766A1CC" w14:textId="77777777" w:rsidR="00573407" w:rsidRPr="006106E6" w:rsidRDefault="00573407">
            <w:pPr>
              <w:rPr>
                <w:rFonts w:ascii="Arial" w:hAnsi="Arial" w:cs="Arial"/>
                <w:color w:val="auto"/>
              </w:rPr>
            </w:pPr>
            <w:r w:rsidRPr="006106E6">
              <w:rPr>
                <w:rFonts w:ascii="Arial" w:hAnsi="Arial" w:cs="Arial"/>
                <w:color w:val="auto"/>
              </w:rPr>
              <w:t>KOST Analysis</w:t>
            </w:r>
          </w:p>
        </w:tc>
        <w:tc>
          <w:tcPr>
            <w:tcW w:w="2158" w:type="dxa"/>
          </w:tcPr>
          <w:p w14:paraId="4759ECD8" w14:textId="77777777" w:rsidR="00573407" w:rsidRPr="006106E6" w:rsidRDefault="00573407">
            <w:pPr>
              <w:rPr>
                <w:rFonts w:ascii="Arial" w:hAnsi="Arial" w:cs="Arial"/>
                <w:color w:val="auto"/>
              </w:rPr>
            </w:pPr>
            <w:r w:rsidRPr="006106E6">
              <w:rPr>
                <w:rFonts w:ascii="Arial" w:hAnsi="Arial" w:cs="Arial"/>
                <w:color w:val="auto"/>
              </w:rPr>
              <w:t>SWOT Analysis</w:t>
            </w:r>
          </w:p>
        </w:tc>
        <w:tc>
          <w:tcPr>
            <w:tcW w:w="2158" w:type="dxa"/>
          </w:tcPr>
          <w:p w14:paraId="5FDFFD39" w14:textId="77777777" w:rsidR="00573407" w:rsidRPr="006106E6" w:rsidRDefault="00573407">
            <w:pPr>
              <w:rPr>
                <w:rFonts w:ascii="Arial" w:hAnsi="Arial" w:cs="Arial"/>
                <w:color w:val="auto"/>
              </w:rPr>
            </w:pPr>
            <w:r w:rsidRPr="006106E6">
              <w:rPr>
                <w:rFonts w:ascii="Arial" w:hAnsi="Arial" w:cs="Arial"/>
                <w:color w:val="auto"/>
              </w:rPr>
              <w:t>Final Verdict</w:t>
            </w:r>
          </w:p>
        </w:tc>
      </w:tr>
      <w:tr w:rsidR="006106E6" w:rsidRPr="006106E6" w14:paraId="4FB6D56D" w14:textId="77777777">
        <w:tc>
          <w:tcPr>
            <w:tcW w:w="2157" w:type="dxa"/>
          </w:tcPr>
          <w:p w14:paraId="08B5EAE5" w14:textId="60B0D794" w:rsidR="00573407" w:rsidRPr="006106E6" w:rsidRDefault="00573407" w:rsidP="00292A26">
            <w:pPr>
              <w:rPr>
                <w:rFonts w:ascii="Arial" w:hAnsi="Arial" w:cs="Arial"/>
                <w:color w:val="auto"/>
              </w:rPr>
            </w:pPr>
            <w:r w:rsidRPr="006106E6">
              <w:rPr>
                <w:rFonts w:ascii="Arial" w:hAnsi="Arial" w:cs="Arial"/>
                <w:color w:val="auto"/>
              </w:rPr>
              <w:t xml:space="preserve">Solution 1: </w:t>
            </w:r>
            <w:r w:rsidRPr="006106E6">
              <w:rPr>
                <w:rFonts w:ascii="Arial" w:hAnsi="Arial" w:cs="Arial"/>
                <w:b/>
                <w:bCs/>
                <w:color w:val="auto"/>
                <w:lang w:val="en-MY"/>
              </w:rPr>
              <w:t>Manual Data Annotation with Basic Augmentation</w:t>
            </w:r>
          </w:p>
        </w:tc>
        <w:tc>
          <w:tcPr>
            <w:tcW w:w="2157" w:type="dxa"/>
          </w:tcPr>
          <w:p w14:paraId="46010146" w14:textId="77777777" w:rsidR="00573407" w:rsidRPr="006106E6" w:rsidRDefault="00573407" w:rsidP="00292A26">
            <w:pPr>
              <w:rPr>
                <w:rFonts w:ascii="Arial" w:hAnsi="Arial" w:cs="Arial"/>
                <w:b/>
                <w:color w:val="auto"/>
              </w:rPr>
            </w:pPr>
            <w:r w:rsidRPr="006106E6">
              <w:rPr>
                <w:rFonts w:ascii="Arial" w:hAnsi="Arial" w:cs="Arial"/>
                <w:b/>
                <w:color w:val="auto"/>
              </w:rPr>
              <w:t>Knowledge Gap</w:t>
            </w:r>
          </w:p>
          <w:p w14:paraId="5B564002" w14:textId="6003DB8C" w:rsidR="00573407" w:rsidRPr="006106E6" w:rsidRDefault="004702C8" w:rsidP="00292A26">
            <w:pPr>
              <w:rPr>
                <w:rFonts w:ascii="Arial" w:hAnsi="Arial" w:cs="Arial"/>
                <w:bCs/>
                <w:color w:val="auto"/>
              </w:rPr>
            </w:pPr>
            <w:r w:rsidRPr="006106E6">
              <w:rPr>
                <w:rFonts w:ascii="Arial" w:hAnsi="Arial" w:cs="Arial"/>
                <w:bCs/>
                <w:color w:val="auto"/>
              </w:rPr>
              <w:t>Team understands basic annotation and augmentation concepts but lacks experience in agricultural image specificity and consistency in labeling.</w:t>
            </w:r>
          </w:p>
          <w:p w14:paraId="1176F5A0" w14:textId="77777777" w:rsidR="004702C8" w:rsidRPr="006106E6" w:rsidRDefault="004702C8" w:rsidP="00292A26">
            <w:pPr>
              <w:rPr>
                <w:rFonts w:ascii="Arial" w:hAnsi="Arial" w:cs="Arial"/>
                <w:bCs/>
                <w:color w:val="auto"/>
              </w:rPr>
            </w:pPr>
          </w:p>
          <w:p w14:paraId="16E26658" w14:textId="77777777" w:rsidR="00573407" w:rsidRPr="006106E6" w:rsidRDefault="00573407" w:rsidP="00292A26">
            <w:pPr>
              <w:rPr>
                <w:rFonts w:ascii="Arial" w:hAnsi="Arial" w:cs="Arial"/>
                <w:b/>
                <w:color w:val="auto"/>
              </w:rPr>
            </w:pPr>
            <w:r w:rsidRPr="006106E6">
              <w:rPr>
                <w:rFonts w:ascii="Arial" w:hAnsi="Arial" w:cs="Arial"/>
                <w:b/>
                <w:color w:val="auto"/>
              </w:rPr>
              <w:t>Skill Gap</w:t>
            </w:r>
          </w:p>
          <w:p w14:paraId="03ABE40E" w14:textId="65D78C91" w:rsidR="00573407" w:rsidRPr="006106E6" w:rsidRDefault="007218FF" w:rsidP="00292A26">
            <w:pPr>
              <w:rPr>
                <w:rFonts w:ascii="Arial" w:hAnsi="Arial" w:cs="Arial"/>
                <w:bCs/>
                <w:color w:val="auto"/>
              </w:rPr>
            </w:pPr>
            <w:r w:rsidRPr="006106E6">
              <w:rPr>
                <w:rFonts w:ascii="Arial" w:hAnsi="Arial" w:cs="Arial"/>
                <w:bCs/>
                <w:color w:val="auto"/>
              </w:rPr>
              <w:t>Team has basic Python and OpenCV skills for augmentation but may struggle with large-scale data management and versioning.</w:t>
            </w:r>
          </w:p>
          <w:p w14:paraId="386C74ED" w14:textId="050865A9" w:rsidR="007218FF" w:rsidRPr="006106E6" w:rsidRDefault="007218FF" w:rsidP="00292A26">
            <w:pPr>
              <w:rPr>
                <w:rFonts w:ascii="Arial" w:hAnsi="Arial" w:cs="Arial"/>
                <w:bCs/>
                <w:color w:val="auto"/>
              </w:rPr>
            </w:pPr>
          </w:p>
          <w:p w14:paraId="745893D2" w14:textId="77777777" w:rsidR="00573407" w:rsidRPr="006106E6" w:rsidRDefault="00573407" w:rsidP="00292A26">
            <w:pPr>
              <w:rPr>
                <w:rFonts w:ascii="Arial" w:hAnsi="Arial" w:cs="Arial"/>
                <w:b/>
                <w:color w:val="auto"/>
              </w:rPr>
            </w:pPr>
            <w:r w:rsidRPr="006106E6">
              <w:rPr>
                <w:rFonts w:ascii="Arial" w:hAnsi="Arial" w:cs="Arial"/>
                <w:b/>
                <w:color w:val="auto"/>
              </w:rPr>
              <w:t>Technology Gap</w:t>
            </w:r>
          </w:p>
          <w:p w14:paraId="7EA29C85" w14:textId="55DC324D" w:rsidR="00573407" w:rsidRPr="006106E6" w:rsidRDefault="0057296A" w:rsidP="00292A26">
            <w:pPr>
              <w:rPr>
                <w:rFonts w:ascii="Arial" w:hAnsi="Arial" w:cs="Arial"/>
                <w:color w:val="auto"/>
              </w:rPr>
            </w:pPr>
            <w:r w:rsidRPr="006106E6">
              <w:rPr>
                <w:rFonts w:ascii="Arial" w:hAnsi="Arial" w:cs="Arial"/>
                <w:bCs/>
                <w:color w:val="auto"/>
              </w:rPr>
              <w:lastRenderedPageBreak/>
              <w:t>Relies on open-source tools; may face challenges with annotation consistency and scalability.</w:t>
            </w:r>
          </w:p>
        </w:tc>
        <w:tc>
          <w:tcPr>
            <w:tcW w:w="2158" w:type="dxa"/>
          </w:tcPr>
          <w:p w14:paraId="3F5B9BF1" w14:textId="77777777" w:rsidR="00573407" w:rsidRPr="006106E6" w:rsidRDefault="00573407" w:rsidP="00292A26">
            <w:pPr>
              <w:rPr>
                <w:rFonts w:ascii="Arial" w:hAnsi="Arial" w:cs="Arial"/>
                <w:b/>
                <w:bCs/>
                <w:color w:val="auto"/>
              </w:rPr>
            </w:pPr>
            <w:r w:rsidRPr="006106E6">
              <w:rPr>
                <w:rFonts w:ascii="Arial" w:hAnsi="Arial" w:cs="Arial"/>
                <w:b/>
                <w:bCs/>
                <w:color w:val="auto"/>
              </w:rPr>
              <w:lastRenderedPageBreak/>
              <w:t>Strengths</w:t>
            </w:r>
          </w:p>
          <w:p w14:paraId="474FABF7" w14:textId="68A83A73" w:rsidR="00573407" w:rsidRPr="006106E6" w:rsidRDefault="007027D3" w:rsidP="00292A26">
            <w:pPr>
              <w:rPr>
                <w:rFonts w:ascii="Arial" w:hAnsi="Arial" w:cs="Arial"/>
                <w:color w:val="auto"/>
              </w:rPr>
            </w:pPr>
            <w:r w:rsidRPr="006106E6">
              <w:rPr>
                <w:rFonts w:ascii="Arial" w:hAnsi="Arial" w:cs="Arial"/>
                <w:color w:val="auto"/>
              </w:rPr>
              <w:t>Simple to implement, full control over labeling quality, low initial complexity.</w:t>
            </w:r>
          </w:p>
          <w:p w14:paraId="081B5A2E" w14:textId="77777777" w:rsidR="007027D3" w:rsidRPr="006106E6" w:rsidRDefault="007027D3" w:rsidP="00292A26">
            <w:pPr>
              <w:rPr>
                <w:rFonts w:ascii="Arial" w:hAnsi="Arial" w:cs="Arial"/>
                <w:color w:val="auto"/>
              </w:rPr>
            </w:pPr>
          </w:p>
          <w:p w14:paraId="5684EFD5" w14:textId="77777777" w:rsidR="00573407" w:rsidRPr="006106E6" w:rsidRDefault="00573407" w:rsidP="00292A26">
            <w:pPr>
              <w:rPr>
                <w:rFonts w:ascii="Arial" w:hAnsi="Arial" w:cs="Arial"/>
                <w:b/>
                <w:bCs/>
                <w:color w:val="auto"/>
              </w:rPr>
            </w:pPr>
            <w:r w:rsidRPr="006106E6">
              <w:rPr>
                <w:rFonts w:ascii="Arial" w:hAnsi="Arial" w:cs="Arial"/>
                <w:b/>
                <w:bCs/>
                <w:color w:val="auto"/>
              </w:rPr>
              <w:t>Weaknesses</w:t>
            </w:r>
          </w:p>
          <w:p w14:paraId="02E25419" w14:textId="310E42DB" w:rsidR="00573407" w:rsidRPr="006106E6" w:rsidRDefault="004F5C31" w:rsidP="00292A26">
            <w:pPr>
              <w:rPr>
                <w:rFonts w:ascii="Arial" w:hAnsi="Arial" w:cs="Arial"/>
                <w:color w:val="auto"/>
              </w:rPr>
            </w:pPr>
            <w:r w:rsidRPr="006106E6">
              <w:rPr>
                <w:rFonts w:ascii="Arial" w:hAnsi="Arial" w:cs="Arial"/>
                <w:color w:val="auto"/>
              </w:rPr>
              <w:t>Time-consuming, prone to human error, limited dataset diversity.</w:t>
            </w:r>
          </w:p>
          <w:p w14:paraId="5B1AFB2E" w14:textId="77777777" w:rsidR="004F5C31" w:rsidRPr="006106E6" w:rsidRDefault="004F5C31" w:rsidP="00292A26">
            <w:pPr>
              <w:rPr>
                <w:rFonts w:ascii="Arial" w:hAnsi="Arial" w:cs="Arial"/>
                <w:color w:val="auto"/>
              </w:rPr>
            </w:pPr>
          </w:p>
          <w:p w14:paraId="3FC0F7FB" w14:textId="77777777" w:rsidR="00573407" w:rsidRPr="006106E6" w:rsidRDefault="00573407" w:rsidP="00292A26">
            <w:pPr>
              <w:rPr>
                <w:rFonts w:ascii="Arial" w:hAnsi="Arial" w:cs="Arial"/>
                <w:b/>
                <w:bCs/>
                <w:color w:val="auto"/>
              </w:rPr>
            </w:pPr>
            <w:r w:rsidRPr="006106E6">
              <w:rPr>
                <w:rFonts w:ascii="Arial" w:hAnsi="Arial" w:cs="Arial"/>
                <w:b/>
                <w:bCs/>
                <w:color w:val="auto"/>
              </w:rPr>
              <w:t>Opportunities</w:t>
            </w:r>
          </w:p>
          <w:p w14:paraId="4948A914" w14:textId="38BE339A" w:rsidR="00573407" w:rsidRPr="006106E6" w:rsidRDefault="00DD396A" w:rsidP="00292A26">
            <w:pPr>
              <w:rPr>
                <w:rFonts w:ascii="Arial" w:hAnsi="Arial" w:cs="Arial"/>
                <w:color w:val="auto"/>
              </w:rPr>
            </w:pPr>
            <w:r w:rsidRPr="006106E6">
              <w:rPr>
                <w:rFonts w:ascii="Arial" w:hAnsi="Arial" w:cs="Arial"/>
                <w:color w:val="auto"/>
              </w:rPr>
              <w:t>Close collaboration with domain experts ensures label accuracy.</w:t>
            </w:r>
          </w:p>
          <w:p w14:paraId="40CD3936" w14:textId="77777777" w:rsidR="00DD396A" w:rsidRPr="006106E6" w:rsidRDefault="00DD396A" w:rsidP="00292A26">
            <w:pPr>
              <w:rPr>
                <w:rFonts w:ascii="Arial" w:hAnsi="Arial" w:cs="Arial"/>
                <w:color w:val="auto"/>
              </w:rPr>
            </w:pPr>
          </w:p>
          <w:p w14:paraId="038B308C" w14:textId="77777777" w:rsidR="00573407" w:rsidRPr="006106E6" w:rsidRDefault="00573407" w:rsidP="00292A26">
            <w:pPr>
              <w:rPr>
                <w:rFonts w:ascii="Arial" w:hAnsi="Arial" w:cs="Arial"/>
                <w:b/>
                <w:bCs/>
                <w:color w:val="auto"/>
              </w:rPr>
            </w:pPr>
            <w:r w:rsidRPr="006106E6">
              <w:rPr>
                <w:rFonts w:ascii="Arial" w:hAnsi="Arial" w:cs="Arial"/>
                <w:b/>
                <w:bCs/>
                <w:color w:val="auto"/>
              </w:rPr>
              <w:t>Threats</w:t>
            </w:r>
          </w:p>
          <w:p w14:paraId="0DD21AE4" w14:textId="2902FCFA" w:rsidR="00573407" w:rsidRPr="006106E6" w:rsidRDefault="0033721C" w:rsidP="00292A26">
            <w:pPr>
              <w:rPr>
                <w:rFonts w:ascii="Arial" w:hAnsi="Arial" w:cs="Arial"/>
                <w:color w:val="auto"/>
              </w:rPr>
            </w:pPr>
            <w:r w:rsidRPr="006106E6">
              <w:rPr>
                <w:rFonts w:ascii="Arial" w:hAnsi="Arial" w:cs="Arial"/>
                <w:color w:val="auto"/>
              </w:rPr>
              <w:t xml:space="preserve">Dataset may be too small or biased, leading to poor </w:t>
            </w:r>
            <w:r w:rsidRPr="006106E6">
              <w:rPr>
                <w:rFonts w:ascii="Arial" w:hAnsi="Arial" w:cs="Arial"/>
                <w:color w:val="auto"/>
              </w:rPr>
              <w:lastRenderedPageBreak/>
              <w:t>model generalization.</w:t>
            </w:r>
          </w:p>
        </w:tc>
        <w:tc>
          <w:tcPr>
            <w:tcW w:w="2158" w:type="dxa"/>
          </w:tcPr>
          <w:p w14:paraId="505E60DD" w14:textId="68F3B013" w:rsidR="00573407" w:rsidRPr="006106E6" w:rsidRDefault="00573407" w:rsidP="00292A26">
            <w:pPr>
              <w:rPr>
                <w:rFonts w:ascii="Arial" w:hAnsi="Arial" w:cs="Arial"/>
                <w:color w:val="auto"/>
              </w:rPr>
            </w:pPr>
            <w:r w:rsidRPr="006106E6">
              <w:rPr>
                <w:rFonts w:ascii="Arial" w:hAnsi="Arial" w:cs="Arial"/>
                <w:color w:val="auto"/>
              </w:rPr>
              <w:lastRenderedPageBreak/>
              <w:t>Accepted</w:t>
            </w:r>
          </w:p>
        </w:tc>
      </w:tr>
      <w:tr w:rsidR="00573407" w:rsidRPr="006106E6" w14:paraId="01592C2D" w14:textId="77777777">
        <w:tc>
          <w:tcPr>
            <w:tcW w:w="2157" w:type="dxa"/>
          </w:tcPr>
          <w:p w14:paraId="08FFA45B" w14:textId="77777777" w:rsidR="00573407" w:rsidRPr="006106E6" w:rsidRDefault="00573407" w:rsidP="00292A26">
            <w:pPr>
              <w:spacing w:before="120" w:after="200" w:line="264" w:lineRule="auto"/>
              <w:rPr>
                <w:rFonts w:ascii="Arial" w:hAnsi="Arial" w:cs="Arial"/>
                <w:color w:val="auto"/>
                <w:lang w:val="en-MY"/>
              </w:rPr>
            </w:pPr>
            <w:r w:rsidRPr="006106E6">
              <w:rPr>
                <w:rFonts w:ascii="Arial" w:hAnsi="Arial" w:cs="Arial"/>
                <w:color w:val="auto"/>
              </w:rPr>
              <w:t xml:space="preserve">Solution 2: </w:t>
            </w:r>
            <w:r w:rsidRPr="006106E6">
              <w:rPr>
                <w:rFonts w:ascii="Arial" w:hAnsi="Arial" w:cs="Arial"/>
                <w:b/>
                <w:bCs/>
                <w:color w:val="auto"/>
                <w:lang w:val="en-MY"/>
              </w:rPr>
              <w:t>Semi-Automated Annotation with Advanced Augmentation and Synthetic Data</w:t>
            </w:r>
          </w:p>
          <w:p w14:paraId="342699F4" w14:textId="5250E97C" w:rsidR="00573407" w:rsidRPr="006106E6" w:rsidRDefault="00573407" w:rsidP="00292A26">
            <w:pPr>
              <w:rPr>
                <w:rFonts w:ascii="Arial" w:hAnsi="Arial" w:cs="Arial"/>
                <w:color w:val="auto"/>
                <w:lang w:val="en-MY"/>
              </w:rPr>
            </w:pPr>
          </w:p>
        </w:tc>
        <w:tc>
          <w:tcPr>
            <w:tcW w:w="2157" w:type="dxa"/>
          </w:tcPr>
          <w:p w14:paraId="47ECF9EF" w14:textId="77777777" w:rsidR="00573407" w:rsidRPr="006106E6" w:rsidRDefault="00573407" w:rsidP="00292A26">
            <w:pPr>
              <w:rPr>
                <w:rFonts w:ascii="Arial" w:hAnsi="Arial" w:cs="Arial"/>
                <w:b/>
                <w:color w:val="auto"/>
              </w:rPr>
            </w:pPr>
            <w:r w:rsidRPr="006106E6">
              <w:rPr>
                <w:rFonts w:ascii="Arial" w:hAnsi="Arial" w:cs="Arial"/>
                <w:b/>
                <w:color w:val="auto"/>
              </w:rPr>
              <w:t>Knowledge Gap</w:t>
            </w:r>
          </w:p>
          <w:p w14:paraId="6AF15789" w14:textId="280D656F" w:rsidR="00573407" w:rsidRPr="006106E6" w:rsidRDefault="00FA5AFA" w:rsidP="00292A26">
            <w:pPr>
              <w:rPr>
                <w:rFonts w:ascii="Arial" w:hAnsi="Arial" w:cs="Arial"/>
                <w:bCs/>
                <w:color w:val="auto"/>
              </w:rPr>
            </w:pPr>
            <w:r w:rsidRPr="006106E6">
              <w:rPr>
                <w:rFonts w:ascii="Arial" w:hAnsi="Arial" w:cs="Arial"/>
                <w:bCs/>
                <w:color w:val="auto"/>
              </w:rPr>
              <w:t>Team is unfamiliar with synthetic data generation and advanced augmentation methods.</w:t>
            </w:r>
          </w:p>
          <w:p w14:paraId="33E6A6DC" w14:textId="77777777" w:rsidR="00FA5AFA" w:rsidRPr="006106E6" w:rsidRDefault="00FA5AFA" w:rsidP="00292A26">
            <w:pPr>
              <w:rPr>
                <w:rFonts w:ascii="Arial" w:hAnsi="Arial" w:cs="Arial"/>
                <w:b/>
                <w:color w:val="auto"/>
              </w:rPr>
            </w:pPr>
          </w:p>
          <w:p w14:paraId="47B821FF" w14:textId="77777777" w:rsidR="00573407" w:rsidRPr="006106E6" w:rsidRDefault="00573407" w:rsidP="00292A26">
            <w:pPr>
              <w:rPr>
                <w:rFonts w:ascii="Arial" w:hAnsi="Arial" w:cs="Arial"/>
                <w:b/>
                <w:color w:val="auto"/>
              </w:rPr>
            </w:pPr>
            <w:r w:rsidRPr="006106E6">
              <w:rPr>
                <w:rFonts w:ascii="Arial" w:hAnsi="Arial" w:cs="Arial"/>
                <w:b/>
                <w:color w:val="auto"/>
              </w:rPr>
              <w:t>Skill Gap</w:t>
            </w:r>
          </w:p>
          <w:p w14:paraId="7DFD1DF5" w14:textId="37E74834" w:rsidR="00573407" w:rsidRPr="006106E6" w:rsidRDefault="00873687" w:rsidP="00292A26">
            <w:pPr>
              <w:rPr>
                <w:rFonts w:ascii="Arial" w:hAnsi="Arial" w:cs="Arial"/>
                <w:bCs/>
                <w:color w:val="auto"/>
              </w:rPr>
            </w:pPr>
            <w:r w:rsidRPr="006106E6">
              <w:rPr>
                <w:rFonts w:ascii="Arial" w:hAnsi="Arial" w:cs="Arial"/>
                <w:bCs/>
                <w:color w:val="auto"/>
              </w:rPr>
              <w:t>Limited experience with GANs, advanced augmentation pipelines, or automated labeling tools.</w:t>
            </w:r>
          </w:p>
          <w:p w14:paraId="7273368A" w14:textId="77777777" w:rsidR="00573407" w:rsidRPr="006106E6" w:rsidRDefault="00573407" w:rsidP="00292A26">
            <w:pPr>
              <w:rPr>
                <w:rFonts w:ascii="Arial" w:hAnsi="Arial" w:cs="Arial"/>
                <w:b/>
                <w:color w:val="auto"/>
              </w:rPr>
            </w:pPr>
          </w:p>
          <w:p w14:paraId="490033C2" w14:textId="77777777" w:rsidR="00573407" w:rsidRPr="006106E6" w:rsidRDefault="00573407" w:rsidP="00292A26">
            <w:pPr>
              <w:rPr>
                <w:rFonts w:ascii="Arial" w:hAnsi="Arial" w:cs="Arial"/>
                <w:b/>
                <w:color w:val="auto"/>
              </w:rPr>
            </w:pPr>
            <w:r w:rsidRPr="006106E6">
              <w:rPr>
                <w:rFonts w:ascii="Arial" w:hAnsi="Arial" w:cs="Arial"/>
                <w:b/>
                <w:color w:val="auto"/>
              </w:rPr>
              <w:t>Technology Gap</w:t>
            </w:r>
          </w:p>
          <w:p w14:paraId="27CE7B69" w14:textId="001AE55E" w:rsidR="00573407" w:rsidRPr="006106E6" w:rsidRDefault="001A32D4" w:rsidP="00292A26">
            <w:pPr>
              <w:rPr>
                <w:rFonts w:ascii="Arial" w:hAnsi="Arial" w:cs="Arial"/>
                <w:bCs/>
                <w:color w:val="auto"/>
              </w:rPr>
            </w:pPr>
            <w:r w:rsidRPr="006106E6">
              <w:rPr>
                <w:rFonts w:ascii="Arial" w:hAnsi="Arial" w:cs="Arial"/>
                <w:bCs/>
                <w:color w:val="auto"/>
              </w:rPr>
              <w:t>Requires more computational resources and expertise in generative models.</w:t>
            </w:r>
          </w:p>
          <w:p w14:paraId="37612E22" w14:textId="77777777" w:rsidR="00573407" w:rsidRPr="006106E6" w:rsidRDefault="00573407" w:rsidP="00292A26">
            <w:pPr>
              <w:rPr>
                <w:rFonts w:ascii="Arial" w:hAnsi="Arial" w:cs="Arial"/>
                <w:color w:val="auto"/>
              </w:rPr>
            </w:pPr>
          </w:p>
        </w:tc>
        <w:tc>
          <w:tcPr>
            <w:tcW w:w="2158" w:type="dxa"/>
          </w:tcPr>
          <w:p w14:paraId="263390AA" w14:textId="77777777" w:rsidR="00573407" w:rsidRPr="006106E6" w:rsidRDefault="00573407" w:rsidP="00292A26">
            <w:pPr>
              <w:rPr>
                <w:rFonts w:ascii="Arial" w:hAnsi="Arial" w:cs="Arial"/>
                <w:b/>
                <w:bCs/>
                <w:color w:val="auto"/>
              </w:rPr>
            </w:pPr>
            <w:r w:rsidRPr="006106E6">
              <w:rPr>
                <w:rFonts w:ascii="Arial" w:hAnsi="Arial" w:cs="Arial"/>
                <w:b/>
                <w:bCs/>
                <w:color w:val="auto"/>
              </w:rPr>
              <w:t>Strengths</w:t>
            </w:r>
          </w:p>
          <w:p w14:paraId="26C0E6AE" w14:textId="0E6D7D2C" w:rsidR="00573407" w:rsidRPr="006106E6" w:rsidRDefault="00CD7186" w:rsidP="00292A26">
            <w:pPr>
              <w:rPr>
                <w:rFonts w:ascii="Arial" w:hAnsi="Arial" w:cs="Arial"/>
                <w:color w:val="auto"/>
              </w:rPr>
            </w:pPr>
            <w:r w:rsidRPr="006106E6">
              <w:rPr>
                <w:rFonts w:ascii="Arial" w:hAnsi="Arial" w:cs="Arial"/>
                <w:color w:val="auto"/>
              </w:rPr>
              <w:t>Faster annotation, larger and more diverse dataset, better model robustness.</w:t>
            </w:r>
          </w:p>
          <w:p w14:paraId="4743592B" w14:textId="77777777" w:rsidR="00C65626" w:rsidRPr="006106E6" w:rsidRDefault="00C65626" w:rsidP="00292A26">
            <w:pPr>
              <w:rPr>
                <w:rFonts w:ascii="Arial" w:hAnsi="Arial" w:cs="Arial"/>
                <w:color w:val="auto"/>
              </w:rPr>
            </w:pPr>
          </w:p>
          <w:p w14:paraId="515E6CE3" w14:textId="77777777" w:rsidR="00573407" w:rsidRPr="006106E6" w:rsidRDefault="00573407" w:rsidP="00292A26">
            <w:pPr>
              <w:rPr>
                <w:rFonts w:ascii="Arial" w:hAnsi="Arial" w:cs="Arial"/>
                <w:b/>
                <w:bCs/>
                <w:color w:val="auto"/>
              </w:rPr>
            </w:pPr>
            <w:r w:rsidRPr="006106E6">
              <w:rPr>
                <w:rFonts w:ascii="Arial" w:hAnsi="Arial" w:cs="Arial"/>
                <w:b/>
                <w:bCs/>
                <w:color w:val="auto"/>
              </w:rPr>
              <w:t>Weaknesses</w:t>
            </w:r>
          </w:p>
          <w:p w14:paraId="1F9295BF" w14:textId="670418B5" w:rsidR="00573407" w:rsidRPr="006106E6" w:rsidRDefault="00C65626" w:rsidP="00292A26">
            <w:pPr>
              <w:rPr>
                <w:rFonts w:ascii="Arial" w:hAnsi="Arial" w:cs="Arial"/>
                <w:color w:val="auto"/>
              </w:rPr>
            </w:pPr>
            <w:r w:rsidRPr="006106E6">
              <w:rPr>
                <w:rFonts w:ascii="Arial" w:hAnsi="Arial" w:cs="Arial"/>
                <w:color w:val="auto"/>
              </w:rPr>
              <w:t>High complexity, risk of introducing unrealistic data, requires more validation.</w:t>
            </w:r>
          </w:p>
          <w:p w14:paraId="38ED0692" w14:textId="77777777" w:rsidR="00C65626" w:rsidRPr="006106E6" w:rsidRDefault="00C65626" w:rsidP="00292A26">
            <w:pPr>
              <w:rPr>
                <w:rFonts w:ascii="Arial" w:hAnsi="Arial" w:cs="Arial"/>
                <w:color w:val="auto"/>
              </w:rPr>
            </w:pPr>
          </w:p>
          <w:p w14:paraId="55879488" w14:textId="633323A9" w:rsidR="00573407" w:rsidRPr="006106E6" w:rsidRDefault="00573407" w:rsidP="00292A26">
            <w:pPr>
              <w:rPr>
                <w:rFonts w:ascii="Arial" w:hAnsi="Arial" w:cs="Arial"/>
                <w:b/>
                <w:bCs/>
                <w:color w:val="auto"/>
              </w:rPr>
            </w:pPr>
            <w:r w:rsidRPr="006106E6">
              <w:rPr>
                <w:rFonts w:ascii="Arial" w:hAnsi="Arial" w:cs="Arial"/>
                <w:b/>
                <w:bCs/>
                <w:color w:val="auto"/>
              </w:rPr>
              <w:t>Opportunit</w:t>
            </w:r>
            <w:r w:rsidR="00156443" w:rsidRPr="006106E6">
              <w:rPr>
                <w:rFonts w:ascii="Arial" w:hAnsi="Arial" w:cs="Arial"/>
                <w:b/>
                <w:bCs/>
                <w:color w:val="auto"/>
              </w:rPr>
              <w:t>ies</w:t>
            </w:r>
          </w:p>
          <w:p w14:paraId="108806BA" w14:textId="6F7037B7" w:rsidR="00573407" w:rsidRPr="006106E6" w:rsidRDefault="00156443" w:rsidP="00292A26">
            <w:pPr>
              <w:rPr>
                <w:rFonts w:ascii="Arial" w:hAnsi="Arial" w:cs="Arial"/>
                <w:color w:val="auto"/>
              </w:rPr>
            </w:pPr>
            <w:r w:rsidRPr="006106E6">
              <w:rPr>
                <w:rFonts w:ascii="Arial" w:hAnsi="Arial" w:cs="Arial"/>
                <w:color w:val="auto"/>
              </w:rPr>
              <w:t>Potential for highly generalized model, reduced manual effort over time.</w:t>
            </w:r>
          </w:p>
          <w:p w14:paraId="391E65E1" w14:textId="77777777" w:rsidR="00156443" w:rsidRPr="006106E6" w:rsidRDefault="00156443" w:rsidP="00292A26">
            <w:pPr>
              <w:rPr>
                <w:rFonts w:ascii="Arial" w:hAnsi="Arial" w:cs="Arial"/>
                <w:color w:val="auto"/>
              </w:rPr>
            </w:pPr>
          </w:p>
          <w:p w14:paraId="4D76BF52" w14:textId="77777777" w:rsidR="00573407" w:rsidRPr="006106E6" w:rsidRDefault="00573407" w:rsidP="00292A26">
            <w:pPr>
              <w:rPr>
                <w:rFonts w:ascii="Arial" w:hAnsi="Arial" w:cs="Arial"/>
                <w:b/>
                <w:bCs/>
                <w:color w:val="auto"/>
              </w:rPr>
            </w:pPr>
            <w:r w:rsidRPr="006106E6">
              <w:rPr>
                <w:rFonts w:ascii="Arial" w:hAnsi="Arial" w:cs="Arial"/>
                <w:b/>
                <w:bCs/>
                <w:color w:val="auto"/>
              </w:rPr>
              <w:t>Threats</w:t>
            </w:r>
          </w:p>
          <w:p w14:paraId="5F969E01" w14:textId="33B2A9F4" w:rsidR="00573407" w:rsidRPr="006106E6" w:rsidRDefault="00873910" w:rsidP="00292A26">
            <w:pPr>
              <w:rPr>
                <w:rFonts w:ascii="Arial" w:hAnsi="Arial" w:cs="Arial"/>
                <w:color w:val="auto"/>
              </w:rPr>
            </w:pPr>
            <w:r w:rsidRPr="006106E6">
              <w:rPr>
                <w:rFonts w:ascii="Arial" w:hAnsi="Arial" w:cs="Arial"/>
                <w:color w:val="auto"/>
              </w:rPr>
              <w:t>May overcomplicate the project timeline and require expertise beyond current capacity.</w:t>
            </w:r>
          </w:p>
        </w:tc>
        <w:tc>
          <w:tcPr>
            <w:tcW w:w="2158" w:type="dxa"/>
          </w:tcPr>
          <w:p w14:paraId="303877D0" w14:textId="1B06A026" w:rsidR="00573407" w:rsidRPr="006106E6" w:rsidRDefault="00573407" w:rsidP="00292A26">
            <w:pPr>
              <w:rPr>
                <w:rFonts w:ascii="Arial" w:hAnsi="Arial" w:cs="Arial"/>
                <w:color w:val="auto"/>
              </w:rPr>
            </w:pPr>
            <w:r w:rsidRPr="006106E6">
              <w:rPr>
                <w:rFonts w:ascii="Arial" w:hAnsi="Arial" w:cs="Arial"/>
                <w:color w:val="auto"/>
              </w:rPr>
              <w:t>Rejected</w:t>
            </w:r>
          </w:p>
        </w:tc>
      </w:tr>
    </w:tbl>
    <w:p w14:paraId="3A132364" w14:textId="217B3C20" w:rsidR="00F43006" w:rsidRPr="006106E6" w:rsidRDefault="00F43006" w:rsidP="002E705C">
      <w:pPr>
        <w:rPr>
          <w:rFonts w:ascii="Arial" w:hAnsi="Arial" w:cs="Arial"/>
          <w:color w:val="auto"/>
          <w:lang w:val="en-MY"/>
        </w:rPr>
      </w:pPr>
    </w:p>
    <w:p w14:paraId="72459E9E" w14:textId="77777777" w:rsidR="00B454DA" w:rsidRPr="006106E6" w:rsidRDefault="00B454DA" w:rsidP="006106E6">
      <w:pPr>
        <w:jc w:val="both"/>
        <w:rPr>
          <w:rFonts w:ascii="Arial" w:hAnsi="Arial" w:cs="Arial"/>
          <w:b/>
          <w:bCs/>
          <w:color w:val="auto"/>
          <w:lang w:val="en-MY"/>
        </w:rPr>
      </w:pPr>
      <w:r w:rsidRPr="006106E6">
        <w:rPr>
          <w:rFonts w:ascii="Arial" w:hAnsi="Arial" w:cs="Arial"/>
          <w:b/>
          <w:bCs/>
          <w:color w:val="auto"/>
          <w:lang w:val="en-MY"/>
        </w:rPr>
        <w:t>Proposed Solution Direction and Justifications</w:t>
      </w:r>
    </w:p>
    <w:p w14:paraId="73E2F733" w14:textId="77777777" w:rsidR="00B454DA" w:rsidRPr="006106E6" w:rsidRDefault="00B454DA" w:rsidP="006106E6">
      <w:pPr>
        <w:jc w:val="both"/>
        <w:rPr>
          <w:rFonts w:ascii="Arial" w:hAnsi="Arial" w:cs="Arial"/>
          <w:color w:val="auto"/>
          <w:lang w:val="en-MY"/>
        </w:rPr>
      </w:pPr>
      <w:r w:rsidRPr="006106E6">
        <w:rPr>
          <w:rFonts w:ascii="Arial" w:hAnsi="Arial" w:cs="Arial"/>
          <w:color w:val="auto"/>
          <w:lang w:val="en-MY"/>
        </w:rPr>
        <w:t>The team has decided to proceed with </w:t>
      </w:r>
      <w:r w:rsidRPr="006106E6">
        <w:rPr>
          <w:rFonts w:ascii="Arial" w:hAnsi="Arial" w:cs="Arial"/>
          <w:b/>
          <w:bCs/>
          <w:color w:val="auto"/>
          <w:lang w:val="en-MY"/>
        </w:rPr>
        <w:t>Solution 1 (Manual Data Annotation with Basic Augmentation)</w:t>
      </w:r>
      <w:r w:rsidRPr="006106E6">
        <w:rPr>
          <w:rFonts w:ascii="Arial" w:hAnsi="Arial" w:cs="Arial"/>
          <w:color w:val="auto"/>
          <w:lang w:val="en-MY"/>
        </w:rPr>
        <w:t> for the following reasons:</w:t>
      </w:r>
    </w:p>
    <w:p w14:paraId="65325DA1" w14:textId="77777777" w:rsidR="00B454DA" w:rsidRPr="006106E6" w:rsidRDefault="00B454DA" w:rsidP="00396286">
      <w:pPr>
        <w:numPr>
          <w:ilvl w:val="0"/>
          <w:numId w:val="32"/>
        </w:numPr>
        <w:jc w:val="both"/>
        <w:rPr>
          <w:rFonts w:ascii="Arial" w:hAnsi="Arial" w:cs="Arial"/>
          <w:color w:val="auto"/>
          <w:lang w:val="en-MY"/>
        </w:rPr>
      </w:pPr>
      <w:r w:rsidRPr="006106E6">
        <w:rPr>
          <w:rFonts w:ascii="Arial" w:hAnsi="Arial" w:cs="Arial"/>
          <w:b/>
          <w:bCs/>
          <w:color w:val="auto"/>
          <w:lang w:val="en-MY"/>
        </w:rPr>
        <w:t>Alignment with Project Timeline:</w:t>
      </w:r>
      <w:r w:rsidRPr="006106E6">
        <w:rPr>
          <w:rFonts w:ascii="Arial" w:hAnsi="Arial" w:cs="Arial"/>
          <w:color w:val="auto"/>
          <w:lang w:val="en-MY"/>
        </w:rPr>
        <w:t> Manual annotation is more predictable and manageable within the project’s proof-of-concept scope.</w:t>
      </w:r>
    </w:p>
    <w:p w14:paraId="583EDE4D" w14:textId="76AC11E9" w:rsidR="00B454DA" w:rsidRPr="006106E6" w:rsidRDefault="00B454DA" w:rsidP="00396286">
      <w:pPr>
        <w:numPr>
          <w:ilvl w:val="0"/>
          <w:numId w:val="32"/>
        </w:numPr>
        <w:jc w:val="both"/>
        <w:rPr>
          <w:rFonts w:ascii="Arial" w:hAnsi="Arial" w:cs="Arial"/>
          <w:color w:val="auto"/>
          <w:lang w:val="en-MY"/>
        </w:rPr>
      </w:pPr>
      <w:r w:rsidRPr="006106E6">
        <w:rPr>
          <w:rFonts w:ascii="Arial" w:hAnsi="Arial" w:cs="Arial"/>
          <w:b/>
          <w:bCs/>
          <w:color w:val="auto"/>
          <w:lang w:val="en-MY"/>
        </w:rPr>
        <w:t>Expert Collaboration:</w:t>
      </w:r>
      <w:r w:rsidRPr="006106E6">
        <w:rPr>
          <w:rFonts w:ascii="Arial" w:hAnsi="Arial" w:cs="Arial"/>
          <w:color w:val="auto"/>
          <w:lang w:val="en-MY"/>
        </w:rPr>
        <w:t xml:space="preserve"> Direct involvement with Lembaga Koko Malaysia ensures </w:t>
      </w:r>
      <w:r w:rsidR="00B4586E" w:rsidRPr="006106E6">
        <w:rPr>
          <w:rFonts w:ascii="Arial" w:hAnsi="Arial" w:cs="Arial"/>
          <w:color w:val="auto"/>
          <w:lang w:val="en-MY"/>
        </w:rPr>
        <w:t>labelling</w:t>
      </w:r>
      <w:r w:rsidRPr="006106E6">
        <w:rPr>
          <w:rFonts w:ascii="Arial" w:hAnsi="Arial" w:cs="Arial"/>
          <w:color w:val="auto"/>
          <w:lang w:val="en-MY"/>
        </w:rPr>
        <w:t xml:space="preserve"> accuracy and domain relevance.</w:t>
      </w:r>
    </w:p>
    <w:p w14:paraId="7EE310A0" w14:textId="77777777" w:rsidR="00B454DA" w:rsidRPr="006106E6" w:rsidRDefault="00B454DA" w:rsidP="00396286">
      <w:pPr>
        <w:numPr>
          <w:ilvl w:val="0"/>
          <w:numId w:val="32"/>
        </w:numPr>
        <w:jc w:val="both"/>
        <w:rPr>
          <w:rFonts w:ascii="Arial" w:hAnsi="Arial" w:cs="Arial"/>
          <w:color w:val="auto"/>
          <w:lang w:val="en-MY"/>
        </w:rPr>
      </w:pPr>
      <w:r w:rsidRPr="006106E6">
        <w:rPr>
          <w:rFonts w:ascii="Arial" w:hAnsi="Arial" w:cs="Arial"/>
          <w:b/>
          <w:bCs/>
          <w:color w:val="auto"/>
          <w:lang w:val="en-MY"/>
        </w:rPr>
        <w:t>Low Risk:</w:t>
      </w:r>
      <w:r w:rsidRPr="006106E6">
        <w:rPr>
          <w:rFonts w:ascii="Arial" w:hAnsi="Arial" w:cs="Arial"/>
          <w:color w:val="auto"/>
          <w:lang w:val="en-MY"/>
        </w:rPr>
        <w:t> Avoids the complexity and potential pitfalls of synthetic data and advanced augmentation, which could delay model training.</w:t>
      </w:r>
    </w:p>
    <w:p w14:paraId="6801D677" w14:textId="77777777" w:rsidR="00B454DA" w:rsidRPr="006106E6" w:rsidRDefault="00B454DA" w:rsidP="00396286">
      <w:pPr>
        <w:numPr>
          <w:ilvl w:val="0"/>
          <w:numId w:val="32"/>
        </w:numPr>
        <w:jc w:val="both"/>
        <w:rPr>
          <w:rFonts w:ascii="Arial" w:hAnsi="Arial" w:cs="Arial"/>
          <w:color w:val="auto"/>
          <w:lang w:val="en-MY"/>
        </w:rPr>
      </w:pPr>
      <w:r w:rsidRPr="006106E6">
        <w:rPr>
          <w:rFonts w:ascii="Arial" w:hAnsi="Arial" w:cs="Arial"/>
          <w:b/>
          <w:bCs/>
          <w:color w:val="auto"/>
          <w:lang w:val="en-MY"/>
        </w:rPr>
        <w:lastRenderedPageBreak/>
        <w:t>Foundation for Iteration:</w:t>
      </w:r>
      <w:r w:rsidRPr="006106E6">
        <w:rPr>
          <w:rFonts w:ascii="Arial" w:hAnsi="Arial" w:cs="Arial"/>
          <w:color w:val="auto"/>
          <w:lang w:val="en-MY"/>
        </w:rPr>
        <w:t> A clean, manually curated dataset can serve as a reliable baseline for future improvements or semi-automated approaches.</w:t>
      </w:r>
    </w:p>
    <w:p w14:paraId="33E19709" w14:textId="14C097A4" w:rsidR="00536794" w:rsidRPr="006106E6" w:rsidRDefault="00536794" w:rsidP="006106E6">
      <w:pPr>
        <w:jc w:val="both"/>
        <w:rPr>
          <w:rFonts w:ascii="Arial" w:hAnsi="Arial" w:cs="Arial"/>
          <w:color w:val="auto"/>
          <w:lang w:val="en-MY"/>
        </w:rPr>
      </w:pPr>
      <w:r w:rsidRPr="006106E6">
        <w:rPr>
          <w:rFonts w:ascii="Arial" w:hAnsi="Arial" w:cs="Arial"/>
          <w:b/>
          <w:bCs/>
          <w:color w:val="auto"/>
        </w:rPr>
        <w:t>Implementation Roadmap:</w:t>
      </w:r>
      <w:r w:rsidRPr="006106E6">
        <w:rPr>
          <w:rFonts w:ascii="Arial" w:hAnsi="Arial" w:cs="Arial"/>
          <w:color w:val="auto"/>
        </w:rPr>
        <w:t> The process will involve data acquisition, tool setup (e.g., Roboflow), guideline development with experts, a quality assurance protocol, basic augmentation (rotations, flips, lighting changes), and dataset versioning using DVC.</w:t>
      </w:r>
    </w:p>
    <w:p w14:paraId="298D7550" w14:textId="78DABA50" w:rsidR="00B454DA" w:rsidRPr="006106E6" w:rsidRDefault="00B454DA" w:rsidP="006106E6">
      <w:pPr>
        <w:jc w:val="both"/>
        <w:rPr>
          <w:rFonts w:ascii="Arial" w:hAnsi="Arial" w:cs="Arial"/>
          <w:color w:val="auto"/>
          <w:lang w:val="en-MY"/>
        </w:rPr>
      </w:pPr>
      <w:r w:rsidRPr="006106E6">
        <w:rPr>
          <w:rFonts w:ascii="Arial" w:hAnsi="Arial" w:cs="Arial"/>
          <w:color w:val="auto"/>
          <w:lang w:val="en-MY"/>
        </w:rPr>
        <w:t xml:space="preserve">This approach ensures that the AI model is trained on high-quality, expert-verified data, which is critical for achieving the target accuracy </w:t>
      </w:r>
      <w:r w:rsidR="009B229D" w:rsidRPr="006106E6">
        <w:rPr>
          <w:rFonts w:ascii="Arial" w:hAnsi="Arial" w:cs="Arial"/>
          <w:color w:val="auto"/>
          <w:lang w:val="en-MY"/>
        </w:rPr>
        <w:t>around 80</w:t>
      </w:r>
      <w:r w:rsidR="002A5F97" w:rsidRPr="006106E6">
        <w:rPr>
          <w:rFonts w:ascii="Arial" w:hAnsi="Arial" w:cs="Arial"/>
          <w:color w:val="auto"/>
          <w:lang w:val="en-MY"/>
        </w:rPr>
        <w:t>%</w:t>
      </w:r>
      <w:r w:rsidR="003469C4" w:rsidRPr="006106E6">
        <w:rPr>
          <w:rFonts w:ascii="Arial" w:hAnsi="Arial" w:cs="Arial"/>
          <w:color w:val="auto"/>
          <w:lang w:val="en-MY"/>
        </w:rPr>
        <w:t xml:space="preserve"> </w:t>
      </w:r>
      <w:r w:rsidR="002A5F97" w:rsidRPr="006106E6">
        <w:rPr>
          <w:rFonts w:ascii="Arial" w:hAnsi="Arial" w:cs="Arial"/>
          <w:color w:val="auto"/>
          <w:lang w:val="en-MY"/>
        </w:rPr>
        <w:t>to</w:t>
      </w:r>
      <w:r w:rsidR="003469C4" w:rsidRPr="006106E6">
        <w:rPr>
          <w:rFonts w:ascii="Arial" w:hAnsi="Arial" w:cs="Arial"/>
          <w:color w:val="auto"/>
          <w:lang w:val="en-MY"/>
        </w:rPr>
        <w:t xml:space="preserve"> </w:t>
      </w:r>
      <w:r w:rsidR="002A5F97" w:rsidRPr="006106E6">
        <w:rPr>
          <w:rFonts w:ascii="Arial" w:hAnsi="Arial" w:cs="Arial"/>
          <w:color w:val="auto"/>
          <w:lang w:val="en-MY"/>
        </w:rPr>
        <w:t>85</w:t>
      </w:r>
      <w:r w:rsidRPr="006106E6">
        <w:rPr>
          <w:rFonts w:ascii="Arial" w:hAnsi="Arial" w:cs="Arial"/>
          <w:color w:val="auto"/>
          <w:lang w:val="en-MY"/>
        </w:rPr>
        <w:t>% in CPB egg detection.</w:t>
      </w:r>
    </w:p>
    <w:p w14:paraId="0FBE57FE" w14:textId="77777777" w:rsidR="00F43006" w:rsidRPr="006106E6" w:rsidRDefault="00F43006">
      <w:pPr>
        <w:rPr>
          <w:rFonts w:ascii="Arial" w:hAnsi="Arial" w:cs="Arial"/>
          <w:color w:val="auto"/>
        </w:rPr>
      </w:pPr>
      <w:r w:rsidRPr="006106E6">
        <w:rPr>
          <w:rFonts w:ascii="Arial" w:hAnsi="Arial" w:cs="Arial"/>
          <w:color w:val="auto"/>
        </w:rPr>
        <w:br w:type="page"/>
      </w:r>
    </w:p>
    <w:p w14:paraId="5B3512F7" w14:textId="595C402A" w:rsidR="00815D82" w:rsidRPr="00DB68D9" w:rsidRDefault="00815D82" w:rsidP="00BB7272">
      <w:pPr>
        <w:pStyle w:val="Heading3"/>
        <w:rPr>
          <w:rFonts w:ascii="Arial" w:hAnsi="Arial" w:cs="Arial"/>
          <w:b/>
          <w:color w:val="auto"/>
        </w:rPr>
      </w:pPr>
      <w:r w:rsidRPr="00DB68D9">
        <w:rPr>
          <w:rFonts w:ascii="Arial" w:hAnsi="Arial" w:cs="Arial"/>
          <w:b/>
          <w:color w:val="auto"/>
        </w:rPr>
        <w:lastRenderedPageBreak/>
        <w:t xml:space="preserve">6.4 </w:t>
      </w:r>
      <w:r w:rsidR="00BB7272" w:rsidRPr="00DB68D9">
        <w:rPr>
          <w:rFonts w:ascii="Arial" w:hAnsi="Arial" w:cs="Arial"/>
          <w:b/>
          <w:color w:val="auto"/>
        </w:rPr>
        <w:t>Cybersecurity</w:t>
      </w:r>
    </w:p>
    <w:p w14:paraId="5F198D82" w14:textId="7DE3858B" w:rsidR="5E8D185A" w:rsidRPr="006106E6" w:rsidRDefault="5E8D185A" w:rsidP="006D7127">
      <w:pPr>
        <w:jc w:val="both"/>
        <w:rPr>
          <w:rFonts w:ascii="Arial" w:eastAsia="Constantia" w:hAnsi="Arial" w:cs="Arial"/>
          <w:color w:val="auto"/>
        </w:rPr>
      </w:pPr>
      <w:r w:rsidRPr="006106E6">
        <w:rPr>
          <w:rFonts w:ascii="Arial" w:eastAsia="Constantia" w:hAnsi="Arial" w:cs="Arial"/>
          <w:color w:val="auto"/>
        </w:rPr>
        <w:t>Two solutions were proposed to improve the cybersecurity of the DMCOCOA mobile application for cocoa farmers and staff involved.</w:t>
      </w:r>
    </w:p>
    <w:p w14:paraId="7CA8BDCE" w14:textId="4619DA32" w:rsidR="4B5588B0" w:rsidRPr="006106E6" w:rsidRDefault="4B5588B0" w:rsidP="006D7127">
      <w:pPr>
        <w:jc w:val="both"/>
        <w:rPr>
          <w:rFonts w:ascii="Arial" w:eastAsia="Constantia" w:hAnsi="Arial" w:cs="Arial"/>
          <w:color w:val="auto"/>
        </w:rPr>
      </w:pPr>
    </w:p>
    <w:p w14:paraId="4AB996D8" w14:textId="1B65F133" w:rsidR="5E8D185A" w:rsidRPr="006106E6" w:rsidRDefault="5E8D185A" w:rsidP="006D7127">
      <w:pPr>
        <w:jc w:val="both"/>
        <w:rPr>
          <w:rFonts w:ascii="Arial" w:eastAsia="Constantia" w:hAnsi="Arial" w:cs="Arial"/>
          <w:color w:val="auto"/>
        </w:rPr>
      </w:pPr>
      <w:r w:rsidRPr="006106E6">
        <w:rPr>
          <w:rFonts w:ascii="Arial" w:eastAsia="Constantia" w:hAnsi="Arial" w:cs="Arial"/>
          <w:b/>
          <w:color w:val="auto"/>
        </w:rPr>
        <w:t>Solution 1:</w:t>
      </w:r>
      <w:r w:rsidRPr="006106E6">
        <w:rPr>
          <w:rFonts w:ascii="Arial" w:eastAsia="Constantia" w:hAnsi="Arial" w:cs="Arial"/>
          <w:color w:val="auto"/>
        </w:rPr>
        <w:t xml:space="preserve"> 2FA (Two-Factor Authentication with Google Authenticator) and RBAC (Role-Based Access Control)</w:t>
      </w:r>
    </w:p>
    <w:p w14:paraId="4D836C97" w14:textId="474F8F73" w:rsidR="24E2F415" w:rsidRPr="006106E6" w:rsidRDefault="37765074" w:rsidP="006D7127">
      <w:pPr>
        <w:numPr>
          <w:ilvl w:val="0"/>
          <w:numId w:val="18"/>
        </w:numPr>
        <w:jc w:val="both"/>
        <w:rPr>
          <w:rFonts w:ascii="Arial" w:eastAsia="Constantia" w:hAnsi="Arial" w:cs="Arial"/>
          <w:color w:val="auto"/>
        </w:rPr>
      </w:pPr>
      <w:r w:rsidRPr="006106E6">
        <w:rPr>
          <w:rFonts w:ascii="Arial" w:eastAsia="Constantia" w:hAnsi="Arial" w:cs="Arial"/>
          <w:color w:val="auto"/>
        </w:rPr>
        <w:t>2FA with Google Authenticator:</w:t>
      </w:r>
      <w:r w:rsidR="3BDE56C3" w:rsidRPr="006106E6">
        <w:rPr>
          <w:rFonts w:ascii="Arial" w:eastAsia="Constantia" w:hAnsi="Arial" w:cs="Arial"/>
          <w:color w:val="auto"/>
        </w:rPr>
        <w:t xml:space="preserve"> Two-Factor Authentication (2FA) specifically enhances login security by requiring two separate forms of verification. In this case, the system will pair the user’s account password with a time-based one-time password (OTP) generated by Google Authenticator.</w:t>
      </w:r>
      <w:r w:rsidR="72E1F9FE" w:rsidRPr="006106E6">
        <w:rPr>
          <w:rFonts w:ascii="Arial" w:eastAsia="Constantia" w:hAnsi="Arial" w:cs="Arial"/>
          <w:color w:val="auto"/>
        </w:rPr>
        <w:t xml:space="preserve"> Once 2FA is enabled, users will need to enter their password and then a 6-digit code displayed on the Google Authenticator app, which refreshes every 30 seconds. This method ensures that even if an attacker gains access to the user’s password, they cannot log in without also possessing the user’s registered mobile device. The simplicity of </w:t>
      </w:r>
      <w:r w:rsidR="49316369" w:rsidRPr="006106E6">
        <w:rPr>
          <w:rFonts w:ascii="Arial" w:eastAsia="Constantia" w:hAnsi="Arial" w:cs="Arial"/>
          <w:color w:val="auto"/>
        </w:rPr>
        <w:t xml:space="preserve">an app like </w:t>
      </w:r>
      <w:r w:rsidR="72E1F9FE" w:rsidRPr="006106E6">
        <w:rPr>
          <w:rFonts w:ascii="Arial" w:eastAsia="Constantia" w:hAnsi="Arial" w:cs="Arial"/>
          <w:color w:val="auto"/>
        </w:rPr>
        <w:t>Google Authenticator make</w:t>
      </w:r>
      <w:r w:rsidR="40365183" w:rsidRPr="006106E6">
        <w:rPr>
          <w:rFonts w:ascii="Arial" w:eastAsia="Constantia" w:hAnsi="Arial" w:cs="Arial"/>
          <w:color w:val="auto"/>
        </w:rPr>
        <w:t>s</w:t>
      </w:r>
      <w:r w:rsidR="72E1F9FE" w:rsidRPr="006106E6">
        <w:rPr>
          <w:rFonts w:ascii="Arial" w:eastAsia="Constantia" w:hAnsi="Arial" w:cs="Arial"/>
          <w:color w:val="auto"/>
        </w:rPr>
        <w:t xml:space="preserve"> </w:t>
      </w:r>
      <w:r w:rsidR="00435206" w:rsidRPr="006106E6">
        <w:rPr>
          <w:rFonts w:ascii="Arial" w:eastAsia="Constantia" w:hAnsi="Arial" w:cs="Arial"/>
          <w:color w:val="auto"/>
        </w:rPr>
        <w:t>it</w:t>
      </w:r>
      <w:r w:rsidR="72E1F9FE" w:rsidRPr="006106E6">
        <w:rPr>
          <w:rFonts w:ascii="Arial" w:eastAsia="Constantia" w:hAnsi="Arial" w:cs="Arial"/>
          <w:color w:val="auto"/>
        </w:rPr>
        <w:t xml:space="preserve"> </w:t>
      </w:r>
      <w:r w:rsidR="7862107C" w:rsidRPr="006106E6">
        <w:rPr>
          <w:rFonts w:ascii="Arial" w:eastAsia="Constantia" w:hAnsi="Arial" w:cs="Arial"/>
          <w:color w:val="auto"/>
        </w:rPr>
        <w:t xml:space="preserve">easy, </w:t>
      </w:r>
      <w:r w:rsidR="0A522D78" w:rsidRPr="006106E6">
        <w:rPr>
          <w:rFonts w:ascii="Arial" w:eastAsia="Constantia" w:hAnsi="Arial" w:cs="Arial"/>
          <w:color w:val="auto"/>
        </w:rPr>
        <w:t xml:space="preserve">reliable and </w:t>
      </w:r>
      <w:r w:rsidR="72E1F9FE" w:rsidRPr="006106E6">
        <w:rPr>
          <w:rFonts w:ascii="Arial" w:eastAsia="Constantia" w:hAnsi="Arial" w:cs="Arial"/>
          <w:color w:val="auto"/>
        </w:rPr>
        <w:t>practical for farmers and admins to safeguard their accounts.</w:t>
      </w:r>
    </w:p>
    <w:p w14:paraId="26F0F8B5" w14:textId="2CBAA7D5" w:rsidR="1905B273" w:rsidRPr="006106E6" w:rsidRDefault="1905B273" w:rsidP="006D7127">
      <w:pPr>
        <w:jc w:val="both"/>
        <w:rPr>
          <w:rFonts w:ascii="Arial" w:eastAsia="Constantia" w:hAnsi="Arial" w:cs="Arial"/>
          <w:color w:val="auto"/>
        </w:rPr>
      </w:pPr>
    </w:p>
    <w:p w14:paraId="6A78DB56" w14:textId="3CD9B226" w:rsidR="5E8D185A" w:rsidRPr="006106E6" w:rsidRDefault="5E8D185A" w:rsidP="006D7127">
      <w:pPr>
        <w:numPr>
          <w:ilvl w:val="0"/>
          <w:numId w:val="18"/>
        </w:numPr>
        <w:jc w:val="both"/>
        <w:rPr>
          <w:rFonts w:ascii="Arial" w:eastAsia="Constantia" w:hAnsi="Arial" w:cs="Arial"/>
          <w:color w:val="auto"/>
        </w:rPr>
      </w:pPr>
      <w:r w:rsidRPr="006106E6">
        <w:rPr>
          <w:rFonts w:ascii="Arial" w:eastAsia="Constantia" w:hAnsi="Arial" w:cs="Arial"/>
          <w:color w:val="auto"/>
        </w:rPr>
        <w:t>RBAC: Users will be assigned their respective roles in this system. Namely, admin and cocoa farmer. This is ensuring the different roles have different access to certain content within the application. Generally speaking, an admin has the highest authority and has access to the insights of the application. This includes managing users, getting AI model updates, or getting a visualisation of the statistics by the data input collected through the AI imaging on the amount of cocoa pod borer larvae scanned on each cocoa pod. On the other hand, cocoa farmers have restricted access to sensitive data. Besides general functions like viewing their own profile, they are allowed to only use the camera scanner and yield records.</w:t>
      </w:r>
    </w:p>
    <w:p w14:paraId="2E685F7B" w14:textId="4314DE68" w:rsidR="1F0517D2" w:rsidRPr="006106E6" w:rsidRDefault="1F0517D2" w:rsidP="006D7127">
      <w:pPr>
        <w:ind w:left="720"/>
        <w:jc w:val="both"/>
        <w:rPr>
          <w:rFonts w:ascii="Arial" w:eastAsia="Constantia" w:hAnsi="Arial" w:cs="Arial"/>
          <w:color w:val="auto"/>
        </w:rPr>
      </w:pPr>
    </w:p>
    <w:p w14:paraId="6061EAE4" w14:textId="75C7E439" w:rsidR="5B2CE06A" w:rsidRPr="006106E6" w:rsidRDefault="5B2CE06A" w:rsidP="006D7127">
      <w:pPr>
        <w:ind w:left="720"/>
        <w:jc w:val="both"/>
        <w:rPr>
          <w:rFonts w:ascii="Arial" w:eastAsia="Constantia" w:hAnsi="Arial" w:cs="Arial"/>
          <w:color w:val="auto"/>
        </w:rPr>
      </w:pPr>
    </w:p>
    <w:p w14:paraId="574C834D" w14:textId="7EEBD50C" w:rsidR="5B2CE06A" w:rsidRPr="006106E6" w:rsidRDefault="5B2CE06A" w:rsidP="006D7127">
      <w:pPr>
        <w:ind w:left="720"/>
        <w:jc w:val="both"/>
        <w:rPr>
          <w:rFonts w:ascii="Arial" w:eastAsia="Constantia" w:hAnsi="Arial" w:cs="Arial"/>
          <w:color w:val="auto"/>
        </w:rPr>
      </w:pPr>
    </w:p>
    <w:p w14:paraId="110F2465" w14:textId="2124CD4C" w:rsidR="5B2CE06A" w:rsidRPr="006106E6" w:rsidRDefault="5B2CE06A" w:rsidP="006D7127">
      <w:pPr>
        <w:ind w:left="720"/>
        <w:jc w:val="both"/>
        <w:rPr>
          <w:rFonts w:ascii="Arial" w:eastAsia="Constantia" w:hAnsi="Arial" w:cs="Arial"/>
          <w:color w:val="auto"/>
        </w:rPr>
      </w:pPr>
    </w:p>
    <w:p w14:paraId="5F0C544E" w14:textId="77777777" w:rsidR="00F43006" w:rsidRPr="006106E6" w:rsidRDefault="00F43006" w:rsidP="006D7127">
      <w:pPr>
        <w:ind w:left="720"/>
        <w:jc w:val="both"/>
        <w:rPr>
          <w:rFonts w:ascii="Arial" w:eastAsia="Constantia" w:hAnsi="Arial" w:cs="Arial"/>
          <w:color w:val="auto"/>
        </w:rPr>
      </w:pPr>
    </w:p>
    <w:p w14:paraId="033C0BB3" w14:textId="77777777" w:rsidR="00F43006" w:rsidRDefault="00F43006" w:rsidP="006D7127">
      <w:pPr>
        <w:ind w:left="720"/>
        <w:jc w:val="both"/>
        <w:rPr>
          <w:rFonts w:ascii="Arial" w:eastAsia="Constantia" w:hAnsi="Arial" w:cs="Arial"/>
          <w:color w:val="auto"/>
        </w:rPr>
      </w:pPr>
    </w:p>
    <w:p w14:paraId="54B50555" w14:textId="77777777" w:rsidR="00814AA1" w:rsidRPr="006106E6" w:rsidRDefault="00814AA1" w:rsidP="006D7127">
      <w:pPr>
        <w:ind w:left="720"/>
        <w:jc w:val="both"/>
        <w:rPr>
          <w:rFonts w:ascii="Arial" w:eastAsia="Constantia" w:hAnsi="Arial" w:cs="Arial"/>
          <w:color w:val="auto"/>
        </w:rPr>
      </w:pPr>
    </w:p>
    <w:p w14:paraId="5EB64704" w14:textId="4A46851C" w:rsidR="5E8D185A" w:rsidRPr="006106E6" w:rsidRDefault="5E8D185A" w:rsidP="006D7127">
      <w:pPr>
        <w:jc w:val="both"/>
        <w:rPr>
          <w:rFonts w:ascii="Arial" w:eastAsia="Constantia" w:hAnsi="Arial" w:cs="Arial"/>
          <w:color w:val="auto"/>
        </w:rPr>
      </w:pPr>
      <w:r w:rsidRPr="006106E6">
        <w:rPr>
          <w:rFonts w:ascii="Arial" w:eastAsia="Constantia" w:hAnsi="Arial" w:cs="Arial"/>
          <w:b/>
          <w:color w:val="auto"/>
        </w:rPr>
        <w:lastRenderedPageBreak/>
        <w:t>Solution 2</w:t>
      </w:r>
      <w:r w:rsidRPr="006106E6">
        <w:rPr>
          <w:rFonts w:ascii="Arial" w:eastAsia="Constantia" w:hAnsi="Arial" w:cs="Arial"/>
          <w:color w:val="auto"/>
        </w:rPr>
        <w:t>: MFA (Multi-Factor Authentication) with ACL (Access Control List)</w:t>
      </w:r>
    </w:p>
    <w:p w14:paraId="6FA8BEFE" w14:textId="1459FF0A" w:rsidR="24E2F415" w:rsidRPr="006106E6" w:rsidRDefault="37765074" w:rsidP="006D7127">
      <w:pPr>
        <w:numPr>
          <w:ilvl w:val="0"/>
          <w:numId w:val="18"/>
        </w:numPr>
        <w:jc w:val="both"/>
        <w:rPr>
          <w:rFonts w:ascii="Arial" w:eastAsia="Constantia" w:hAnsi="Arial" w:cs="Arial"/>
          <w:color w:val="auto"/>
        </w:rPr>
      </w:pPr>
      <w:r w:rsidRPr="006106E6">
        <w:rPr>
          <w:rFonts w:ascii="Arial" w:eastAsia="Constantia" w:hAnsi="Arial" w:cs="Arial"/>
          <w:color w:val="auto"/>
        </w:rPr>
        <w:t>MFA:</w:t>
      </w:r>
      <w:r w:rsidR="41E2EF7B" w:rsidRPr="006106E6">
        <w:rPr>
          <w:rFonts w:ascii="Arial" w:eastAsia="Constantia" w:hAnsi="Arial" w:cs="Arial"/>
          <w:color w:val="auto"/>
        </w:rPr>
        <w:t xml:space="preserve"> Multi-Factor Authentication is an additional layer of security that requires users to provide two or more independent factors to verify their users before accessing the system. </w:t>
      </w:r>
      <w:r w:rsidR="680ADA79" w:rsidRPr="006106E6">
        <w:rPr>
          <w:rFonts w:ascii="Arial" w:eastAsia="Constantia" w:hAnsi="Arial" w:cs="Arial"/>
          <w:color w:val="auto"/>
        </w:rPr>
        <w:t>These factors could include something the user knows like a password or PIN,</w:t>
      </w:r>
      <w:r w:rsidR="07621B3A" w:rsidRPr="006106E6">
        <w:rPr>
          <w:rFonts w:ascii="Arial" w:eastAsia="Constantia" w:hAnsi="Arial" w:cs="Arial"/>
          <w:color w:val="auto"/>
        </w:rPr>
        <w:t xml:space="preserve"> or even something unique the user </w:t>
      </w:r>
      <w:r w:rsidR="006D7127" w:rsidRPr="006106E6">
        <w:rPr>
          <w:rFonts w:ascii="Arial" w:eastAsia="Constantia" w:hAnsi="Arial" w:cs="Arial"/>
          <w:color w:val="auto"/>
        </w:rPr>
        <w:t>has</w:t>
      </w:r>
      <w:r w:rsidR="07621B3A" w:rsidRPr="006106E6">
        <w:rPr>
          <w:rFonts w:ascii="Arial" w:eastAsia="Constantia" w:hAnsi="Arial" w:cs="Arial"/>
          <w:color w:val="auto"/>
        </w:rPr>
        <w:t xml:space="preserve"> (biometric data such as fingerprint or facial recognition). By combining multiple verification factors, MFA significantly reduces the risk of unauthorized access</w:t>
      </w:r>
    </w:p>
    <w:p w14:paraId="2442A0A7" w14:textId="49F16DCA" w:rsidR="39C0B546" w:rsidRPr="006106E6" w:rsidRDefault="39C0B546" w:rsidP="006D7127">
      <w:pPr>
        <w:jc w:val="both"/>
        <w:rPr>
          <w:rFonts w:ascii="Arial" w:eastAsia="Constantia" w:hAnsi="Arial" w:cs="Arial"/>
          <w:color w:val="auto"/>
        </w:rPr>
      </w:pPr>
    </w:p>
    <w:p w14:paraId="2FBE4265" w14:textId="56794FD7" w:rsidR="3BD4E68F" w:rsidRPr="006106E6" w:rsidRDefault="5E8D185A" w:rsidP="006D7127">
      <w:pPr>
        <w:numPr>
          <w:ilvl w:val="0"/>
          <w:numId w:val="18"/>
        </w:numPr>
        <w:jc w:val="both"/>
        <w:rPr>
          <w:rFonts w:ascii="Arial" w:eastAsia="Constantia" w:hAnsi="Arial" w:cs="Arial"/>
          <w:color w:val="auto"/>
        </w:rPr>
      </w:pPr>
      <w:r w:rsidRPr="006106E6">
        <w:rPr>
          <w:rFonts w:ascii="Arial" w:eastAsia="Constantia" w:hAnsi="Arial" w:cs="Arial"/>
          <w:color w:val="auto"/>
        </w:rPr>
        <w:t xml:space="preserve">ACL: An Access Control List (ACL) is a list of set of rules attached to an individual resource (a file, a database, a folder, etc.) in the system. This list of rules will be defining which users can access the resource and what actions they </w:t>
      </w:r>
      <w:r w:rsidR="006D7127" w:rsidRPr="006106E6">
        <w:rPr>
          <w:rFonts w:ascii="Arial" w:eastAsia="Constantia" w:hAnsi="Arial" w:cs="Arial"/>
          <w:color w:val="auto"/>
        </w:rPr>
        <w:t>are</w:t>
      </w:r>
      <w:r w:rsidRPr="006106E6">
        <w:rPr>
          <w:rFonts w:ascii="Arial" w:eastAsia="Constantia" w:hAnsi="Arial" w:cs="Arial"/>
          <w:color w:val="auto"/>
        </w:rPr>
        <w:t xml:space="preserve"> allowed to carry out (edit, view, delete, etc.). In this context, resources could be farmers’ yield records, pesticide spraying recommendations, mobile app user list, and cocoa pod scan images.</w:t>
      </w:r>
    </w:p>
    <w:p w14:paraId="1E6344BA" w14:textId="0136A47A" w:rsidR="3BD4E68F" w:rsidRPr="00DB68D9" w:rsidRDefault="00DB68D9" w:rsidP="00DB68D9">
      <w:pPr>
        <w:ind w:left="360"/>
        <w:jc w:val="both"/>
        <w:rPr>
          <w:rFonts w:ascii="Arial" w:hAnsi="Arial" w:cs="Arial"/>
          <w:color w:val="auto"/>
          <w:lang w:val="en-MY"/>
        </w:rPr>
      </w:pPr>
      <w:r w:rsidRPr="00DB68D9">
        <w:rPr>
          <w:rFonts w:ascii="Arial" w:hAnsi="Arial" w:cs="Arial"/>
          <w:color w:val="auto"/>
        </w:rPr>
        <w:t xml:space="preserve">Table </w:t>
      </w:r>
      <w:r>
        <w:rPr>
          <w:rFonts w:ascii="Arial" w:hAnsi="Arial" w:cs="Arial"/>
          <w:color w:val="auto"/>
        </w:rPr>
        <w:t>9</w:t>
      </w:r>
      <w:r w:rsidRPr="00DB68D9">
        <w:rPr>
          <w:rFonts w:ascii="Arial" w:hAnsi="Arial" w:cs="Arial"/>
          <w:color w:val="auto"/>
        </w:rPr>
        <w:t xml:space="preserve">: </w:t>
      </w:r>
      <w:r>
        <w:rPr>
          <w:rFonts w:ascii="Arial" w:hAnsi="Arial" w:cs="Arial"/>
          <w:color w:val="auto"/>
        </w:rPr>
        <w:t>Cybersecurity</w:t>
      </w:r>
      <w:r w:rsidRPr="00DB68D9">
        <w:rPr>
          <w:rFonts w:ascii="Arial" w:hAnsi="Arial" w:cs="Arial"/>
          <w:color w:val="auto"/>
        </w:rPr>
        <w:t xml:space="preserve"> Solution Approach</w:t>
      </w:r>
    </w:p>
    <w:tbl>
      <w:tblPr>
        <w:tblStyle w:val="TableGrid"/>
        <w:tblW w:w="0" w:type="auto"/>
        <w:tblLook w:val="04A0" w:firstRow="1" w:lastRow="0" w:firstColumn="1" w:lastColumn="0" w:noHBand="0" w:noVBand="1"/>
      </w:tblPr>
      <w:tblGrid>
        <w:gridCol w:w="2157"/>
        <w:gridCol w:w="2157"/>
        <w:gridCol w:w="2158"/>
        <w:gridCol w:w="2158"/>
      </w:tblGrid>
      <w:tr w:rsidR="105B03C8" w14:paraId="5B11FC5C" w14:textId="77777777" w:rsidTr="105B03C8">
        <w:trPr>
          <w:trHeight w:val="300"/>
        </w:trPr>
        <w:tc>
          <w:tcPr>
            <w:tcW w:w="2157" w:type="dxa"/>
          </w:tcPr>
          <w:p w14:paraId="5A4DBAF3" w14:textId="77777777" w:rsidR="105B03C8" w:rsidRPr="006106E6" w:rsidRDefault="105B03C8">
            <w:pPr>
              <w:rPr>
                <w:rFonts w:ascii="Arial" w:hAnsi="Arial" w:cs="Arial"/>
                <w:color w:val="auto"/>
              </w:rPr>
            </w:pPr>
          </w:p>
        </w:tc>
        <w:tc>
          <w:tcPr>
            <w:tcW w:w="2157" w:type="dxa"/>
          </w:tcPr>
          <w:p w14:paraId="0E6D16A4" w14:textId="786E2193" w:rsidR="105B03C8" w:rsidRPr="006106E6" w:rsidRDefault="105B03C8">
            <w:pPr>
              <w:rPr>
                <w:rFonts w:ascii="Arial" w:hAnsi="Arial" w:cs="Arial"/>
                <w:color w:val="auto"/>
              </w:rPr>
            </w:pPr>
            <w:r w:rsidRPr="006106E6">
              <w:rPr>
                <w:rFonts w:ascii="Arial" w:hAnsi="Arial" w:cs="Arial"/>
                <w:color w:val="auto"/>
              </w:rPr>
              <w:t>KWOST</w:t>
            </w:r>
          </w:p>
        </w:tc>
        <w:tc>
          <w:tcPr>
            <w:tcW w:w="2158" w:type="dxa"/>
          </w:tcPr>
          <w:p w14:paraId="40335FD7" w14:textId="2D32E69F" w:rsidR="105B03C8" w:rsidRPr="006106E6" w:rsidRDefault="105B03C8">
            <w:pPr>
              <w:rPr>
                <w:rFonts w:ascii="Arial" w:hAnsi="Arial" w:cs="Arial"/>
                <w:color w:val="auto"/>
              </w:rPr>
            </w:pPr>
            <w:r w:rsidRPr="006106E6">
              <w:rPr>
                <w:rFonts w:ascii="Arial" w:hAnsi="Arial" w:cs="Arial"/>
                <w:color w:val="auto"/>
              </w:rPr>
              <w:t>SWOT</w:t>
            </w:r>
          </w:p>
        </w:tc>
        <w:tc>
          <w:tcPr>
            <w:tcW w:w="2158" w:type="dxa"/>
          </w:tcPr>
          <w:p w14:paraId="6AED2670" w14:textId="7FD41F8C" w:rsidR="105B03C8" w:rsidRPr="006106E6" w:rsidRDefault="105B03C8">
            <w:pPr>
              <w:rPr>
                <w:rFonts w:ascii="Arial" w:hAnsi="Arial" w:cs="Arial"/>
                <w:color w:val="auto"/>
              </w:rPr>
            </w:pPr>
            <w:r w:rsidRPr="006106E6">
              <w:rPr>
                <w:rFonts w:ascii="Arial" w:hAnsi="Arial" w:cs="Arial"/>
                <w:color w:val="auto"/>
              </w:rPr>
              <w:t>Final Verdict</w:t>
            </w:r>
          </w:p>
        </w:tc>
      </w:tr>
      <w:tr w:rsidR="105B03C8" w14:paraId="699101C9" w14:textId="77777777" w:rsidTr="105B03C8">
        <w:trPr>
          <w:trHeight w:val="300"/>
        </w:trPr>
        <w:tc>
          <w:tcPr>
            <w:tcW w:w="2157" w:type="dxa"/>
          </w:tcPr>
          <w:p w14:paraId="2E71907F" w14:textId="47482662" w:rsidR="105B03C8" w:rsidRPr="006106E6" w:rsidRDefault="105B03C8">
            <w:pPr>
              <w:rPr>
                <w:rFonts w:ascii="Arial" w:hAnsi="Arial" w:cs="Arial"/>
                <w:color w:val="auto"/>
              </w:rPr>
            </w:pPr>
            <w:r w:rsidRPr="006106E6">
              <w:rPr>
                <w:rFonts w:ascii="Arial" w:hAnsi="Arial" w:cs="Arial"/>
                <w:color w:val="auto"/>
              </w:rPr>
              <w:t>Solution 1</w:t>
            </w:r>
          </w:p>
        </w:tc>
        <w:tc>
          <w:tcPr>
            <w:tcW w:w="2157" w:type="dxa"/>
          </w:tcPr>
          <w:p w14:paraId="01FE797F" w14:textId="5B7636BD" w:rsidR="69A56E17" w:rsidRPr="006106E6" w:rsidRDefault="69A56E17" w:rsidP="1E465B87">
            <w:pPr>
              <w:rPr>
                <w:rFonts w:ascii="Arial" w:hAnsi="Arial" w:cs="Arial"/>
                <w:b/>
                <w:color w:val="auto"/>
              </w:rPr>
            </w:pPr>
            <w:r w:rsidRPr="006106E6">
              <w:rPr>
                <w:rFonts w:ascii="Arial" w:hAnsi="Arial" w:cs="Arial"/>
                <w:b/>
                <w:color w:val="auto"/>
              </w:rPr>
              <w:t>Knowledge Gap</w:t>
            </w:r>
          </w:p>
          <w:p w14:paraId="03DADE51" w14:textId="1BA65E57" w:rsidR="6D9CFD69" w:rsidRPr="006106E6" w:rsidRDefault="6D9CFD69" w:rsidP="6D9CFD69">
            <w:pPr>
              <w:rPr>
                <w:rFonts w:ascii="Arial" w:hAnsi="Arial" w:cs="Arial"/>
                <w:b/>
                <w:color w:val="auto"/>
              </w:rPr>
            </w:pPr>
          </w:p>
          <w:p w14:paraId="506A829E" w14:textId="53CC476B" w:rsidR="42836E7A" w:rsidRPr="006106E6" w:rsidRDefault="3BF17680">
            <w:pPr>
              <w:rPr>
                <w:rFonts w:ascii="Arial" w:hAnsi="Arial" w:cs="Arial"/>
                <w:color w:val="auto"/>
              </w:rPr>
            </w:pPr>
            <w:r w:rsidRPr="006106E6">
              <w:rPr>
                <w:rFonts w:ascii="Arial" w:hAnsi="Arial" w:cs="Arial"/>
                <w:color w:val="auto"/>
              </w:rPr>
              <w:t xml:space="preserve">The team understands 2FA basics </w:t>
            </w:r>
            <w:r w:rsidR="323E6AB0" w:rsidRPr="006106E6">
              <w:rPr>
                <w:rFonts w:ascii="Arial" w:hAnsi="Arial" w:cs="Arial"/>
                <w:color w:val="auto"/>
              </w:rPr>
              <w:t xml:space="preserve">but </w:t>
            </w:r>
            <w:r w:rsidRPr="006106E6">
              <w:rPr>
                <w:rFonts w:ascii="Arial" w:hAnsi="Arial" w:cs="Arial"/>
                <w:color w:val="auto"/>
              </w:rPr>
              <w:t>will need to learn how does Google Authenticator (</w:t>
            </w:r>
            <w:r w:rsidR="5AE3EE63" w:rsidRPr="006106E6">
              <w:rPr>
                <w:rFonts w:ascii="Arial" w:hAnsi="Arial" w:cs="Arial"/>
                <w:color w:val="auto"/>
              </w:rPr>
              <w:t>TOTP</w:t>
            </w:r>
            <w:r w:rsidRPr="006106E6">
              <w:rPr>
                <w:rFonts w:ascii="Arial" w:hAnsi="Arial" w:cs="Arial"/>
                <w:color w:val="auto"/>
              </w:rPr>
              <w:t>)</w:t>
            </w:r>
            <w:r w:rsidR="767AA7EC" w:rsidRPr="006106E6">
              <w:rPr>
                <w:rFonts w:ascii="Arial" w:hAnsi="Arial" w:cs="Arial"/>
                <w:color w:val="auto"/>
              </w:rPr>
              <w:t xml:space="preserve"> </w:t>
            </w:r>
            <w:r w:rsidR="1961E036" w:rsidRPr="006106E6">
              <w:rPr>
                <w:rFonts w:ascii="Arial" w:hAnsi="Arial" w:cs="Arial"/>
                <w:color w:val="auto"/>
              </w:rPr>
              <w:t>works</w:t>
            </w:r>
            <w:r w:rsidR="767AA7EC" w:rsidRPr="006106E6">
              <w:rPr>
                <w:rFonts w:ascii="Arial" w:hAnsi="Arial" w:cs="Arial"/>
                <w:color w:val="auto"/>
              </w:rPr>
              <w:t xml:space="preserve"> and how to integrate it into a mobile application</w:t>
            </w:r>
            <w:r w:rsidR="72B6CEB6" w:rsidRPr="006106E6">
              <w:rPr>
                <w:rFonts w:ascii="Arial" w:hAnsi="Arial" w:cs="Arial"/>
                <w:color w:val="auto"/>
              </w:rPr>
              <w:t xml:space="preserve">. </w:t>
            </w:r>
            <w:r w:rsidR="20361268" w:rsidRPr="006106E6">
              <w:rPr>
                <w:rFonts w:ascii="Arial" w:hAnsi="Arial" w:cs="Arial"/>
                <w:color w:val="auto"/>
              </w:rPr>
              <w:t xml:space="preserve">Besides that, the team has experience in RBAC integration on web applications </w:t>
            </w:r>
            <w:r w:rsidR="009E4975" w:rsidRPr="006106E6">
              <w:rPr>
                <w:rFonts w:ascii="Arial" w:hAnsi="Arial" w:cs="Arial"/>
                <w:color w:val="auto"/>
              </w:rPr>
              <w:t>and</w:t>
            </w:r>
            <w:r w:rsidR="20361268" w:rsidRPr="006106E6">
              <w:rPr>
                <w:rFonts w:ascii="Arial" w:hAnsi="Arial" w:cs="Arial"/>
                <w:color w:val="auto"/>
              </w:rPr>
              <w:t xml:space="preserve"> needs to start learning mobile app integration</w:t>
            </w:r>
            <w:r w:rsidR="26B704E6" w:rsidRPr="006106E6">
              <w:rPr>
                <w:rFonts w:ascii="Arial" w:hAnsi="Arial" w:cs="Arial"/>
                <w:color w:val="auto"/>
              </w:rPr>
              <w:t xml:space="preserve"> from scratch.</w:t>
            </w:r>
          </w:p>
          <w:p w14:paraId="3F46562E" w14:textId="688F9F86" w:rsidR="1E465B87" w:rsidRPr="006106E6" w:rsidRDefault="1E465B87" w:rsidP="1E465B87">
            <w:pPr>
              <w:rPr>
                <w:rFonts w:ascii="Arial" w:hAnsi="Arial" w:cs="Arial"/>
                <w:b/>
                <w:color w:val="auto"/>
              </w:rPr>
            </w:pPr>
          </w:p>
          <w:p w14:paraId="541B28F2" w14:textId="479D89CB" w:rsidR="69A56E17" w:rsidRPr="006106E6" w:rsidRDefault="69A56E17" w:rsidP="1E465B87">
            <w:pPr>
              <w:rPr>
                <w:rFonts w:ascii="Arial" w:hAnsi="Arial" w:cs="Arial"/>
                <w:b/>
                <w:color w:val="auto"/>
              </w:rPr>
            </w:pPr>
            <w:r w:rsidRPr="006106E6">
              <w:rPr>
                <w:rFonts w:ascii="Arial" w:hAnsi="Arial" w:cs="Arial"/>
                <w:b/>
                <w:color w:val="auto"/>
              </w:rPr>
              <w:t>Skill Gap</w:t>
            </w:r>
          </w:p>
          <w:p w14:paraId="07811594" w14:textId="6DDB02B9" w:rsidR="6D9CFD69" w:rsidRPr="006106E6" w:rsidRDefault="1B50DC96" w:rsidP="6D9CFD69">
            <w:pPr>
              <w:rPr>
                <w:rFonts w:ascii="Arial" w:hAnsi="Arial" w:cs="Arial"/>
                <w:color w:val="auto"/>
              </w:rPr>
            </w:pPr>
            <w:r w:rsidRPr="006106E6">
              <w:rPr>
                <w:rFonts w:ascii="Arial" w:hAnsi="Arial" w:cs="Arial"/>
                <w:color w:val="auto"/>
              </w:rPr>
              <w:t xml:space="preserve">The team will have to explore the integration of both </w:t>
            </w:r>
            <w:r w:rsidRPr="006106E6">
              <w:rPr>
                <w:rFonts w:ascii="Arial" w:hAnsi="Arial" w:cs="Arial"/>
                <w:color w:val="auto"/>
              </w:rPr>
              <w:lastRenderedPageBreak/>
              <w:t>2FA and RBAC into mobile applications as it is more challenging but doable.</w:t>
            </w:r>
          </w:p>
          <w:p w14:paraId="577B492F" w14:textId="03606DF0" w:rsidR="2822189E" w:rsidRPr="006106E6" w:rsidRDefault="2822189E" w:rsidP="2822189E">
            <w:pPr>
              <w:rPr>
                <w:rFonts w:ascii="Arial" w:hAnsi="Arial" w:cs="Arial"/>
                <w:b/>
                <w:color w:val="auto"/>
              </w:rPr>
            </w:pPr>
          </w:p>
          <w:p w14:paraId="48C06FB3" w14:textId="3F880958" w:rsidR="1E465B87" w:rsidRPr="006106E6" w:rsidRDefault="1E465B87" w:rsidP="1E465B87">
            <w:pPr>
              <w:rPr>
                <w:rFonts w:ascii="Arial" w:hAnsi="Arial" w:cs="Arial"/>
                <w:b/>
                <w:color w:val="auto"/>
              </w:rPr>
            </w:pPr>
          </w:p>
          <w:p w14:paraId="761B6AA5" w14:textId="5C082C1D" w:rsidR="69A56E17" w:rsidRPr="006106E6" w:rsidRDefault="69A56E17" w:rsidP="1E465B87">
            <w:pPr>
              <w:rPr>
                <w:rFonts w:ascii="Arial" w:hAnsi="Arial" w:cs="Arial"/>
                <w:b/>
                <w:color w:val="auto"/>
              </w:rPr>
            </w:pPr>
            <w:r w:rsidRPr="006106E6">
              <w:rPr>
                <w:rFonts w:ascii="Arial" w:hAnsi="Arial" w:cs="Arial"/>
                <w:b/>
                <w:color w:val="auto"/>
              </w:rPr>
              <w:t>Technology Gap</w:t>
            </w:r>
          </w:p>
          <w:p w14:paraId="6330F9AE" w14:textId="6BC87C9E" w:rsidR="73AA7398" w:rsidRPr="006106E6" w:rsidRDefault="18EBC6BE" w:rsidP="73AA7398">
            <w:pPr>
              <w:rPr>
                <w:rFonts w:ascii="Arial" w:hAnsi="Arial" w:cs="Arial"/>
                <w:color w:val="auto"/>
              </w:rPr>
            </w:pPr>
            <w:r w:rsidRPr="006106E6">
              <w:rPr>
                <w:rFonts w:ascii="Arial" w:hAnsi="Arial" w:cs="Arial"/>
                <w:color w:val="auto"/>
              </w:rPr>
              <w:t xml:space="preserve">Backend setup for TOTP and RBAC will be on the </w:t>
            </w:r>
            <w:r w:rsidR="0D10EDD3" w:rsidRPr="006106E6">
              <w:rPr>
                <w:rFonts w:ascii="Arial" w:hAnsi="Arial" w:cs="Arial"/>
                <w:color w:val="auto"/>
              </w:rPr>
              <w:t xml:space="preserve">complex </w:t>
            </w:r>
            <w:r w:rsidRPr="006106E6">
              <w:rPr>
                <w:rFonts w:ascii="Arial" w:hAnsi="Arial" w:cs="Arial"/>
                <w:color w:val="auto"/>
              </w:rPr>
              <w:t>side for a large-scale system</w:t>
            </w:r>
            <w:r w:rsidR="2A4E38F3" w:rsidRPr="006106E6">
              <w:rPr>
                <w:rFonts w:ascii="Arial" w:hAnsi="Arial" w:cs="Arial"/>
                <w:color w:val="auto"/>
              </w:rPr>
              <w:t>.</w:t>
            </w:r>
          </w:p>
          <w:p w14:paraId="205344ED" w14:textId="4E65DB4B" w:rsidR="105B03C8" w:rsidRPr="006106E6" w:rsidRDefault="105B03C8">
            <w:pPr>
              <w:rPr>
                <w:rFonts w:ascii="Arial" w:hAnsi="Arial" w:cs="Arial"/>
                <w:color w:val="auto"/>
              </w:rPr>
            </w:pPr>
          </w:p>
        </w:tc>
        <w:tc>
          <w:tcPr>
            <w:tcW w:w="2158" w:type="dxa"/>
          </w:tcPr>
          <w:p w14:paraId="550EDF8B" w14:textId="37C5495E" w:rsidR="22133E6B" w:rsidRPr="006106E6" w:rsidRDefault="22133E6B" w:rsidP="49162345">
            <w:pPr>
              <w:rPr>
                <w:rFonts w:ascii="Arial" w:hAnsi="Arial" w:cs="Arial"/>
                <w:b/>
                <w:color w:val="auto"/>
              </w:rPr>
            </w:pPr>
            <w:r w:rsidRPr="006106E6">
              <w:rPr>
                <w:rFonts w:ascii="Arial" w:hAnsi="Arial" w:cs="Arial"/>
                <w:b/>
                <w:color w:val="auto"/>
              </w:rPr>
              <w:lastRenderedPageBreak/>
              <w:t>Strengths</w:t>
            </w:r>
          </w:p>
          <w:p w14:paraId="79769D6A" w14:textId="7CB76D65" w:rsidR="49162345" w:rsidRPr="006106E6" w:rsidRDefault="49162345" w:rsidP="49162345">
            <w:pPr>
              <w:rPr>
                <w:rFonts w:ascii="Arial" w:hAnsi="Arial" w:cs="Arial"/>
                <w:b/>
                <w:color w:val="auto"/>
              </w:rPr>
            </w:pPr>
          </w:p>
          <w:p w14:paraId="7E18E134" w14:textId="18943E0B" w:rsidR="13667DED" w:rsidRPr="006106E6" w:rsidRDefault="0986A53F" w:rsidP="13667DED">
            <w:pPr>
              <w:rPr>
                <w:rFonts w:ascii="Arial" w:eastAsia="Constantia" w:hAnsi="Arial" w:cs="Arial"/>
                <w:color w:val="auto"/>
              </w:rPr>
            </w:pPr>
            <w:r w:rsidRPr="006106E6">
              <w:rPr>
                <w:rFonts w:ascii="Arial" w:eastAsia="Constantia" w:hAnsi="Arial" w:cs="Arial"/>
                <w:color w:val="auto"/>
              </w:rPr>
              <w:t xml:space="preserve">The team has </w:t>
            </w:r>
            <w:r w:rsidR="1AAAD334" w:rsidRPr="006106E6">
              <w:rPr>
                <w:rFonts w:ascii="Arial" w:eastAsia="Constantia" w:hAnsi="Arial" w:cs="Arial"/>
                <w:color w:val="auto"/>
              </w:rPr>
              <w:t xml:space="preserve">basic </w:t>
            </w:r>
            <w:r w:rsidRPr="006106E6">
              <w:rPr>
                <w:rFonts w:ascii="Arial" w:eastAsia="Constantia" w:hAnsi="Arial" w:cs="Arial"/>
                <w:color w:val="auto"/>
              </w:rPr>
              <w:t xml:space="preserve">experience </w:t>
            </w:r>
            <w:r w:rsidR="1AAAD334" w:rsidRPr="006106E6">
              <w:rPr>
                <w:rFonts w:ascii="Arial" w:eastAsia="Constantia" w:hAnsi="Arial" w:cs="Arial"/>
                <w:color w:val="auto"/>
              </w:rPr>
              <w:t>working with the implementation of 2FA</w:t>
            </w:r>
            <w:r w:rsidRPr="006106E6">
              <w:rPr>
                <w:rFonts w:ascii="Arial" w:eastAsia="Constantia" w:hAnsi="Arial" w:cs="Arial"/>
                <w:color w:val="auto"/>
              </w:rPr>
              <w:t xml:space="preserve"> </w:t>
            </w:r>
            <w:r w:rsidR="1AAAD334" w:rsidRPr="006106E6">
              <w:rPr>
                <w:rFonts w:ascii="Arial" w:eastAsia="Constantia" w:hAnsi="Arial" w:cs="Arial"/>
                <w:color w:val="auto"/>
              </w:rPr>
              <w:t>in web appl</w:t>
            </w:r>
            <w:r w:rsidR="1D29D7C1" w:rsidRPr="006106E6">
              <w:rPr>
                <w:rFonts w:ascii="Arial" w:eastAsia="Constantia" w:hAnsi="Arial" w:cs="Arial"/>
                <w:color w:val="auto"/>
              </w:rPr>
              <w:t xml:space="preserve">ications </w:t>
            </w:r>
            <w:r w:rsidR="1AAAD334" w:rsidRPr="006106E6">
              <w:rPr>
                <w:rFonts w:ascii="Arial" w:eastAsia="Constantia" w:hAnsi="Arial" w:cs="Arial"/>
                <w:color w:val="auto"/>
              </w:rPr>
              <w:t>and</w:t>
            </w:r>
            <w:r w:rsidRPr="006106E6">
              <w:rPr>
                <w:rFonts w:ascii="Arial" w:eastAsia="Constantia" w:hAnsi="Arial" w:cs="Arial"/>
                <w:color w:val="auto"/>
              </w:rPr>
              <w:t xml:space="preserve"> is familiar with basic role-based access control</w:t>
            </w:r>
            <w:r w:rsidR="3AB07C3E" w:rsidRPr="006106E6">
              <w:rPr>
                <w:rFonts w:ascii="Arial" w:eastAsia="Constantia" w:hAnsi="Arial" w:cs="Arial"/>
                <w:color w:val="auto"/>
              </w:rPr>
              <w:t xml:space="preserve"> implementation.</w:t>
            </w:r>
          </w:p>
          <w:p w14:paraId="71371449" w14:textId="076C5817" w:rsidR="13667DED" w:rsidRPr="006106E6" w:rsidRDefault="13667DED" w:rsidP="13667DED">
            <w:pPr>
              <w:rPr>
                <w:rFonts w:ascii="Arial" w:hAnsi="Arial" w:cs="Arial"/>
                <w:b/>
                <w:color w:val="auto"/>
              </w:rPr>
            </w:pPr>
          </w:p>
          <w:p w14:paraId="0D714864" w14:textId="5E0EEBF3" w:rsidR="22133E6B" w:rsidRPr="006106E6" w:rsidRDefault="009E4975" w:rsidP="49162345">
            <w:pPr>
              <w:rPr>
                <w:rFonts w:ascii="Arial" w:hAnsi="Arial" w:cs="Arial"/>
                <w:b/>
                <w:color w:val="auto"/>
              </w:rPr>
            </w:pPr>
            <w:r w:rsidRPr="006106E6">
              <w:rPr>
                <w:rFonts w:ascii="Arial" w:hAnsi="Arial" w:cs="Arial"/>
                <w:b/>
                <w:color w:val="auto"/>
              </w:rPr>
              <w:t>Weaknesses</w:t>
            </w:r>
          </w:p>
          <w:p w14:paraId="2AD63EB4" w14:textId="124F79C3" w:rsidR="727C4137" w:rsidRPr="006106E6" w:rsidRDefault="727C4137" w:rsidP="727C4137">
            <w:pPr>
              <w:rPr>
                <w:rFonts w:ascii="Arial" w:hAnsi="Arial" w:cs="Arial"/>
                <w:b/>
                <w:color w:val="auto"/>
              </w:rPr>
            </w:pPr>
          </w:p>
          <w:p w14:paraId="5F9431B5" w14:textId="651E5365" w:rsidR="13667DED" w:rsidRPr="006106E6" w:rsidRDefault="79D15FDA" w:rsidP="13667DED">
            <w:pPr>
              <w:rPr>
                <w:rFonts w:ascii="Arial" w:hAnsi="Arial" w:cs="Arial"/>
                <w:color w:val="auto"/>
              </w:rPr>
            </w:pPr>
            <w:r w:rsidRPr="006106E6">
              <w:rPr>
                <w:rFonts w:ascii="Arial" w:hAnsi="Arial" w:cs="Arial"/>
                <w:color w:val="auto"/>
              </w:rPr>
              <w:t xml:space="preserve">Lack experience in integrating 2FA and RBAC </w:t>
            </w:r>
            <w:r w:rsidR="009E4975" w:rsidRPr="006106E6">
              <w:rPr>
                <w:rFonts w:ascii="Arial" w:hAnsi="Arial" w:cs="Arial"/>
                <w:color w:val="auto"/>
              </w:rPr>
              <w:t>into</w:t>
            </w:r>
            <w:r w:rsidRPr="006106E6">
              <w:rPr>
                <w:rFonts w:ascii="Arial" w:hAnsi="Arial" w:cs="Arial"/>
                <w:color w:val="auto"/>
              </w:rPr>
              <w:t xml:space="preserve"> a mobile application.</w:t>
            </w:r>
          </w:p>
          <w:p w14:paraId="44A48C0D" w14:textId="13CE0B47" w:rsidR="13667DED" w:rsidRPr="006106E6" w:rsidRDefault="13667DED" w:rsidP="13667DED">
            <w:pPr>
              <w:rPr>
                <w:rFonts w:ascii="Arial" w:hAnsi="Arial" w:cs="Arial"/>
                <w:b/>
                <w:color w:val="auto"/>
              </w:rPr>
            </w:pPr>
          </w:p>
          <w:p w14:paraId="1434262E" w14:textId="6C18A855" w:rsidR="49162345" w:rsidRPr="006106E6" w:rsidRDefault="49162345" w:rsidP="49162345">
            <w:pPr>
              <w:rPr>
                <w:rFonts w:ascii="Arial" w:hAnsi="Arial" w:cs="Arial"/>
                <w:b/>
                <w:color w:val="auto"/>
              </w:rPr>
            </w:pPr>
          </w:p>
          <w:p w14:paraId="34AC4212" w14:textId="217A88FC" w:rsidR="22133E6B" w:rsidRPr="006106E6" w:rsidRDefault="22133E6B" w:rsidP="49162345">
            <w:pPr>
              <w:rPr>
                <w:rFonts w:ascii="Arial" w:hAnsi="Arial" w:cs="Arial"/>
                <w:b/>
                <w:color w:val="auto"/>
              </w:rPr>
            </w:pPr>
            <w:r w:rsidRPr="006106E6">
              <w:rPr>
                <w:rFonts w:ascii="Arial" w:hAnsi="Arial" w:cs="Arial"/>
                <w:b/>
                <w:color w:val="auto"/>
              </w:rPr>
              <w:t>Opportunity</w:t>
            </w:r>
          </w:p>
          <w:p w14:paraId="5C8B8C83" w14:textId="1E52DED7" w:rsidR="727C4137" w:rsidRPr="006106E6" w:rsidRDefault="11EE9231" w:rsidP="727C4137">
            <w:pPr>
              <w:rPr>
                <w:rFonts w:ascii="Arial" w:hAnsi="Arial" w:cs="Arial"/>
                <w:color w:val="auto"/>
              </w:rPr>
            </w:pPr>
            <w:r w:rsidRPr="006106E6">
              <w:rPr>
                <w:rFonts w:ascii="Arial" w:hAnsi="Arial" w:cs="Arial"/>
                <w:color w:val="auto"/>
              </w:rPr>
              <w:t xml:space="preserve">The team will get a chance to explore the mobile application domain </w:t>
            </w:r>
            <w:r w:rsidRPr="006106E6">
              <w:rPr>
                <w:rFonts w:ascii="Arial" w:hAnsi="Arial" w:cs="Arial"/>
                <w:color w:val="auto"/>
              </w:rPr>
              <w:lastRenderedPageBreak/>
              <w:t>and basically start learning a whole new skill.</w:t>
            </w:r>
          </w:p>
          <w:p w14:paraId="6957C7D8" w14:textId="0759EF16" w:rsidR="49162345" w:rsidRPr="006106E6" w:rsidRDefault="49162345" w:rsidP="49162345">
            <w:pPr>
              <w:rPr>
                <w:rFonts w:ascii="Arial" w:hAnsi="Arial" w:cs="Arial"/>
                <w:b/>
                <w:color w:val="auto"/>
              </w:rPr>
            </w:pPr>
          </w:p>
          <w:p w14:paraId="17B6C362" w14:textId="6A28D940" w:rsidR="22133E6B" w:rsidRPr="006106E6" w:rsidRDefault="22133E6B" w:rsidP="49162345">
            <w:pPr>
              <w:rPr>
                <w:rFonts w:ascii="Arial" w:hAnsi="Arial" w:cs="Arial"/>
                <w:b/>
                <w:color w:val="auto"/>
              </w:rPr>
            </w:pPr>
            <w:r w:rsidRPr="006106E6">
              <w:rPr>
                <w:rFonts w:ascii="Arial" w:hAnsi="Arial" w:cs="Arial"/>
                <w:b/>
                <w:color w:val="auto"/>
              </w:rPr>
              <w:t>Threat</w:t>
            </w:r>
          </w:p>
          <w:p w14:paraId="28D53566" w14:textId="408521FC" w:rsidR="105B03C8" w:rsidRPr="006106E6" w:rsidRDefault="150ABA39" w:rsidP="328038C1">
            <w:pPr>
              <w:rPr>
                <w:rFonts w:ascii="Arial" w:hAnsi="Arial" w:cs="Arial"/>
                <w:color w:val="auto"/>
              </w:rPr>
            </w:pPr>
            <w:r w:rsidRPr="006106E6">
              <w:rPr>
                <w:rFonts w:ascii="Arial" w:hAnsi="Arial" w:cs="Arial"/>
                <w:color w:val="auto"/>
              </w:rPr>
              <w:t xml:space="preserve">Potential inconvenience may occur for developers as 2FA may bring complications. RBAC </w:t>
            </w:r>
            <w:r w:rsidR="6A657D20" w:rsidRPr="006106E6">
              <w:rPr>
                <w:rFonts w:ascii="Arial" w:hAnsi="Arial" w:cs="Arial"/>
                <w:color w:val="auto"/>
              </w:rPr>
              <w:t>mistakes, while rarely happening, may bring complications if a role is not correctly defined.</w:t>
            </w:r>
          </w:p>
          <w:p w14:paraId="4530A4B1" w14:textId="15A4F0C6" w:rsidR="105B03C8" w:rsidRPr="006106E6" w:rsidRDefault="105B03C8">
            <w:pPr>
              <w:rPr>
                <w:rFonts w:ascii="Arial" w:hAnsi="Arial" w:cs="Arial"/>
                <w:color w:val="auto"/>
              </w:rPr>
            </w:pPr>
          </w:p>
        </w:tc>
        <w:tc>
          <w:tcPr>
            <w:tcW w:w="2158" w:type="dxa"/>
          </w:tcPr>
          <w:p w14:paraId="57E22381" w14:textId="1D182685" w:rsidR="105B03C8" w:rsidRPr="006106E6" w:rsidRDefault="5825457E">
            <w:pPr>
              <w:rPr>
                <w:rFonts w:ascii="Arial" w:hAnsi="Arial" w:cs="Arial"/>
                <w:color w:val="auto"/>
              </w:rPr>
            </w:pPr>
            <w:r w:rsidRPr="006106E6">
              <w:rPr>
                <w:rFonts w:ascii="Arial" w:hAnsi="Arial" w:cs="Arial"/>
                <w:color w:val="auto"/>
              </w:rPr>
              <w:lastRenderedPageBreak/>
              <w:t>Accepted</w:t>
            </w:r>
          </w:p>
        </w:tc>
      </w:tr>
      <w:tr w:rsidR="105B03C8" w14:paraId="2B60A1D9" w14:textId="77777777" w:rsidTr="105B03C8">
        <w:trPr>
          <w:trHeight w:val="300"/>
        </w:trPr>
        <w:tc>
          <w:tcPr>
            <w:tcW w:w="2157" w:type="dxa"/>
          </w:tcPr>
          <w:p w14:paraId="22834D32" w14:textId="4BF60538" w:rsidR="105B03C8" w:rsidRPr="006106E6" w:rsidRDefault="105B03C8">
            <w:pPr>
              <w:rPr>
                <w:rFonts w:ascii="Arial" w:hAnsi="Arial" w:cs="Arial"/>
                <w:color w:val="auto"/>
              </w:rPr>
            </w:pPr>
            <w:r w:rsidRPr="006106E6">
              <w:rPr>
                <w:rFonts w:ascii="Arial" w:hAnsi="Arial" w:cs="Arial"/>
                <w:color w:val="auto"/>
              </w:rPr>
              <w:t>Solution 2</w:t>
            </w:r>
          </w:p>
        </w:tc>
        <w:tc>
          <w:tcPr>
            <w:tcW w:w="2157" w:type="dxa"/>
          </w:tcPr>
          <w:p w14:paraId="196651BE" w14:textId="5B7636BD" w:rsidR="78409CE6" w:rsidRPr="006106E6" w:rsidRDefault="78409CE6" w:rsidP="79F0A8A6">
            <w:pPr>
              <w:rPr>
                <w:rFonts w:ascii="Arial" w:hAnsi="Arial" w:cs="Arial"/>
                <w:b/>
                <w:color w:val="auto"/>
              </w:rPr>
            </w:pPr>
            <w:r w:rsidRPr="006106E6">
              <w:rPr>
                <w:rFonts w:ascii="Arial" w:hAnsi="Arial" w:cs="Arial"/>
                <w:b/>
                <w:color w:val="auto"/>
              </w:rPr>
              <w:t>Knowledge Gap</w:t>
            </w:r>
          </w:p>
          <w:p w14:paraId="3BA9020F" w14:textId="07D2374C" w:rsidR="2822189E" w:rsidRPr="006106E6" w:rsidRDefault="1C47A8DC" w:rsidP="2822189E">
            <w:pPr>
              <w:rPr>
                <w:rFonts w:ascii="Arial" w:hAnsi="Arial" w:cs="Arial"/>
                <w:color w:val="auto"/>
              </w:rPr>
            </w:pPr>
            <w:r w:rsidRPr="006106E6">
              <w:rPr>
                <w:rFonts w:ascii="Arial" w:hAnsi="Arial" w:cs="Arial"/>
                <w:color w:val="auto"/>
              </w:rPr>
              <w:t xml:space="preserve">The team has basic knowledge on MFAs but do not have the experience of implementing </w:t>
            </w:r>
            <w:r w:rsidR="5A9CC0AF" w:rsidRPr="006106E6">
              <w:rPr>
                <w:rFonts w:ascii="Arial" w:hAnsi="Arial" w:cs="Arial"/>
                <w:color w:val="auto"/>
              </w:rPr>
              <w:t xml:space="preserve">various authentication methods at once, not to mention on mobile applications. </w:t>
            </w:r>
            <w:r w:rsidR="4815D055" w:rsidRPr="006106E6">
              <w:rPr>
                <w:rFonts w:ascii="Arial" w:hAnsi="Arial" w:cs="Arial"/>
                <w:color w:val="auto"/>
              </w:rPr>
              <w:t xml:space="preserve">The </w:t>
            </w:r>
            <w:r w:rsidR="5A9CC0AF" w:rsidRPr="006106E6">
              <w:rPr>
                <w:rFonts w:ascii="Arial" w:hAnsi="Arial" w:cs="Arial"/>
                <w:color w:val="auto"/>
              </w:rPr>
              <w:t>ACL</w:t>
            </w:r>
            <w:r w:rsidR="007E47A4" w:rsidRPr="006106E6">
              <w:rPr>
                <w:rFonts w:ascii="Arial" w:hAnsi="Arial" w:cs="Arial"/>
                <w:color w:val="auto"/>
              </w:rPr>
              <w:t xml:space="preserve"> concept</w:t>
            </w:r>
            <w:r w:rsidR="5A9CC0AF" w:rsidRPr="006106E6">
              <w:rPr>
                <w:rFonts w:ascii="Arial" w:hAnsi="Arial" w:cs="Arial"/>
                <w:color w:val="auto"/>
              </w:rPr>
              <w:t xml:space="preserve"> is also understood by the </w:t>
            </w:r>
            <w:r w:rsidR="759DEADF" w:rsidRPr="006106E6">
              <w:rPr>
                <w:rFonts w:ascii="Arial" w:hAnsi="Arial" w:cs="Arial"/>
                <w:color w:val="auto"/>
              </w:rPr>
              <w:t>team</w:t>
            </w:r>
            <w:r w:rsidR="5F61CEEB" w:rsidRPr="006106E6">
              <w:rPr>
                <w:rFonts w:ascii="Arial" w:hAnsi="Arial" w:cs="Arial"/>
                <w:color w:val="auto"/>
              </w:rPr>
              <w:t>,</w:t>
            </w:r>
            <w:r w:rsidR="759DEADF" w:rsidRPr="006106E6">
              <w:rPr>
                <w:rFonts w:ascii="Arial" w:hAnsi="Arial" w:cs="Arial"/>
                <w:color w:val="auto"/>
              </w:rPr>
              <w:t xml:space="preserve"> </w:t>
            </w:r>
            <w:r w:rsidR="1C08E77F" w:rsidRPr="006106E6">
              <w:rPr>
                <w:rFonts w:ascii="Arial" w:hAnsi="Arial" w:cs="Arial"/>
                <w:color w:val="auto"/>
              </w:rPr>
              <w:t>but</w:t>
            </w:r>
            <w:r w:rsidR="2A31624C" w:rsidRPr="006106E6">
              <w:rPr>
                <w:rFonts w:ascii="Arial" w:hAnsi="Arial" w:cs="Arial"/>
                <w:color w:val="auto"/>
              </w:rPr>
              <w:t xml:space="preserve"> not much on the implementation part.</w:t>
            </w:r>
          </w:p>
          <w:p w14:paraId="569EBCF1" w14:textId="7C6FC93E" w:rsidR="79F0A8A6" w:rsidRPr="006106E6" w:rsidRDefault="79F0A8A6" w:rsidP="79F0A8A6">
            <w:pPr>
              <w:rPr>
                <w:rFonts w:ascii="Arial" w:hAnsi="Arial" w:cs="Arial"/>
                <w:b/>
                <w:color w:val="auto"/>
              </w:rPr>
            </w:pPr>
          </w:p>
          <w:p w14:paraId="6CD282C9" w14:textId="479D89CB" w:rsidR="78409CE6" w:rsidRPr="006106E6" w:rsidRDefault="78409CE6" w:rsidP="79F0A8A6">
            <w:pPr>
              <w:rPr>
                <w:rFonts w:ascii="Arial" w:hAnsi="Arial" w:cs="Arial"/>
                <w:b/>
                <w:color w:val="auto"/>
              </w:rPr>
            </w:pPr>
            <w:r w:rsidRPr="006106E6">
              <w:rPr>
                <w:rFonts w:ascii="Arial" w:hAnsi="Arial" w:cs="Arial"/>
                <w:b/>
                <w:color w:val="auto"/>
              </w:rPr>
              <w:t>Skill Gap</w:t>
            </w:r>
          </w:p>
          <w:p w14:paraId="18D37EAA" w14:textId="6D64EEC9" w:rsidR="2822189E" w:rsidRPr="006106E6" w:rsidRDefault="398FA72D" w:rsidP="2822189E">
            <w:pPr>
              <w:rPr>
                <w:rFonts w:ascii="Arial" w:hAnsi="Arial" w:cs="Arial"/>
                <w:color w:val="auto"/>
              </w:rPr>
            </w:pPr>
            <w:r w:rsidRPr="006106E6">
              <w:rPr>
                <w:rFonts w:ascii="Arial" w:hAnsi="Arial" w:cs="Arial"/>
                <w:color w:val="auto"/>
              </w:rPr>
              <w:t xml:space="preserve">The team has limited skills in the designing of MFA workflows and </w:t>
            </w:r>
            <w:r w:rsidR="301AF89A" w:rsidRPr="006106E6">
              <w:rPr>
                <w:rFonts w:ascii="Arial" w:hAnsi="Arial" w:cs="Arial"/>
                <w:color w:val="auto"/>
              </w:rPr>
              <w:t>the implementation of both MFA and ACL in mobile applications.</w:t>
            </w:r>
          </w:p>
          <w:p w14:paraId="63AF5CFB" w14:textId="09129097" w:rsidR="2822189E" w:rsidRPr="006106E6" w:rsidRDefault="2822189E" w:rsidP="2822189E">
            <w:pPr>
              <w:rPr>
                <w:rFonts w:ascii="Arial" w:hAnsi="Arial" w:cs="Arial"/>
                <w:b/>
                <w:color w:val="auto"/>
              </w:rPr>
            </w:pPr>
          </w:p>
          <w:p w14:paraId="28DE8EA7" w14:textId="3F880958" w:rsidR="79F0A8A6" w:rsidRPr="006106E6" w:rsidRDefault="79F0A8A6" w:rsidP="79F0A8A6">
            <w:pPr>
              <w:rPr>
                <w:rFonts w:ascii="Arial" w:hAnsi="Arial" w:cs="Arial"/>
                <w:b/>
                <w:color w:val="auto"/>
              </w:rPr>
            </w:pPr>
          </w:p>
          <w:p w14:paraId="7C96B624" w14:textId="5C082C1D" w:rsidR="78409CE6" w:rsidRPr="006106E6" w:rsidRDefault="78409CE6" w:rsidP="79F0A8A6">
            <w:pPr>
              <w:rPr>
                <w:rFonts w:ascii="Arial" w:hAnsi="Arial" w:cs="Arial"/>
                <w:b/>
                <w:color w:val="auto"/>
              </w:rPr>
            </w:pPr>
            <w:r w:rsidRPr="006106E6">
              <w:rPr>
                <w:rFonts w:ascii="Arial" w:hAnsi="Arial" w:cs="Arial"/>
                <w:b/>
                <w:color w:val="auto"/>
              </w:rPr>
              <w:lastRenderedPageBreak/>
              <w:t>Technology Gap</w:t>
            </w:r>
          </w:p>
          <w:p w14:paraId="7C394143" w14:textId="52B5C617" w:rsidR="29430D3C" w:rsidRPr="006106E6" w:rsidRDefault="72EFF34C" w:rsidP="29430D3C">
            <w:pPr>
              <w:rPr>
                <w:rFonts w:ascii="Arial" w:hAnsi="Arial" w:cs="Arial"/>
                <w:color w:val="auto"/>
              </w:rPr>
            </w:pPr>
            <w:r w:rsidRPr="006106E6">
              <w:rPr>
                <w:rFonts w:ascii="Arial" w:hAnsi="Arial" w:cs="Arial"/>
                <w:color w:val="auto"/>
              </w:rPr>
              <w:t xml:space="preserve">There is a high level of complexity in scaling ACL across </w:t>
            </w:r>
            <w:r w:rsidR="00C72437" w:rsidRPr="006106E6">
              <w:rPr>
                <w:rFonts w:ascii="Arial" w:hAnsi="Arial" w:cs="Arial"/>
                <w:color w:val="auto"/>
              </w:rPr>
              <w:t>many</w:t>
            </w:r>
            <w:r w:rsidRPr="006106E6">
              <w:rPr>
                <w:rFonts w:ascii="Arial" w:hAnsi="Arial" w:cs="Arial"/>
                <w:color w:val="auto"/>
              </w:rPr>
              <w:t xml:space="preserve"> users and records.</w:t>
            </w:r>
            <w:r w:rsidR="4297F56F" w:rsidRPr="006106E6">
              <w:rPr>
                <w:rFonts w:ascii="Arial" w:hAnsi="Arial" w:cs="Arial"/>
                <w:color w:val="auto"/>
              </w:rPr>
              <w:t xml:space="preserve"> On the other hand, there will be </w:t>
            </w:r>
            <w:r w:rsidR="6AD55554" w:rsidRPr="006106E6">
              <w:rPr>
                <w:rFonts w:ascii="Arial" w:hAnsi="Arial" w:cs="Arial"/>
                <w:color w:val="auto"/>
              </w:rPr>
              <w:t>complications</w:t>
            </w:r>
            <w:r w:rsidR="4297F56F" w:rsidRPr="006106E6">
              <w:rPr>
                <w:rFonts w:ascii="Arial" w:hAnsi="Arial" w:cs="Arial"/>
                <w:color w:val="auto"/>
              </w:rPr>
              <w:t xml:space="preserve"> with device support if MFA with biometrics is set up.</w:t>
            </w:r>
          </w:p>
          <w:p w14:paraId="46031487" w14:textId="20D8C3B6" w:rsidR="105B03C8" w:rsidRPr="006106E6" w:rsidRDefault="105B03C8">
            <w:pPr>
              <w:rPr>
                <w:rFonts w:ascii="Arial" w:hAnsi="Arial" w:cs="Arial"/>
                <w:color w:val="auto"/>
              </w:rPr>
            </w:pPr>
          </w:p>
        </w:tc>
        <w:tc>
          <w:tcPr>
            <w:tcW w:w="2158" w:type="dxa"/>
          </w:tcPr>
          <w:p w14:paraId="53DF2850" w14:textId="37C5495E" w:rsidR="4A1184C1" w:rsidRPr="006106E6" w:rsidRDefault="4A1184C1" w:rsidP="16D70CCF">
            <w:pPr>
              <w:rPr>
                <w:rFonts w:ascii="Arial" w:hAnsi="Arial" w:cs="Arial"/>
                <w:b/>
                <w:color w:val="auto"/>
              </w:rPr>
            </w:pPr>
            <w:r w:rsidRPr="006106E6">
              <w:rPr>
                <w:rFonts w:ascii="Arial" w:hAnsi="Arial" w:cs="Arial"/>
                <w:b/>
                <w:color w:val="auto"/>
              </w:rPr>
              <w:lastRenderedPageBreak/>
              <w:t>Strengths</w:t>
            </w:r>
          </w:p>
          <w:p w14:paraId="12F8E0A1" w14:textId="17B610DE" w:rsidR="0A31C63C" w:rsidRPr="006106E6" w:rsidRDefault="0A21E2DA" w:rsidP="0A31C63C">
            <w:pPr>
              <w:rPr>
                <w:rFonts w:ascii="Arial" w:hAnsi="Arial" w:cs="Arial"/>
                <w:color w:val="auto"/>
              </w:rPr>
            </w:pPr>
            <w:r w:rsidRPr="006106E6">
              <w:rPr>
                <w:rFonts w:ascii="Arial" w:hAnsi="Arial" w:cs="Arial"/>
                <w:color w:val="auto"/>
              </w:rPr>
              <w:t>The team has a grasp on the concept of both MFA and</w:t>
            </w:r>
            <w:r w:rsidR="56FF734C" w:rsidRPr="006106E6">
              <w:rPr>
                <w:rFonts w:ascii="Arial" w:hAnsi="Arial" w:cs="Arial"/>
                <w:color w:val="auto"/>
              </w:rPr>
              <w:t xml:space="preserve"> ACLs.</w:t>
            </w:r>
          </w:p>
          <w:p w14:paraId="0EF3CE1D" w14:textId="2F6DE088" w:rsidR="0A31C63C" w:rsidRPr="006106E6" w:rsidRDefault="0A31C63C" w:rsidP="0A31C63C">
            <w:pPr>
              <w:rPr>
                <w:rFonts w:ascii="Arial" w:hAnsi="Arial" w:cs="Arial"/>
                <w:b/>
                <w:color w:val="auto"/>
              </w:rPr>
            </w:pPr>
          </w:p>
          <w:p w14:paraId="56926148" w14:textId="7CB76D65" w:rsidR="16D70CCF" w:rsidRPr="006106E6" w:rsidRDefault="16D70CCF" w:rsidP="16D70CCF">
            <w:pPr>
              <w:rPr>
                <w:rFonts w:ascii="Arial" w:hAnsi="Arial" w:cs="Arial"/>
                <w:b/>
                <w:color w:val="auto"/>
              </w:rPr>
            </w:pPr>
          </w:p>
          <w:p w14:paraId="1462C919" w14:textId="56307F9E" w:rsidR="4A1184C1" w:rsidRPr="006106E6" w:rsidRDefault="009E4975" w:rsidP="16D70CCF">
            <w:pPr>
              <w:rPr>
                <w:rFonts w:ascii="Arial" w:hAnsi="Arial" w:cs="Arial"/>
                <w:b/>
                <w:color w:val="auto"/>
              </w:rPr>
            </w:pPr>
            <w:r w:rsidRPr="006106E6">
              <w:rPr>
                <w:rFonts w:ascii="Arial" w:hAnsi="Arial" w:cs="Arial"/>
                <w:b/>
                <w:color w:val="auto"/>
              </w:rPr>
              <w:t>Weaknesses</w:t>
            </w:r>
          </w:p>
          <w:p w14:paraId="440BB42C" w14:textId="5EF0E4B2" w:rsidR="0A31C63C" w:rsidRPr="006106E6" w:rsidRDefault="70FF7334" w:rsidP="0A31C63C">
            <w:pPr>
              <w:rPr>
                <w:rFonts w:ascii="Arial" w:hAnsi="Arial" w:cs="Arial"/>
                <w:color w:val="auto"/>
              </w:rPr>
            </w:pPr>
            <w:r w:rsidRPr="006106E6">
              <w:rPr>
                <w:rFonts w:ascii="Arial" w:hAnsi="Arial" w:cs="Arial"/>
                <w:color w:val="auto"/>
              </w:rPr>
              <w:t>No experience in the implementation of MFA and ACL into either web applications or mobile applications.</w:t>
            </w:r>
          </w:p>
          <w:p w14:paraId="01A2470B" w14:textId="0F08935C" w:rsidR="0A31C63C" w:rsidRPr="006106E6" w:rsidRDefault="0A31C63C" w:rsidP="0A31C63C">
            <w:pPr>
              <w:rPr>
                <w:rFonts w:ascii="Arial" w:hAnsi="Arial" w:cs="Arial"/>
                <w:b/>
                <w:color w:val="auto"/>
              </w:rPr>
            </w:pPr>
          </w:p>
          <w:p w14:paraId="28F57024" w14:textId="6C18A855" w:rsidR="16D70CCF" w:rsidRPr="006106E6" w:rsidRDefault="16D70CCF" w:rsidP="16D70CCF">
            <w:pPr>
              <w:rPr>
                <w:rFonts w:ascii="Arial" w:hAnsi="Arial" w:cs="Arial"/>
                <w:b/>
                <w:color w:val="auto"/>
              </w:rPr>
            </w:pPr>
          </w:p>
          <w:p w14:paraId="273C82BE" w14:textId="217A88FC" w:rsidR="4A1184C1" w:rsidRPr="006106E6" w:rsidRDefault="4A1184C1" w:rsidP="16D70CCF">
            <w:pPr>
              <w:rPr>
                <w:rFonts w:ascii="Arial" w:hAnsi="Arial" w:cs="Arial"/>
                <w:b/>
                <w:color w:val="auto"/>
              </w:rPr>
            </w:pPr>
            <w:r w:rsidRPr="006106E6">
              <w:rPr>
                <w:rFonts w:ascii="Arial" w:hAnsi="Arial" w:cs="Arial"/>
                <w:b/>
                <w:color w:val="auto"/>
              </w:rPr>
              <w:t>Opportunity</w:t>
            </w:r>
          </w:p>
          <w:p w14:paraId="749F6CCE" w14:textId="4362DF0C" w:rsidR="727C4137" w:rsidRPr="006106E6" w:rsidRDefault="3417F4D1" w:rsidP="727C4137">
            <w:pPr>
              <w:rPr>
                <w:rFonts w:ascii="Arial" w:hAnsi="Arial" w:cs="Arial"/>
                <w:color w:val="auto"/>
              </w:rPr>
            </w:pPr>
            <w:r w:rsidRPr="006106E6">
              <w:rPr>
                <w:rFonts w:ascii="Arial" w:hAnsi="Arial" w:cs="Arial"/>
                <w:color w:val="auto"/>
              </w:rPr>
              <w:t xml:space="preserve">Get to acquire skills in applying both MFA and ACL </w:t>
            </w:r>
            <w:r w:rsidR="0201274D" w:rsidRPr="006106E6">
              <w:rPr>
                <w:rFonts w:ascii="Arial" w:hAnsi="Arial" w:cs="Arial"/>
                <w:color w:val="auto"/>
              </w:rPr>
              <w:t>to</w:t>
            </w:r>
            <w:r w:rsidRPr="006106E6">
              <w:rPr>
                <w:rFonts w:ascii="Arial" w:hAnsi="Arial" w:cs="Arial"/>
                <w:color w:val="auto"/>
              </w:rPr>
              <w:t xml:space="preserve"> systems as they require much more knowledge an</w:t>
            </w:r>
            <w:r w:rsidR="15B34D48" w:rsidRPr="006106E6">
              <w:rPr>
                <w:rFonts w:ascii="Arial" w:hAnsi="Arial" w:cs="Arial"/>
                <w:color w:val="auto"/>
              </w:rPr>
              <w:t>d technical skills.</w:t>
            </w:r>
          </w:p>
          <w:p w14:paraId="6DFF3313" w14:textId="0759EF16" w:rsidR="16D70CCF" w:rsidRPr="006106E6" w:rsidRDefault="16D70CCF" w:rsidP="16D70CCF">
            <w:pPr>
              <w:rPr>
                <w:rFonts w:ascii="Arial" w:hAnsi="Arial" w:cs="Arial"/>
                <w:b/>
                <w:color w:val="auto"/>
              </w:rPr>
            </w:pPr>
          </w:p>
          <w:p w14:paraId="1B392C1A" w14:textId="6A28D940" w:rsidR="4A1184C1" w:rsidRPr="006106E6" w:rsidRDefault="4A1184C1" w:rsidP="16D70CCF">
            <w:pPr>
              <w:rPr>
                <w:rFonts w:ascii="Arial" w:hAnsi="Arial" w:cs="Arial"/>
                <w:b/>
                <w:color w:val="auto"/>
              </w:rPr>
            </w:pPr>
            <w:r w:rsidRPr="006106E6">
              <w:rPr>
                <w:rFonts w:ascii="Arial" w:hAnsi="Arial" w:cs="Arial"/>
                <w:b/>
                <w:color w:val="auto"/>
              </w:rPr>
              <w:t>Threat</w:t>
            </w:r>
          </w:p>
          <w:p w14:paraId="4427DA44" w14:textId="1830F128" w:rsidR="105B03C8" w:rsidRPr="006106E6" w:rsidRDefault="1E1F8EEE">
            <w:pPr>
              <w:rPr>
                <w:rFonts w:ascii="Arial" w:hAnsi="Arial" w:cs="Arial"/>
                <w:color w:val="auto"/>
              </w:rPr>
            </w:pPr>
            <w:r w:rsidRPr="006106E6">
              <w:rPr>
                <w:rFonts w:ascii="Arial" w:hAnsi="Arial" w:cs="Arial"/>
                <w:color w:val="auto"/>
              </w:rPr>
              <w:t xml:space="preserve">Prone to misconfiguration as MFA involves multiple factors of </w:t>
            </w:r>
            <w:r w:rsidRPr="006106E6">
              <w:rPr>
                <w:rFonts w:ascii="Arial" w:hAnsi="Arial" w:cs="Arial"/>
                <w:color w:val="auto"/>
              </w:rPr>
              <w:lastRenderedPageBreak/>
              <w:t>authentication. ACL is also prone to compl</w:t>
            </w:r>
            <w:r w:rsidR="61CB5589" w:rsidRPr="006106E6">
              <w:rPr>
                <w:rFonts w:ascii="Arial" w:hAnsi="Arial" w:cs="Arial"/>
                <w:color w:val="auto"/>
              </w:rPr>
              <w:t>ications, especially when the list of users keeps on increasing.</w:t>
            </w:r>
          </w:p>
        </w:tc>
        <w:tc>
          <w:tcPr>
            <w:tcW w:w="2158" w:type="dxa"/>
          </w:tcPr>
          <w:p w14:paraId="331C72C2" w14:textId="5FF60C15" w:rsidR="105B03C8" w:rsidRPr="006106E6" w:rsidRDefault="1B3CD05F">
            <w:pPr>
              <w:rPr>
                <w:rFonts w:ascii="Arial" w:hAnsi="Arial" w:cs="Arial"/>
                <w:color w:val="auto"/>
              </w:rPr>
            </w:pPr>
            <w:r w:rsidRPr="006106E6">
              <w:rPr>
                <w:rFonts w:ascii="Arial" w:hAnsi="Arial" w:cs="Arial"/>
                <w:color w:val="auto"/>
              </w:rPr>
              <w:lastRenderedPageBreak/>
              <w:t>Rejected</w:t>
            </w:r>
          </w:p>
        </w:tc>
      </w:tr>
    </w:tbl>
    <w:p w14:paraId="673BCBA8" w14:textId="7A6B2243" w:rsidR="105B03C8" w:rsidRPr="006106E6" w:rsidRDefault="105B03C8">
      <w:pPr>
        <w:rPr>
          <w:rFonts w:ascii="Arial" w:hAnsi="Arial" w:cs="Arial"/>
          <w:color w:val="auto"/>
        </w:rPr>
      </w:pPr>
    </w:p>
    <w:p w14:paraId="170CDB3F" w14:textId="7BA45FF6" w:rsidR="60F81E95" w:rsidRPr="006106E6" w:rsidRDefault="04F6DA74">
      <w:pPr>
        <w:rPr>
          <w:rFonts w:ascii="Arial" w:hAnsi="Arial" w:cs="Arial"/>
          <w:b/>
          <w:color w:val="auto"/>
        </w:rPr>
      </w:pPr>
      <w:r w:rsidRPr="006106E6">
        <w:rPr>
          <w:rFonts w:ascii="Arial" w:hAnsi="Arial" w:cs="Arial"/>
          <w:b/>
          <w:color w:val="auto"/>
        </w:rPr>
        <w:t>Proposed Solution Direction and Justifications</w:t>
      </w:r>
    </w:p>
    <w:p w14:paraId="2D97792D" w14:textId="7D9E463F" w:rsidR="55903B4F" w:rsidRPr="006106E6" w:rsidRDefault="04F6DA74" w:rsidP="00814AA1">
      <w:pPr>
        <w:jc w:val="both"/>
        <w:rPr>
          <w:rFonts w:ascii="Arial" w:hAnsi="Arial" w:cs="Arial"/>
          <w:color w:val="auto"/>
        </w:rPr>
      </w:pPr>
      <w:r w:rsidRPr="006106E6">
        <w:rPr>
          <w:rFonts w:ascii="Arial" w:hAnsi="Arial" w:cs="Arial"/>
          <w:color w:val="auto"/>
        </w:rPr>
        <w:t>The team has agreed to pursue 2FA with Google Authenticator</w:t>
      </w:r>
      <w:r w:rsidR="7ECB11EE" w:rsidRPr="006106E6">
        <w:rPr>
          <w:rFonts w:ascii="Arial" w:hAnsi="Arial" w:cs="Arial"/>
          <w:color w:val="auto"/>
        </w:rPr>
        <w:t xml:space="preserve"> and Role-based Access Control </w:t>
      </w:r>
      <w:r w:rsidR="377CA702" w:rsidRPr="006106E6">
        <w:rPr>
          <w:rFonts w:ascii="Arial" w:hAnsi="Arial" w:cs="Arial"/>
          <w:color w:val="auto"/>
        </w:rPr>
        <w:t xml:space="preserve">(RBAC) </w:t>
      </w:r>
      <w:r w:rsidR="7ECB11EE" w:rsidRPr="006106E6">
        <w:rPr>
          <w:rFonts w:ascii="Arial" w:hAnsi="Arial" w:cs="Arial"/>
          <w:color w:val="auto"/>
        </w:rPr>
        <w:t xml:space="preserve">for the DMCOCOA mobile application. This decision </w:t>
      </w:r>
      <w:r w:rsidR="2A37E58E" w:rsidRPr="006106E6">
        <w:rPr>
          <w:rFonts w:ascii="Arial" w:hAnsi="Arial" w:cs="Arial"/>
          <w:color w:val="auto"/>
        </w:rPr>
        <w:t>was</w:t>
      </w:r>
      <w:r w:rsidR="7ECB11EE" w:rsidRPr="006106E6">
        <w:rPr>
          <w:rFonts w:ascii="Arial" w:hAnsi="Arial" w:cs="Arial"/>
          <w:color w:val="auto"/>
        </w:rPr>
        <w:t xml:space="preserve"> </w:t>
      </w:r>
      <w:r w:rsidR="35179587" w:rsidRPr="006106E6">
        <w:rPr>
          <w:rFonts w:ascii="Arial" w:hAnsi="Arial" w:cs="Arial"/>
          <w:color w:val="auto"/>
        </w:rPr>
        <w:t>ma</w:t>
      </w:r>
      <w:r w:rsidR="7ECB11EE" w:rsidRPr="006106E6">
        <w:rPr>
          <w:rFonts w:ascii="Arial" w:hAnsi="Arial" w:cs="Arial"/>
          <w:color w:val="auto"/>
        </w:rPr>
        <w:t>d</w:t>
      </w:r>
      <w:r w:rsidR="35179587" w:rsidRPr="006106E6">
        <w:rPr>
          <w:rFonts w:ascii="Arial" w:hAnsi="Arial" w:cs="Arial"/>
          <w:color w:val="auto"/>
        </w:rPr>
        <w:t>e</w:t>
      </w:r>
      <w:r w:rsidR="7ECB11EE" w:rsidRPr="006106E6">
        <w:rPr>
          <w:rFonts w:ascii="Arial" w:hAnsi="Arial" w:cs="Arial"/>
          <w:color w:val="auto"/>
        </w:rPr>
        <w:t xml:space="preserve"> a</w:t>
      </w:r>
      <w:r w:rsidR="0BEE90FA" w:rsidRPr="006106E6">
        <w:rPr>
          <w:rFonts w:ascii="Arial" w:hAnsi="Arial" w:cs="Arial"/>
          <w:color w:val="auto"/>
        </w:rPr>
        <w:t>s Google Authenticator provides a secure, offline-friendly two factor authentication method as compared</w:t>
      </w:r>
      <w:r w:rsidR="60738432" w:rsidRPr="006106E6">
        <w:rPr>
          <w:rFonts w:ascii="Arial" w:hAnsi="Arial" w:cs="Arial"/>
          <w:color w:val="auto"/>
        </w:rPr>
        <w:t xml:space="preserve"> to the more-complex multi-factor authentication method. As for the </w:t>
      </w:r>
      <w:r w:rsidR="3B5AC0BE" w:rsidRPr="006106E6">
        <w:rPr>
          <w:rFonts w:ascii="Arial" w:hAnsi="Arial" w:cs="Arial"/>
          <w:color w:val="auto"/>
        </w:rPr>
        <w:t xml:space="preserve">chosen RBAC method, </w:t>
      </w:r>
      <w:r w:rsidR="28B645BB" w:rsidRPr="006106E6">
        <w:rPr>
          <w:rFonts w:ascii="Arial" w:hAnsi="Arial" w:cs="Arial"/>
          <w:color w:val="auto"/>
        </w:rPr>
        <w:t xml:space="preserve">it is much simpler by assigning </w:t>
      </w:r>
      <w:r w:rsidR="73B129A3" w:rsidRPr="006106E6">
        <w:rPr>
          <w:rFonts w:ascii="Arial" w:hAnsi="Arial" w:cs="Arial"/>
          <w:color w:val="auto"/>
        </w:rPr>
        <w:t>roles to users with their respective access, rather than using ACLs that are far more complicated and the</w:t>
      </w:r>
      <w:r w:rsidR="556A7E63" w:rsidRPr="006106E6">
        <w:rPr>
          <w:rFonts w:ascii="Arial" w:hAnsi="Arial" w:cs="Arial"/>
          <w:color w:val="auto"/>
        </w:rPr>
        <w:t xml:space="preserve"> potential risk of complications when number of users increases. This approach offers simpler usability</w:t>
      </w:r>
      <w:r w:rsidR="7999FBB8" w:rsidRPr="006106E6">
        <w:rPr>
          <w:rFonts w:ascii="Arial" w:hAnsi="Arial" w:cs="Arial"/>
          <w:color w:val="auto"/>
        </w:rPr>
        <w:t xml:space="preserve"> and</w:t>
      </w:r>
      <w:r w:rsidR="556A7E63" w:rsidRPr="006106E6">
        <w:rPr>
          <w:rFonts w:ascii="Arial" w:hAnsi="Arial" w:cs="Arial"/>
          <w:color w:val="auto"/>
        </w:rPr>
        <w:t xml:space="preserve"> strong pr</w:t>
      </w:r>
      <w:r w:rsidR="5D3C5927" w:rsidRPr="006106E6">
        <w:rPr>
          <w:rFonts w:ascii="Arial" w:hAnsi="Arial" w:cs="Arial"/>
          <w:color w:val="auto"/>
        </w:rPr>
        <w:t>otection</w:t>
      </w:r>
      <w:r w:rsidR="2A261270" w:rsidRPr="006106E6">
        <w:rPr>
          <w:rFonts w:ascii="Arial" w:hAnsi="Arial" w:cs="Arial"/>
          <w:color w:val="auto"/>
        </w:rPr>
        <w:t xml:space="preserve"> to the system, aligning with the needs of users within the system while still maintaining </w:t>
      </w:r>
      <w:r w:rsidR="4C3D2F7F" w:rsidRPr="006106E6">
        <w:rPr>
          <w:rFonts w:ascii="Arial" w:hAnsi="Arial" w:cs="Arial"/>
          <w:color w:val="auto"/>
        </w:rPr>
        <w:t>system flexibility</w:t>
      </w:r>
      <w:r w:rsidR="2A261270" w:rsidRPr="006106E6">
        <w:rPr>
          <w:rFonts w:ascii="Arial" w:hAnsi="Arial" w:cs="Arial"/>
          <w:color w:val="auto"/>
        </w:rPr>
        <w:t xml:space="preserve"> and security.</w:t>
      </w:r>
    </w:p>
    <w:p w14:paraId="6821F7AB" w14:textId="72D5A8EB" w:rsidR="60F81E95" w:rsidRPr="006106E6" w:rsidRDefault="00DE1E2E">
      <w:pPr>
        <w:rPr>
          <w:rFonts w:ascii="Arial" w:hAnsi="Arial" w:cs="Arial"/>
          <w:color w:val="auto"/>
        </w:rPr>
      </w:pPr>
      <w:r w:rsidRPr="006106E6">
        <w:rPr>
          <w:rFonts w:ascii="Arial" w:hAnsi="Arial" w:cs="Arial"/>
          <w:color w:val="auto"/>
        </w:rPr>
        <w:br w:type="page"/>
      </w:r>
    </w:p>
    <w:p w14:paraId="6C4163D6" w14:textId="5DCF1D34" w:rsidR="00043332" w:rsidRPr="00DB68D9" w:rsidRDefault="00043332" w:rsidP="00C51EBF">
      <w:pPr>
        <w:pStyle w:val="Heading2"/>
        <w:numPr>
          <w:ilvl w:val="0"/>
          <w:numId w:val="4"/>
        </w:numPr>
        <w:ind w:left="360"/>
        <w:rPr>
          <w:rFonts w:ascii="Arial" w:hAnsi="Arial" w:cs="Arial"/>
          <w:b/>
          <w:color w:val="auto"/>
        </w:rPr>
      </w:pPr>
      <w:r w:rsidRPr="00DB68D9">
        <w:rPr>
          <w:rFonts w:ascii="Arial" w:hAnsi="Arial" w:cs="Arial"/>
          <w:b/>
          <w:color w:val="auto"/>
        </w:rPr>
        <w:lastRenderedPageBreak/>
        <w:t>System diagram</w:t>
      </w:r>
    </w:p>
    <w:p w14:paraId="107D933F" w14:textId="3F31504A" w:rsidR="003E4284" w:rsidRDefault="007A1C2D" w:rsidP="003E4284">
      <w:pPr>
        <w:pStyle w:val="Heading3"/>
        <w:rPr>
          <w:rFonts w:ascii="Arial" w:hAnsi="Arial" w:cs="Arial"/>
          <w:b/>
          <w:color w:val="auto"/>
        </w:rPr>
      </w:pPr>
      <w:r w:rsidRPr="00DB68D9">
        <w:rPr>
          <w:rFonts w:ascii="Arial" w:hAnsi="Arial" w:cs="Arial"/>
          <w:b/>
          <w:color w:val="auto"/>
        </w:rPr>
        <w:t xml:space="preserve">7.1 </w:t>
      </w:r>
      <w:r w:rsidR="003E4284" w:rsidRPr="00DB68D9">
        <w:rPr>
          <w:rFonts w:ascii="Arial" w:hAnsi="Arial" w:cs="Arial"/>
          <w:b/>
          <w:color w:val="auto"/>
        </w:rPr>
        <w:t>Architecture Diagram</w:t>
      </w:r>
    </w:p>
    <w:p w14:paraId="7D220024" w14:textId="142A50B8" w:rsidR="00242587" w:rsidRPr="00242587" w:rsidRDefault="00242587" w:rsidP="00242587">
      <w:pPr>
        <w:rPr>
          <w:rFonts w:ascii="Arial" w:hAnsi="Arial" w:cs="Arial"/>
          <w:color w:val="auto"/>
        </w:rPr>
      </w:pPr>
      <w:r w:rsidRPr="00242587">
        <w:rPr>
          <w:rFonts w:ascii="Arial" w:hAnsi="Arial" w:cs="Arial"/>
          <w:color w:val="auto"/>
        </w:rPr>
        <w:t>Diagram 2: Architecture Diagram</w:t>
      </w:r>
    </w:p>
    <w:p w14:paraId="0C08B60A" w14:textId="7819FEC3" w:rsidR="00B63AB0" w:rsidRPr="006106E6" w:rsidRDefault="004343F4" w:rsidP="00B63AB0">
      <w:pPr>
        <w:rPr>
          <w:rFonts w:ascii="Arial" w:hAnsi="Arial" w:cs="Arial"/>
          <w:color w:val="auto"/>
        </w:rPr>
      </w:pPr>
      <w:r>
        <w:rPr>
          <w:noProof/>
        </w:rPr>
        <w:drawing>
          <wp:inline distT="0" distB="0" distL="0" distR="0" wp14:anchorId="28A6AC5B" wp14:editId="3D2290D3">
            <wp:extent cx="5486400" cy="4238625"/>
            <wp:effectExtent l="0" t="0" r="0" b="9525"/>
            <wp:docPr id="296089285" name="Picture 2"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89285" name="Picture 2" descr="A diagram of a software system&#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4238625"/>
                    </a:xfrm>
                    <a:prstGeom prst="rect">
                      <a:avLst/>
                    </a:prstGeom>
                    <a:noFill/>
                    <a:ln>
                      <a:noFill/>
                    </a:ln>
                  </pic:spPr>
                </pic:pic>
              </a:graphicData>
            </a:graphic>
          </wp:inline>
        </w:drawing>
      </w:r>
    </w:p>
    <w:p w14:paraId="3E2B76C7" w14:textId="4EF6A175" w:rsidR="009B5538" w:rsidRPr="009B5538" w:rsidRDefault="009B5538" w:rsidP="009B5538">
      <w:pPr>
        <w:jc w:val="both"/>
        <w:rPr>
          <w:rFonts w:ascii="Arial" w:hAnsi="Arial" w:cs="Arial"/>
          <w:b/>
          <w:bCs/>
          <w:color w:val="auto"/>
          <w:lang w:val="en-MY"/>
        </w:rPr>
      </w:pPr>
      <w:r w:rsidRPr="009B5538">
        <w:rPr>
          <w:rFonts w:ascii="Arial" w:hAnsi="Arial" w:cs="Arial"/>
          <w:b/>
          <w:bCs/>
          <w:color w:val="auto"/>
          <w:lang w:val="en-MY"/>
        </w:rPr>
        <w:t>Client Tier (Flutter Mobile App)</w:t>
      </w:r>
    </w:p>
    <w:p w14:paraId="412C96F2" w14:textId="77777777" w:rsidR="009B5538" w:rsidRPr="009B5538" w:rsidRDefault="009B5538" w:rsidP="009B5538">
      <w:pPr>
        <w:jc w:val="both"/>
        <w:rPr>
          <w:rFonts w:ascii="Arial" w:hAnsi="Arial" w:cs="Arial"/>
          <w:color w:val="auto"/>
          <w:lang w:val="en-MY"/>
        </w:rPr>
      </w:pPr>
      <w:r w:rsidRPr="009B5538">
        <w:rPr>
          <w:rFonts w:ascii="Arial" w:hAnsi="Arial" w:cs="Arial"/>
          <w:b/>
          <w:bCs/>
          <w:color w:val="auto"/>
          <w:lang w:val="en-MY"/>
        </w:rPr>
        <w:t>Role:</w:t>
      </w:r>
      <w:r w:rsidRPr="009B5538">
        <w:rPr>
          <w:rFonts w:ascii="Arial" w:hAnsi="Arial" w:cs="Arial"/>
          <w:color w:val="auto"/>
          <w:lang w:val="en-MY"/>
        </w:rPr>
        <w:t> This tier is the standalone mobile application installed on the user's device. It serves as the complete interface for the cocoa farmer and contains the core intelligence of the system.</w:t>
      </w:r>
    </w:p>
    <w:p w14:paraId="66A787BF" w14:textId="77777777" w:rsidR="009B5538" w:rsidRPr="009B5538" w:rsidRDefault="009B5538" w:rsidP="009B5538">
      <w:pPr>
        <w:jc w:val="both"/>
        <w:rPr>
          <w:rFonts w:ascii="Arial" w:hAnsi="Arial" w:cs="Arial"/>
          <w:color w:val="auto"/>
          <w:lang w:val="en-MY"/>
        </w:rPr>
      </w:pPr>
      <w:r w:rsidRPr="009B5538">
        <w:rPr>
          <w:rFonts w:ascii="Arial" w:hAnsi="Arial" w:cs="Arial"/>
          <w:b/>
          <w:bCs/>
          <w:color w:val="auto"/>
          <w:lang w:val="en-MY"/>
        </w:rPr>
        <w:t>Key Functions:</w:t>
      </w:r>
    </w:p>
    <w:p w14:paraId="440F8F51" w14:textId="77777777" w:rsidR="009B5538" w:rsidRPr="009B5538" w:rsidRDefault="009B5538" w:rsidP="00396286">
      <w:pPr>
        <w:numPr>
          <w:ilvl w:val="0"/>
          <w:numId w:val="39"/>
        </w:numPr>
        <w:jc w:val="both"/>
        <w:rPr>
          <w:rFonts w:ascii="Arial" w:hAnsi="Arial" w:cs="Arial"/>
          <w:color w:val="auto"/>
          <w:lang w:val="en-MY"/>
        </w:rPr>
      </w:pPr>
      <w:r w:rsidRPr="009B5538">
        <w:rPr>
          <w:rFonts w:ascii="Arial" w:hAnsi="Arial" w:cs="Arial"/>
          <w:b/>
          <w:bCs/>
          <w:color w:val="auto"/>
          <w:lang w:val="en-MY"/>
        </w:rPr>
        <w:t>User Interaction:</w:t>
      </w:r>
      <w:r w:rsidRPr="009B5538">
        <w:rPr>
          <w:rFonts w:ascii="Arial" w:hAnsi="Arial" w:cs="Arial"/>
          <w:color w:val="auto"/>
          <w:lang w:val="en-MY"/>
        </w:rPr>
        <w:t> Provides all screens for login, camera capture, viewing results, and history through an intuitive UI.</w:t>
      </w:r>
    </w:p>
    <w:p w14:paraId="23F9E39B" w14:textId="22DC643B" w:rsidR="009B5538" w:rsidRPr="009B5538" w:rsidRDefault="009B5538" w:rsidP="00396286">
      <w:pPr>
        <w:numPr>
          <w:ilvl w:val="0"/>
          <w:numId w:val="39"/>
        </w:numPr>
        <w:jc w:val="both"/>
        <w:rPr>
          <w:rFonts w:ascii="Arial" w:hAnsi="Arial" w:cs="Arial"/>
          <w:color w:val="auto"/>
          <w:lang w:val="en-MY"/>
        </w:rPr>
      </w:pPr>
      <w:r w:rsidRPr="009B5538">
        <w:rPr>
          <w:rFonts w:ascii="Arial" w:hAnsi="Arial" w:cs="Arial"/>
          <w:b/>
          <w:bCs/>
          <w:color w:val="auto"/>
          <w:lang w:val="en-MY"/>
        </w:rPr>
        <w:t>Core Processing:</w:t>
      </w:r>
      <w:r w:rsidRPr="009B5538">
        <w:rPr>
          <w:rFonts w:ascii="Arial" w:hAnsi="Arial" w:cs="Arial"/>
          <w:color w:val="auto"/>
          <w:lang w:val="en-MY"/>
        </w:rPr>
        <w:t> Hosts the </w:t>
      </w:r>
      <w:r w:rsidRPr="009B5538">
        <w:rPr>
          <w:rFonts w:ascii="Arial" w:hAnsi="Arial" w:cs="Arial"/>
          <w:b/>
          <w:bCs/>
          <w:color w:val="auto"/>
          <w:lang w:val="en-MY"/>
        </w:rPr>
        <w:t>On-Device AI Engine</w:t>
      </w:r>
      <w:r w:rsidRPr="009B5538">
        <w:rPr>
          <w:rFonts w:ascii="Arial" w:hAnsi="Arial" w:cs="Arial"/>
          <w:color w:val="auto"/>
          <w:lang w:val="en-MY"/>
        </w:rPr>
        <w:t>, which performs both image quality checks and CPB egg detection instantly on the device.</w:t>
      </w:r>
    </w:p>
    <w:p w14:paraId="449D683B" w14:textId="542ABCC4" w:rsidR="009B5538" w:rsidRPr="009B5538" w:rsidRDefault="009B5538" w:rsidP="00396286">
      <w:pPr>
        <w:numPr>
          <w:ilvl w:val="0"/>
          <w:numId w:val="39"/>
        </w:numPr>
        <w:jc w:val="both"/>
        <w:rPr>
          <w:rFonts w:ascii="Arial" w:hAnsi="Arial" w:cs="Arial"/>
          <w:color w:val="auto"/>
          <w:lang w:val="en-MY"/>
        </w:rPr>
      </w:pPr>
      <w:r w:rsidRPr="009B5538">
        <w:rPr>
          <w:rFonts w:ascii="Arial" w:hAnsi="Arial" w:cs="Arial"/>
          <w:b/>
          <w:bCs/>
          <w:color w:val="auto"/>
          <w:lang w:val="en-MY"/>
        </w:rPr>
        <w:lastRenderedPageBreak/>
        <w:t>Business Logic:</w:t>
      </w:r>
      <w:r w:rsidRPr="009B5538">
        <w:rPr>
          <w:rFonts w:ascii="Arial" w:hAnsi="Arial" w:cs="Arial"/>
          <w:color w:val="auto"/>
          <w:lang w:val="en-MY"/>
        </w:rPr>
        <w:t> Contains the </w:t>
      </w:r>
      <w:r w:rsidRPr="009B5538">
        <w:rPr>
          <w:rFonts w:ascii="Arial" w:hAnsi="Arial" w:cs="Arial"/>
          <w:b/>
          <w:bCs/>
          <w:color w:val="auto"/>
          <w:lang w:val="en-MY"/>
        </w:rPr>
        <w:t>Decision Logic Module</w:t>
      </w:r>
      <w:r w:rsidRPr="009B5538">
        <w:rPr>
          <w:rFonts w:ascii="Arial" w:hAnsi="Arial" w:cs="Arial"/>
          <w:color w:val="auto"/>
          <w:lang w:val="en-MY"/>
        </w:rPr>
        <w:t> that applies the Economic Threshold Level (ETL) to generate the "Spray/Do Not Spray</w:t>
      </w:r>
      <w:r w:rsidR="00D75797">
        <w:rPr>
          <w:rFonts w:ascii="Arial" w:hAnsi="Arial" w:cs="Arial"/>
          <w:color w:val="auto"/>
          <w:lang w:val="en-MY"/>
        </w:rPr>
        <w:t>/Monitor after 10 days</w:t>
      </w:r>
      <w:r w:rsidRPr="009B5538">
        <w:rPr>
          <w:rFonts w:ascii="Arial" w:hAnsi="Arial" w:cs="Arial"/>
          <w:color w:val="auto"/>
          <w:lang w:val="en-MY"/>
        </w:rPr>
        <w:t>" recommendation locally.</w:t>
      </w:r>
    </w:p>
    <w:p w14:paraId="65B47EBE" w14:textId="690A35D7" w:rsidR="009B5538" w:rsidRPr="009B5538" w:rsidRDefault="009B5538" w:rsidP="00396286">
      <w:pPr>
        <w:numPr>
          <w:ilvl w:val="0"/>
          <w:numId w:val="39"/>
        </w:numPr>
        <w:jc w:val="both"/>
        <w:rPr>
          <w:rFonts w:ascii="Arial" w:hAnsi="Arial" w:cs="Arial"/>
          <w:color w:val="auto"/>
          <w:lang w:val="en-MY"/>
        </w:rPr>
      </w:pPr>
      <w:r w:rsidRPr="009B5538">
        <w:rPr>
          <w:rFonts w:ascii="Arial" w:hAnsi="Arial" w:cs="Arial"/>
          <w:b/>
          <w:bCs/>
          <w:color w:val="auto"/>
          <w:lang w:val="en-MY"/>
        </w:rPr>
        <w:t>Offline Operation:</w:t>
      </w:r>
      <w:r w:rsidRPr="009B5538">
        <w:rPr>
          <w:rFonts w:ascii="Arial" w:hAnsi="Arial" w:cs="Arial"/>
          <w:color w:val="auto"/>
          <w:lang w:val="en-MY"/>
        </w:rPr>
        <w:t> The entire tier is designed to operate within an </w:t>
      </w:r>
      <w:r w:rsidRPr="009B5538">
        <w:rPr>
          <w:rFonts w:ascii="Arial" w:hAnsi="Arial" w:cs="Arial"/>
          <w:b/>
          <w:bCs/>
          <w:color w:val="auto"/>
          <w:lang w:val="en-MY"/>
        </w:rPr>
        <w:t>"Offline Capability Boundary"</w:t>
      </w:r>
      <w:r w:rsidRPr="009B5538">
        <w:rPr>
          <w:rFonts w:ascii="Arial" w:hAnsi="Arial" w:cs="Arial"/>
          <w:color w:val="auto"/>
          <w:lang w:val="en-MY"/>
        </w:rPr>
        <w:t>, meaning all critical functions</w:t>
      </w:r>
      <w:r w:rsidR="00AF5E61">
        <w:rPr>
          <w:rFonts w:ascii="Arial" w:hAnsi="Arial" w:cs="Arial"/>
          <w:color w:val="auto"/>
          <w:lang w:val="en-MY"/>
        </w:rPr>
        <w:t xml:space="preserve"> </w:t>
      </w:r>
      <w:r w:rsidRPr="009B5538">
        <w:rPr>
          <w:rFonts w:ascii="Arial" w:hAnsi="Arial" w:cs="Arial"/>
          <w:color w:val="auto"/>
          <w:lang w:val="en-MY"/>
        </w:rPr>
        <w:t>from image capture to result generation</w:t>
      </w:r>
      <w:r w:rsidR="00C151BC">
        <w:rPr>
          <w:rFonts w:ascii="Arial" w:hAnsi="Arial" w:cs="Arial"/>
          <w:color w:val="auto"/>
          <w:lang w:val="en-MY"/>
        </w:rPr>
        <w:t xml:space="preserve"> </w:t>
      </w:r>
      <w:r w:rsidRPr="009B5538">
        <w:rPr>
          <w:rFonts w:ascii="Arial" w:hAnsi="Arial" w:cs="Arial"/>
          <w:color w:val="auto"/>
          <w:lang w:val="en-MY"/>
        </w:rPr>
        <w:t>work without an internet connection. Data is cached locally and synced with the cloud when available.</w:t>
      </w:r>
    </w:p>
    <w:p w14:paraId="586F1AA9" w14:textId="5BFC7C72" w:rsidR="009B5538" w:rsidRPr="009B5538" w:rsidRDefault="009B5538" w:rsidP="009B5538">
      <w:pPr>
        <w:jc w:val="both"/>
        <w:rPr>
          <w:rFonts w:ascii="Arial" w:hAnsi="Arial" w:cs="Arial"/>
          <w:color w:val="auto"/>
          <w:lang w:val="en-MY"/>
        </w:rPr>
      </w:pPr>
      <w:r w:rsidRPr="009B5538">
        <w:rPr>
          <w:rFonts w:ascii="Arial" w:hAnsi="Arial" w:cs="Arial"/>
          <w:b/>
          <w:bCs/>
          <w:color w:val="auto"/>
          <w:lang w:val="en-MY"/>
        </w:rPr>
        <w:t>Justification:</w:t>
      </w:r>
      <w:r w:rsidRPr="009B5538">
        <w:rPr>
          <w:rFonts w:ascii="Arial" w:hAnsi="Arial" w:cs="Arial"/>
          <w:color w:val="auto"/>
          <w:lang w:val="en-MY"/>
        </w:rPr>
        <w:t> By moving the AI processing and decision logic to the client, the crucial requirement of offline functionality for use in rural farms</w:t>
      </w:r>
      <w:r w:rsidR="00C377AE">
        <w:rPr>
          <w:rFonts w:ascii="Arial" w:hAnsi="Arial" w:cs="Arial"/>
          <w:color w:val="auto"/>
          <w:lang w:val="en-MY"/>
        </w:rPr>
        <w:t xml:space="preserve"> is achieved </w:t>
      </w:r>
      <w:r w:rsidRPr="009B5538">
        <w:rPr>
          <w:rFonts w:ascii="Arial" w:hAnsi="Arial" w:cs="Arial"/>
          <w:color w:val="auto"/>
          <w:lang w:val="en-MY"/>
        </w:rPr>
        <w:t>with minimal latency and no dependency on network reliability.</w:t>
      </w:r>
    </w:p>
    <w:p w14:paraId="395EA4DB" w14:textId="1B32844D" w:rsidR="009B5538" w:rsidRPr="009B5538" w:rsidRDefault="009B5538" w:rsidP="009B5538">
      <w:pPr>
        <w:jc w:val="both"/>
        <w:rPr>
          <w:rFonts w:ascii="Arial" w:hAnsi="Arial" w:cs="Arial"/>
          <w:color w:val="auto"/>
          <w:lang w:val="en-MY"/>
        </w:rPr>
      </w:pPr>
    </w:p>
    <w:p w14:paraId="7EE728C4" w14:textId="022A6F9F" w:rsidR="009B5538" w:rsidRPr="009B5538" w:rsidRDefault="00565F55" w:rsidP="009B5538">
      <w:pPr>
        <w:jc w:val="both"/>
        <w:rPr>
          <w:rFonts w:ascii="Arial" w:hAnsi="Arial" w:cs="Arial"/>
          <w:b/>
          <w:bCs/>
          <w:color w:val="auto"/>
          <w:lang w:val="en-MY"/>
        </w:rPr>
      </w:pPr>
      <w:r>
        <w:rPr>
          <w:rFonts w:ascii="Arial" w:hAnsi="Arial" w:cs="Arial"/>
          <w:b/>
          <w:bCs/>
          <w:color w:val="auto"/>
          <w:lang w:val="en-MY"/>
        </w:rPr>
        <w:t>Backend</w:t>
      </w:r>
      <w:r w:rsidR="009B5538" w:rsidRPr="009B5538">
        <w:rPr>
          <w:rFonts w:ascii="Arial" w:hAnsi="Arial" w:cs="Arial"/>
          <w:b/>
          <w:bCs/>
          <w:color w:val="auto"/>
          <w:lang w:val="en-MY"/>
        </w:rPr>
        <w:t xml:space="preserve"> Tier (Google Firebase)</w:t>
      </w:r>
    </w:p>
    <w:p w14:paraId="673CB6FA" w14:textId="77777777" w:rsidR="009B5538" w:rsidRPr="009B5538" w:rsidRDefault="009B5538" w:rsidP="009B5538">
      <w:pPr>
        <w:jc w:val="both"/>
        <w:rPr>
          <w:rFonts w:ascii="Arial" w:hAnsi="Arial" w:cs="Arial"/>
          <w:color w:val="auto"/>
          <w:lang w:val="en-MY"/>
        </w:rPr>
      </w:pPr>
      <w:r w:rsidRPr="009B5538">
        <w:rPr>
          <w:rFonts w:ascii="Arial" w:hAnsi="Arial" w:cs="Arial"/>
          <w:b/>
          <w:bCs/>
          <w:color w:val="auto"/>
          <w:lang w:val="en-MY"/>
        </w:rPr>
        <w:t>Role:</w:t>
      </w:r>
      <w:r w:rsidRPr="009B5538">
        <w:rPr>
          <w:rFonts w:ascii="Arial" w:hAnsi="Arial" w:cs="Arial"/>
          <w:color w:val="auto"/>
          <w:lang w:val="en-MY"/>
        </w:rPr>
        <w:t> This tier provides managed cloud services that support the mobile app. It handles user management and data persistence without requiring a custom-built backend server.</w:t>
      </w:r>
    </w:p>
    <w:p w14:paraId="1F448B5C" w14:textId="77777777" w:rsidR="009B5538" w:rsidRPr="009B5538" w:rsidRDefault="009B5538" w:rsidP="009B5538">
      <w:pPr>
        <w:jc w:val="both"/>
        <w:rPr>
          <w:rFonts w:ascii="Arial" w:hAnsi="Arial" w:cs="Arial"/>
          <w:color w:val="auto"/>
          <w:lang w:val="en-MY"/>
        </w:rPr>
      </w:pPr>
      <w:r w:rsidRPr="009B5538">
        <w:rPr>
          <w:rFonts w:ascii="Arial" w:hAnsi="Arial" w:cs="Arial"/>
          <w:b/>
          <w:bCs/>
          <w:color w:val="auto"/>
          <w:lang w:val="en-MY"/>
        </w:rPr>
        <w:t>Key Functions:</w:t>
      </w:r>
    </w:p>
    <w:p w14:paraId="23A30989" w14:textId="77777777" w:rsidR="009B5538" w:rsidRPr="009B5538" w:rsidRDefault="009B5538" w:rsidP="00396286">
      <w:pPr>
        <w:numPr>
          <w:ilvl w:val="0"/>
          <w:numId w:val="40"/>
        </w:numPr>
        <w:jc w:val="both"/>
        <w:rPr>
          <w:rFonts w:ascii="Arial" w:hAnsi="Arial" w:cs="Arial"/>
          <w:color w:val="auto"/>
          <w:lang w:val="en-MY"/>
        </w:rPr>
      </w:pPr>
      <w:r w:rsidRPr="009B5538">
        <w:rPr>
          <w:rFonts w:ascii="Arial" w:hAnsi="Arial" w:cs="Arial"/>
          <w:b/>
          <w:bCs/>
          <w:color w:val="auto"/>
          <w:lang w:val="en-MY"/>
        </w:rPr>
        <w:t>Authentication Service:</w:t>
      </w:r>
      <w:r w:rsidRPr="009B5538">
        <w:rPr>
          <w:rFonts w:ascii="Arial" w:hAnsi="Arial" w:cs="Arial"/>
          <w:color w:val="auto"/>
          <w:lang w:val="en-MY"/>
        </w:rPr>
        <w:t> Securely manages user accounts, login sessions, and Two-Factor Authentication (2FA) via Google Authenticator.</w:t>
      </w:r>
    </w:p>
    <w:p w14:paraId="40B1A0B1" w14:textId="77777777" w:rsidR="009B5538" w:rsidRPr="009B5538" w:rsidRDefault="009B5538" w:rsidP="00396286">
      <w:pPr>
        <w:numPr>
          <w:ilvl w:val="0"/>
          <w:numId w:val="40"/>
        </w:numPr>
        <w:jc w:val="both"/>
        <w:rPr>
          <w:rFonts w:ascii="Arial" w:hAnsi="Arial" w:cs="Arial"/>
          <w:color w:val="auto"/>
          <w:lang w:val="en-MY"/>
        </w:rPr>
      </w:pPr>
      <w:r w:rsidRPr="009B5538">
        <w:rPr>
          <w:rFonts w:ascii="Arial" w:hAnsi="Arial" w:cs="Arial"/>
          <w:b/>
          <w:bCs/>
          <w:color w:val="auto"/>
          <w:lang w:val="en-MY"/>
        </w:rPr>
        <w:t>Cloud Firestore:</w:t>
      </w:r>
      <w:r w:rsidRPr="009B5538">
        <w:rPr>
          <w:rFonts w:ascii="Arial" w:hAnsi="Arial" w:cs="Arial"/>
          <w:color w:val="auto"/>
          <w:lang w:val="en-MY"/>
        </w:rPr>
        <w:t> Acts as the primary cloud database, storing user profiles and a synchronized history of all scan records. This allows farmers to access their history from any device.</w:t>
      </w:r>
    </w:p>
    <w:p w14:paraId="796E6A8F" w14:textId="77777777" w:rsidR="009B5538" w:rsidRPr="009B5538" w:rsidRDefault="009B5538" w:rsidP="00396286">
      <w:pPr>
        <w:numPr>
          <w:ilvl w:val="0"/>
          <w:numId w:val="40"/>
        </w:numPr>
        <w:jc w:val="both"/>
        <w:rPr>
          <w:rFonts w:ascii="Arial" w:hAnsi="Arial" w:cs="Arial"/>
          <w:color w:val="auto"/>
          <w:lang w:val="en-MY"/>
        </w:rPr>
      </w:pPr>
      <w:r w:rsidRPr="009B5538">
        <w:rPr>
          <w:rFonts w:ascii="Arial" w:hAnsi="Arial" w:cs="Arial"/>
          <w:b/>
          <w:bCs/>
          <w:color w:val="auto"/>
          <w:lang w:val="en-MY"/>
        </w:rPr>
        <w:t>Data Synchronization:</w:t>
      </w:r>
      <w:r w:rsidRPr="009B5538">
        <w:rPr>
          <w:rFonts w:ascii="Arial" w:hAnsi="Arial" w:cs="Arial"/>
          <w:color w:val="auto"/>
          <w:lang w:val="en-MY"/>
        </w:rPr>
        <w:t> Provides seamless synchronization between the local cache on the mobile app and the cloud database. When the app is online, data is automatically synced, ensuring consistency.</w:t>
      </w:r>
    </w:p>
    <w:p w14:paraId="1BFADC00" w14:textId="77777777" w:rsidR="009B5538" w:rsidRPr="009B5538" w:rsidRDefault="009B5538" w:rsidP="009B5538">
      <w:pPr>
        <w:jc w:val="both"/>
        <w:rPr>
          <w:rFonts w:ascii="Arial" w:hAnsi="Arial" w:cs="Arial"/>
          <w:color w:val="auto"/>
          <w:lang w:val="en-MY"/>
        </w:rPr>
      </w:pPr>
      <w:r w:rsidRPr="009B5538">
        <w:rPr>
          <w:rFonts w:ascii="Arial" w:hAnsi="Arial" w:cs="Arial"/>
          <w:b/>
          <w:bCs/>
          <w:color w:val="auto"/>
          <w:lang w:val="en-MY"/>
        </w:rPr>
        <w:t>Justification:</w:t>
      </w:r>
      <w:r w:rsidRPr="009B5538">
        <w:rPr>
          <w:rFonts w:ascii="Arial" w:hAnsi="Arial" w:cs="Arial"/>
          <w:color w:val="auto"/>
          <w:lang w:val="en-MY"/>
        </w:rPr>
        <w:t> Using Firebase as a Backend-as-a-Service (BaaS) simplifies development, reduces maintenance overhead, and provides robust, scalable services for authentication and data storage that are perfectly suited for a mobile application of this scale.</w:t>
      </w:r>
    </w:p>
    <w:p w14:paraId="7D00E27D" w14:textId="4BCBC05A" w:rsidR="00DE1E2E" w:rsidRPr="006106E6" w:rsidRDefault="00DE1E2E" w:rsidP="00814AA1">
      <w:pPr>
        <w:jc w:val="both"/>
        <w:rPr>
          <w:rFonts w:ascii="Arial" w:hAnsi="Arial" w:cs="Arial"/>
          <w:color w:val="auto"/>
        </w:rPr>
      </w:pPr>
      <w:r w:rsidRPr="006106E6">
        <w:rPr>
          <w:rFonts w:ascii="Arial" w:hAnsi="Arial" w:cs="Arial"/>
          <w:color w:val="auto"/>
        </w:rPr>
        <w:br w:type="page"/>
      </w:r>
    </w:p>
    <w:p w14:paraId="3C86A07E" w14:textId="61A4A55C" w:rsidR="003E4284" w:rsidRPr="00242587" w:rsidRDefault="003E4284" w:rsidP="00814AA1">
      <w:pPr>
        <w:pStyle w:val="Heading3"/>
        <w:jc w:val="both"/>
        <w:rPr>
          <w:rFonts w:ascii="Arial" w:hAnsi="Arial" w:cs="Arial"/>
          <w:b/>
          <w:color w:val="auto"/>
        </w:rPr>
      </w:pPr>
      <w:r w:rsidRPr="00242587">
        <w:rPr>
          <w:rFonts w:ascii="Arial" w:hAnsi="Arial" w:cs="Arial"/>
          <w:b/>
          <w:color w:val="auto"/>
        </w:rPr>
        <w:lastRenderedPageBreak/>
        <w:t>7.2 Use Case Diagram</w:t>
      </w:r>
    </w:p>
    <w:p w14:paraId="18E27C5B" w14:textId="4FE33509" w:rsidR="00AE0805" w:rsidRDefault="002A332B" w:rsidP="00814AA1">
      <w:pPr>
        <w:jc w:val="both"/>
        <w:rPr>
          <w:rFonts w:ascii="Arial" w:hAnsi="Arial" w:cs="Arial"/>
          <w:color w:val="auto"/>
        </w:rPr>
      </w:pPr>
      <w:r w:rsidRPr="006106E6">
        <w:rPr>
          <w:rFonts w:ascii="Arial" w:hAnsi="Arial" w:cs="Arial"/>
          <w:color w:val="auto"/>
        </w:rPr>
        <w:t xml:space="preserve">The use case diagram illustrates the functionalities of two main roles: Admin and Users. The admin </w:t>
      </w:r>
      <w:r w:rsidR="00637D22" w:rsidRPr="006106E6">
        <w:rPr>
          <w:rFonts w:ascii="Arial" w:hAnsi="Arial" w:cs="Arial"/>
          <w:color w:val="auto"/>
        </w:rPr>
        <w:t>manages user ac</w:t>
      </w:r>
      <w:r w:rsidR="001B3C82" w:rsidRPr="006106E6">
        <w:rPr>
          <w:rFonts w:ascii="Arial" w:hAnsi="Arial" w:cs="Arial"/>
          <w:color w:val="auto"/>
        </w:rPr>
        <w:t>counts</w:t>
      </w:r>
      <w:r w:rsidR="00637D22" w:rsidRPr="006106E6">
        <w:rPr>
          <w:rFonts w:ascii="Arial" w:hAnsi="Arial" w:cs="Arial"/>
          <w:color w:val="auto"/>
        </w:rPr>
        <w:t xml:space="preserve"> </w:t>
      </w:r>
      <w:r w:rsidR="00794881" w:rsidRPr="006106E6">
        <w:rPr>
          <w:rFonts w:ascii="Arial" w:hAnsi="Arial" w:cs="Arial"/>
          <w:color w:val="auto"/>
        </w:rPr>
        <w:t xml:space="preserve">and database while </w:t>
      </w:r>
      <w:r w:rsidR="00754021" w:rsidRPr="006106E6">
        <w:rPr>
          <w:rFonts w:ascii="Arial" w:hAnsi="Arial" w:cs="Arial"/>
          <w:color w:val="auto"/>
        </w:rPr>
        <w:t>the u</w:t>
      </w:r>
      <w:r w:rsidR="00794881" w:rsidRPr="006106E6">
        <w:rPr>
          <w:rFonts w:ascii="Arial" w:hAnsi="Arial" w:cs="Arial"/>
          <w:color w:val="auto"/>
        </w:rPr>
        <w:t>ser can upload cocoa pod photo</w:t>
      </w:r>
      <w:r w:rsidR="00346B81" w:rsidRPr="006106E6">
        <w:rPr>
          <w:rFonts w:ascii="Arial" w:hAnsi="Arial" w:cs="Arial"/>
          <w:color w:val="auto"/>
        </w:rPr>
        <w:t>s</w:t>
      </w:r>
      <w:r w:rsidR="00794881" w:rsidRPr="006106E6">
        <w:rPr>
          <w:rFonts w:ascii="Arial" w:hAnsi="Arial" w:cs="Arial"/>
          <w:color w:val="auto"/>
        </w:rPr>
        <w:t xml:space="preserve"> to the database</w:t>
      </w:r>
      <w:r w:rsidR="58AA899B" w:rsidRPr="006106E6">
        <w:rPr>
          <w:rFonts w:ascii="Arial" w:hAnsi="Arial" w:cs="Arial"/>
          <w:color w:val="auto"/>
        </w:rPr>
        <w:t xml:space="preserve"> and view the upload record</w:t>
      </w:r>
      <w:r w:rsidR="5D4FFC68" w:rsidRPr="006106E6">
        <w:rPr>
          <w:rFonts w:ascii="Arial" w:hAnsi="Arial" w:cs="Arial"/>
          <w:color w:val="auto"/>
        </w:rPr>
        <w:t>s from the database</w:t>
      </w:r>
      <w:r w:rsidR="002F7B9C" w:rsidRPr="006106E6">
        <w:rPr>
          <w:rFonts w:ascii="Arial" w:hAnsi="Arial" w:cs="Arial"/>
          <w:color w:val="auto"/>
        </w:rPr>
        <w:t xml:space="preserve">. Both roles </w:t>
      </w:r>
      <w:r w:rsidR="002F7725" w:rsidRPr="006106E6">
        <w:rPr>
          <w:rFonts w:ascii="Arial" w:hAnsi="Arial" w:cs="Arial"/>
          <w:color w:val="auto"/>
        </w:rPr>
        <w:t>have access to common functionalities such as sign up, login and logout.</w:t>
      </w:r>
      <w:r w:rsidR="000C1D9B" w:rsidRPr="006106E6">
        <w:rPr>
          <w:rFonts w:ascii="Arial" w:hAnsi="Arial" w:cs="Arial"/>
          <w:color w:val="auto"/>
        </w:rPr>
        <w:t xml:space="preserve"> </w:t>
      </w:r>
    </w:p>
    <w:p w14:paraId="06A38E6B" w14:textId="41292BB8" w:rsidR="00242587" w:rsidRPr="006106E6" w:rsidRDefault="00242587" w:rsidP="00814AA1">
      <w:pPr>
        <w:jc w:val="both"/>
        <w:rPr>
          <w:rFonts w:ascii="Arial" w:hAnsi="Arial" w:cs="Arial"/>
          <w:color w:val="auto"/>
        </w:rPr>
      </w:pPr>
      <w:r>
        <w:rPr>
          <w:rFonts w:ascii="Arial" w:hAnsi="Arial" w:cs="Arial"/>
          <w:color w:val="auto"/>
        </w:rPr>
        <w:t>Diagram 3: Use Case Diagram</w:t>
      </w:r>
    </w:p>
    <w:p w14:paraId="43A29FDE" w14:textId="42695724" w:rsidR="00575322" w:rsidRPr="006106E6" w:rsidRDefault="3F608C40" w:rsidP="00575322">
      <w:pPr>
        <w:rPr>
          <w:rFonts w:ascii="Arial" w:hAnsi="Arial" w:cs="Arial"/>
          <w:color w:val="auto"/>
        </w:rPr>
      </w:pPr>
      <w:r w:rsidRPr="006106E6">
        <w:rPr>
          <w:rFonts w:ascii="Arial" w:hAnsi="Arial" w:cs="Arial"/>
          <w:noProof/>
          <w:color w:val="auto"/>
        </w:rPr>
        <w:drawing>
          <wp:inline distT="0" distB="0" distL="0" distR="0" wp14:anchorId="1217FCBA" wp14:editId="731DD48A">
            <wp:extent cx="4457700" cy="5486400"/>
            <wp:effectExtent l="0" t="0" r="0" b="0"/>
            <wp:docPr id="17078723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72367" name=""/>
                    <pic:cNvPicPr/>
                  </pic:nvPicPr>
                  <pic:blipFill>
                    <a:blip r:embed="rId13">
                      <a:extLst>
                        <a:ext uri="{28A0092B-C50C-407E-A947-70E740481C1C}">
                          <a14:useLocalDpi xmlns:a14="http://schemas.microsoft.com/office/drawing/2010/main" val="0"/>
                        </a:ext>
                      </a:extLst>
                    </a:blip>
                    <a:stretch>
                      <a:fillRect/>
                    </a:stretch>
                  </pic:blipFill>
                  <pic:spPr>
                    <a:xfrm>
                      <a:off x="0" y="0"/>
                      <a:ext cx="4457700" cy="5486400"/>
                    </a:xfrm>
                    <a:prstGeom prst="rect">
                      <a:avLst/>
                    </a:prstGeom>
                  </pic:spPr>
                </pic:pic>
              </a:graphicData>
            </a:graphic>
          </wp:inline>
        </w:drawing>
      </w:r>
    </w:p>
    <w:p w14:paraId="0A1777CC" w14:textId="75DDEA2C" w:rsidR="00DE1E2E" w:rsidRPr="006106E6" w:rsidRDefault="00DE1E2E">
      <w:pPr>
        <w:rPr>
          <w:rFonts w:ascii="Arial" w:hAnsi="Arial" w:cs="Arial"/>
          <w:color w:val="auto"/>
          <w:lang w:val="en-MY"/>
        </w:rPr>
      </w:pPr>
      <w:r w:rsidRPr="006106E6">
        <w:rPr>
          <w:rFonts w:ascii="Arial" w:hAnsi="Arial" w:cs="Arial"/>
          <w:color w:val="auto"/>
          <w:lang w:val="en-MY"/>
        </w:rPr>
        <w:br w:type="page"/>
      </w:r>
    </w:p>
    <w:p w14:paraId="3834AC02" w14:textId="47ADCDBB" w:rsidR="007A1C2D" w:rsidRDefault="003E4284" w:rsidP="003E4284">
      <w:pPr>
        <w:pStyle w:val="Heading3"/>
        <w:rPr>
          <w:rFonts w:ascii="Arial" w:hAnsi="Arial" w:cs="Arial"/>
          <w:b/>
          <w:color w:val="auto"/>
        </w:rPr>
      </w:pPr>
      <w:r w:rsidRPr="00242587">
        <w:rPr>
          <w:rFonts w:ascii="Arial" w:hAnsi="Arial" w:cs="Arial"/>
          <w:b/>
          <w:color w:val="auto"/>
        </w:rPr>
        <w:lastRenderedPageBreak/>
        <w:t>7.3 Process Flow Diagram</w:t>
      </w:r>
    </w:p>
    <w:p w14:paraId="67D7E396" w14:textId="38C31522" w:rsidR="00242587" w:rsidRPr="00242587" w:rsidRDefault="00242587" w:rsidP="00242587">
      <w:pPr>
        <w:rPr>
          <w:rFonts w:ascii="Arial" w:hAnsi="Arial" w:cs="Arial"/>
          <w:color w:val="auto"/>
        </w:rPr>
      </w:pPr>
      <w:r w:rsidRPr="00242587">
        <w:rPr>
          <w:rFonts w:ascii="Arial" w:hAnsi="Arial" w:cs="Arial"/>
          <w:color w:val="auto"/>
        </w:rPr>
        <w:t>Diagram 4: Process Flow Diagram</w:t>
      </w:r>
    </w:p>
    <w:p w14:paraId="4315D521" w14:textId="77777777" w:rsidR="003073D1" w:rsidRPr="006106E6" w:rsidRDefault="00B72AF4" w:rsidP="00DE1E2E">
      <w:pPr>
        <w:rPr>
          <w:rFonts w:ascii="Arial" w:hAnsi="Arial" w:cs="Arial"/>
          <w:color w:val="auto"/>
        </w:rPr>
      </w:pPr>
      <w:r w:rsidRPr="006106E6">
        <w:rPr>
          <w:rFonts w:ascii="Arial" w:hAnsi="Arial" w:cs="Arial"/>
          <w:noProof/>
          <w:color w:val="auto"/>
        </w:rPr>
        <w:drawing>
          <wp:inline distT="0" distB="0" distL="0" distR="0" wp14:anchorId="6F4B6F35" wp14:editId="5DE38ED5">
            <wp:extent cx="5486400" cy="2289810"/>
            <wp:effectExtent l="0" t="0" r="0" b="0"/>
            <wp:docPr id="1140872778"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72778" name="Picture 1" descr="A diagram of a computer program&#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2289810"/>
                    </a:xfrm>
                    <a:prstGeom prst="rect">
                      <a:avLst/>
                    </a:prstGeom>
                    <a:noFill/>
                    <a:ln>
                      <a:noFill/>
                    </a:ln>
                  </pic:spPr>
                </pic:pic>
              </a:graphicData>
            </a:graphic>
          </wp:inline>
        </w:drawing>
      </w:r>
    </w:p>
    <w:p w14:paraId="54238E61" w14:textId="79A22C16" w:rsidR="003073D1" w:rsidRPr="006106E6" w:rsidRDefault="003073D1" w:rsidP="00814AA1">
      <w:pPr>
        <w:jc w:val="both"/>
        <w:rPr>
          <w:rFonts w:ascii="Arial" w:hAnsi="Arial" w:cs="Arial"/>
          <w:color w:val="auto"/>
          <w:lang w:val="en-MY"/>
        </w:rPr>
      </w:pPr>
      <w:r w:rsidRPr="006106E6">
        <w:rPr>
          <w:rFonts w:ascii="Arial" w:hAnsi="Arial" w:cs="Arial"/>
          <w:color w:val="auto"/>
          <w:lang w:val="en-MY"/>
        </w:rPr>
        <w:t>The process flow diagram illustrates the step-by-step interaction between the cocoa farmer (user) and the Cocoa</w:t>
      </w:r>
      <w:r w:rsidR="00F0176E" w:rsidRPr="006106E6">
        <w:rPr>
          <w:rFonts w:ascii="Arial" w:hAnsi="Arial" w:cs="Arial"/>
          <w:color w:val="auto"/>
          <w:lang w:val="en-MY"/>
        </w:rPr>
        <w:t xml:space="preserve"> </w:t>
      </w:r>
      <w:r w:rsidRPr="006106E6">
        <w:rPr>
          <w:rFonts w:ascii="Arial" w:hAnsi="Arial" w:cs="Arial"/>
          <w:color w:val="auto"/>
          <w:lang w:val="en-MY"/>
        </w:rPr>
        <w:t>Vision system to perform a CPB egg detection scan and receive a spraying recommendation. The workflow begins with the user launching the application and authenticating to ensure data security and personalization. After navigating to the detection screen, the user captures an image of a cocoa pod. The system first checks the image for basic quality to ensure it is suitable for analysis. If the quality is poor, the user is prompted to retake the photo.</w:t>
      </w:r>
    </w:p>
    <w:p w14:paraId="731A091C" w14:textId="1DD65ED6" w:rsidR="003073D1" w:rsidRPr="006106E6" w:rsidRDefault="003073D1" w:rsidP="00814AA1">
      <w:pPr>
        <w:jc w:val="both"/>
        <w:rPr>
          <w:rFonts w:ascii="Arial" w:hAnsi="Arial" w:cs="Arial"/>
          <w:color w:val="auto"/>
          <w:lang w:val="en-MY"/>
        </w:rPr>
      </w:pPr>
      <w:r w:rsidRPr="006106E6">
        <w:rPr>
          <w:rFonts w:ascii="Arial" w:hAnsi="Arial" w:cs="Arial"/>
          <w:color w:val="auto"/>
          <w:lang w:val="en-MY"/>
        </w:rPr>
        <w:t xml:space="preserve">Once a suitable image is captured, it is uploaded to the backend server. The backend then forwards the image to the dedicated AI service for processing. The AI model </w:t>
      </w:r>
      <w:r w:rsidR="002D5FAA" w:rsidRPr="006106E6">
        <w:rPr>
          <w:rFonts w:ascii="Arial" w:hAnsi="Arial" w:cs="Arial"/>
          <w:color w:val="auto"/>
          <w:lang w:val="en-MY"/>
        </w:rPr>
        <w:t>analyses</w:t>
      </w:r>
      <w:r w:rsidRPr="006106E6">
        <w:rPr>
          <w:rFonts w:ascii="Arial" w:hAnsi="Arial" w:cs="Arial"/>
          <w:color w:val="auto"/>
          <w:lang w:val="en-MY"/>
        </w:rPr>
        <w:t xml:space="preserve"> the image to identify, count, and locate any CPB eggs present. This count is returned to the backend, where the core business logic is applied: the system compares the egg count against the pre-defined Economic Threshold Level (ETL). Based on this comparison, one of three clear recommendations is generated: </w:t>
      </w:r>
      <w:r w:rsidRPr="006106E6">
        <w:rPr>
          <w:rFonts w:ascii="Arial" w:hAnsi="Arial" w:cs="Arial"/>
          <w:b/>
          <w:color w:val="auto"/>
          <w:lang w:val="en-MY"/>
        </w:rPr>
        <w:t>Spray</w:t>
      </w:r>
      <w:r w:rsidRPr="006106E6">
        <w:rPr>
          <w:rFonts w:ascii="Arial" w:hAnsi="Arial" w:cs="Arial"/>
          <w:color w:val="auto"/>
          <w:lang w:val="en-MY"/>
        </w:rPr>
        <w:t> (if the count meets or exceeds the ETL), </w:t>
      </w:r>
      <w:r w:rsidRPr="006106E6">
        <w:rPr>
          <w:rFonts w:ascii="Arial" w:hAnsi="Arial" w:cs="Arial"/>
          <w:b/>
          <w:color w:val="auto"/>
          <w:lang w:val="en-MY"/>
        </w:rPr>
        <w:t>Do Not Spray</w:t>
      </w:r>
      <w:r w:rsidRPr="006106E6">
        <w:rPr>
          <w:rFonts w:ascii="Arial" w:hAnsi="Arial" w:cs="Arial"/>
          <w:color w:val="auto"/>
          <w:lang w:val="en-MY"/>
        </w:rPr>
        <w:t> (if the count is below the threshold), or </w:t>
      </w:r>
      <w:r w:rsidRPr="006106E6">
        <w:rPr>
          <w:rFonts w:ascii="Arial" w:hAnsi="Arial" w:cs="Arial"/>
          <w:b/>
          <w:color w:val="auto"/>
          <w:lang w:val="en-MY"/>
        </w:rPr>
        <w:t>Monitor Again</w:t>
      </w:r>
      <w:r w:rsidRPr="006106E6">
        <w:rPr>
          <w:rFonts w:ascii="Arial" w:hAnsi="Arial" w:cs="Arial"/>
          <w:color w:val="auto"/>
          <w:lang w:val="en-MY"/>
        </w:rPr>
        <w:t> (if the count is near the threshold, suggesting a re-check after a set period).</w:t>
      </w:r>
    </w:p>
    <w:p w14:paraId="48DC6A43" w14:textId="77777777" w:rsidR="003073D1" w:rsidRPr="006106E6" w:rsidRDefault="003073D1" w:rsidP="00814AA1">
      <w:pPr>
        <w:jc w:val="both"/>
        <w:rPr>
          <w:rFonts w:ascii="Arial" w:hAnsi="Arial" w:cs="Arial"/>
          <w:color w:val="auto"/>
          <w:lang w:val="en-MY"/>
        </w:rPr>
      </w:pPr>
      <w:r w:rsidRPr="006106E6">
        <w:rPr>
          <w:rFonts w:ascii="Arial" w:hAnsi="Arial" w:cs="Arial"/>
          <w:color w:val="auto"/>
          <w:lang w:val="en-MY"/>
        </w:rPr>
        <w:t>This final recommendation, along with the egg count and processed image (often with visual bounding boxes), is then sent back and displayed to the user on the mobile app. Simultaneously, the record of this scan—including all relevant data—is saved to the database for the user's future reference and historical tracking. The process concludes by allowing the user to perform another scan, creating a seamless and efficient loop for ongoing pest management. This automated flow replaces the manual, error-prone sequential sampling process described by the client, providing farmers with a rapid, data-driven decision-making tool.</w:t>
      </w:r>
    </w:p>
    <w:p w14:paraId="5BF72C95" w14:textId="120774BB" w:rsidR="00DE1E2E" w:rsidRPr="006106E6" w:rsidRDefault="00DE1E2E" w:rsidP="00814AA1">
      <w:pPr>
        <w:jc w:val="both"/>
        <w:rPr>
          <w:rFonts w:ascii="Arial" w:hAnsi="Arial" w:cs="Arial"/>
          <w:color w:val="auto"/>
        </w:rPr>
      </w:pPr>
      <w:r w:rsidRPr="006106E6">
        <w:rPr>
          <w:rFonts w:ascii="Arial" w:hAnsi="Arial" w:cs="Arial"/>
          <w:color w:val="auto"/>
        </w:rPr>
        <w:br w:type="page"/>
      </w:r>
    </w:p>
    <w:p w14:paraId="1737B95C" w14:textId="5F1AE963" w:rsidR="00B02908" w:rsidRDefault="00B02908" w:rsidP="00814AA1">
      <w:pPr>
        <w:pStyle w:val="Heading2"/>
        <w:numPr>
          <w:ilvl w:val="0"/>
          <w:numId w:val="4"/>
        </w:numPr>
        <w:ind w:left="360"/>
        <w:jc w:val="both"/>
        <w:rPr>
          <w:rFonts w:ascii="Arial" w:hAnsi="Arial" w:cs="Arial"/>
          <w:b/>
          <w:color w:val="auto"/>
        </w:rPr>
      </w:pPr>
      <w:r w:rsidRPr="00242587">
        <w:rPr>
          <w:rFonts w:ascii="Arial" w:hAnsi="Arial" w:cs="Arial"/>
          <w:b/>
          <w:color w:val="auto"/>
        </w:rPr>
        <w:lastRenderedPageBreak/>
        <w:t>P</w:t>
      </w:r>
      <w:r w:rsidR="00C51EBF" w:rsidRPr="00242587">
        <w:rPr>
          <w:rFonts w:ascii="Arial" w:hAnsi="Arial" w:cs="Arial"/>
          <w:b/>
          <w:color w:val="auto"/>
        </w:rPr>
        <w:t>r</w:t>
      </w:r>
      <w:r w:rsidRPr="00242587">
        <w:rPr>
          <w:rFonts w:ascii="Arial" w:hAnsi="Arial" w:cs="Arial"/>
          <w:b/>
          <w:color w:val="auto"/>
        </w:rPr>
        <w:t>oduct backlog</w:t>
      </w:r>
    </w:p>
    <w:p w14:paraId="2CE72EF1" w14:textId="0C22E5C6" w:rsidR="00A718FE" w:rsidRPr="00A718FE" w:rsidRDefault="00A718FE" w:rsidP="00A718FE">
      <w:pPr>
        <w:jc w:val="both"/>
        <w:rPr>
          <w:rFonts w:ascii="Arial" w:hAnsi="Arial" w:cs="Arial"/>
          <w:color w:val="auto"/>
        </w:rPr>
      </w:pPr>
      <w:r w:rsidRPr="00A718FE">
        <w:rPr>
          <w:rFonts w:ascii="Arial" w:hAnsi="Arial" w:cs="Arial"/>
          <w:color w:val="auto"/>
        </w:rPr>
        <w:t>The Product Backlog provides a prioritized list of features, enhancements, and tasks required to deliver the CPB egg detection mobile application. It serves as a dynamic roadmap for the development team, outlining key functionalities such as user authentication, AI-powered detection, and administrative controls. Each backlog item includes details on business value, dependencies, and the expected sprint for release, ensuring alignment with project objectives and stakeholder expectations.</w:t>
      </w:r>
    </w:p>
    <w:p w14:paraId="75E0A063" w14:textId="3A96B77B" w:rsidR="00814AA1" w:rsidRPr="00242587" w:rsidRDefault="00242587" w:rsidP="00242587">
      <w:pPr>
        <w:jc w:val="both"/>
        <w:rPr>
          <w:rFonts w:ascii="Arial" w:hAnsi="Arial" w:cs="Arial"/>
          <w:color w:val="auto"/>
          <w:lang w:val="en-MY"/>
        </w:rPr>
      </w:pPr>
      <w:r w:rsidRPr="00242587">
        <w:rPr>
          <w:rFonts w:ascii="Arial" w:hAnsi="Arial" w:cs="Arial"/>
          <w:color w:val="auto"/>
        </w:rPr>
        <w:t xml:space="preserve">Table </w:t>
      </w:r>
      <w:r>
        <w:rPr>
          <w:rFonts w:ascii="Arial" w:hAnsi="Arial" w:cs="Arial"/>
          <w:color w:val="auto"/>
        </w:rPr>
        <w:t>10</w:t>
      </w:r>
      <w:r w:rsidRPr="00242587">
        <w:rPr>
          <w:rFonts w:ascii="Arial" w:hAnsi="Arial" w:cs="Arial"/>
          <w:color w:val="auto"/>
        </w:rPr>
        <w:t xml:space="preserve">: </w:t>
      </w:r>
      <w:r>
        <w:rPr>
          <w:rFonts w:ascii="Arial" w:hAnsi="Arial" w:cs="Arial"/>
          <w:color w:val="auto"/>
        </w:rPr>
        <w:t>Product Backlog</w:t>
      </w:r>
    </w:p>
    <w:tbl>
      <w:tblPr>
        <w:tblStyle w:val="TableGrid"/>
        <w:tblW w:w="0" w:type="auto"/>
        <w:tblLook w:val="04A0" w:firstRow="1" w:lastRow="0" w:firstColumn="1" w:lastColumn="0" w:noHBand="0" w:noVBand="1"/>
      </w:tblPr>
      <w:tblGrid>
        <w:gridCol w:w="1129"/>
        <w:gridCol w:w="2496"/>
        <w:gridCol w:w="1707"/>
        <w:gridCol w:w="1918"/>
        <w:gridCol w:w="1380"/>
      </w:tblGrid>
      <w:tr w:rsidR="00711C33" w14:paraId="057805C3" w14:textId="7D6774DC" w:rsidTr="004C3C9E">
        <w:tc>
          <w:tcPr>
            <w:tcW w:w="1129" w:type="dxa"/>
          </w:tcPr>
          <w:p w14:paraId="0B4E00B0" w14:textId="34C8843B" w:rsidR="00711C33" w:rsidRPr="006106E6" w:rsidRDefault="00711C33" w:rsidP="00B02908">
            <w:pPr>
              <w:rPr>
                <w:rFonts w:ascii="Arial" w:hAnsi="Arial" w:cs="Arial"/>
                <w:color w:val="auto"/>
              </w:rPr>
            </w:pPr>
            <w:r w:rsidRPr="006106E6">
              <w:rPr>
                <w:rFonts w:ascii="Arial" w:hAnsi="Arial" w:cs="Arial"/>
                <w:color w:val="auto"/>
              </w:rPr>
              <w:t>Product Backlog No:</w:t>
            </w:r>
          </w:p>
        </w:tc>
        <w:tc>
          <w:tcPr>
            <w:tcW w:w="2496" w:type="dxa"/>
          </w:tcPr>
          <w:p w14:paraId="4A7D0AF2" w14:textId="45E567BC" w:rsidR="00711C33" w:rsidRPr="006106E6" w:rsidRDefault="00711C33" w:rsidP="00B02908">
            <w:pPr>
              <w:rPr>
                <w:rFonts w:ascii="Arial" w:hAnsi="Arial" w:cs="Arial"/>
                <w:color w:val="auto"/>
              </w:rPr>
            </w:pPr>
            <w:r w:rsidRPr="006106E6">
              <w:rPr>
                <w:rFonts w:ascii="Arial" w:hAnsi="Arial" w:cs="Arial"/>
                <w:color w:val="auto"/>
              </w:rPr>
              <w:t>Product Backlog Items</w:t>
            </w:r>
          </w:p>
        </w:tc>
        <w:tc>
          <w:tcPr>
            <w:tcW w:w="1707" w:type="dxa"/>
          </w:tcPr>
          <w:p w14:paraId="3A19C9CB" w14:textId="67A0DB4E" w:rsidR="00711C33" w:rsidRPr="006106E6" w:rsidRDefault="00711C33" w:rsidP="00B02908">
            <w:pPr>
              <w:rPr>
                <w:rFonts w:ascii="Arial" w:hAnsi="Arial" w:cs="Arial"/>
                <w:color w:val="auto"/>
              </w:rPr>
            </w:pPr>
            <w:r w:rsidRPr="006106E6">
              <w:rPr>
                <w:rFonts w:ascii="Arial" w:hAnsi="Arial" w:cs="Arial"/>
                <w:color w:val="auto"/>
              </w:rPr>
              <w:t>Business Value</w:t>
            </w:r>
          </w:p>
        </w:tc>
        <w:tc>
          <w:tcPr>
            <w:tcW w:w="1918" w:type="dxa"/>
          </w:tcPr>
          <w:p w14:paraId="0A5F4F76" w14:textId="17852871" w:rsidR="00711C33" w:rsidRPr="006106E6" w:rsidRDefault="00711C33" w:rsidP="00B02908">
            <w:pPr>
              <w:rPr>
                <w:rFonts w:ascii="Arial" w:hAnsi="Arial" w:cs="Arial"/>
                <w:color w:val="auto"/>
              </w:rPr>
            </w:pPr>
            <w:r w:rsidRPr="006106E6">
              <w:rPr>
                <w:rFonts w:ascii="Arial" w:hAnsi="Arial" w:cs="Arial"/>
                <w:color w:val="auto"/>
              </w:rPr>
              <w:t>Dependencies</w:t>
            </w:r>
          </w:p>
        </w:tc>
        <w:tc>
          <w:tcPr>
            <w:tcW w:w="1380" w:type="dxa"/>
          </w:tcPr>
          <w:p w14:paraId="04FB0E7E" w14:textId="6F8F35B4" w:rsidR="00711C33" w:rsidRPr="006106E6" w:rsidRDefault="00711C33" w:rsidP="00B02908">
            <w:pPr>
              <w:rPr>
                <w:rFonts w:ascii="Arial" w:hAnsi="Arial" w:cs="Arial"/>
                <w:color w:val="auto"/>
              </w:rPr>
            </w:pPr>
            <w:r w:rsidRPr="006106E6">
              <w:rPr>
                <w:rFonts w:ascii="Arial" w:hAnsi="Arial" w:cs="Arial"/>
                <w:color w:val="auto"/>
              </w:rPr>
              <w:t xml:space="preserve">Expected Sprint Release </w:t>
            </w:r>
          </w:p>
        </w:tc>
      </w:tr>
      <w:tr w:rsidR="00711C33" w14:paraId="23EDFAF0" w14:textId="719D3F23" w:rsidTr="004C3C9E">
        <w:tc>
          <w:tcPr>
            <w:tcW w:w="1129" w:type="dxa"/>
          </w:tcPr>
          <w:p w14:paraId="6881BD8A" w14:textId="59FDE441" w:rsidR="00711C33" w:rsidRPr="006106E6" w:rsidRDefault="00711C33" w:rsidP="004C3C9E">
            <w:pPr>
              <w:pStyle w:val="ListParagraph"/>
              <w:numPr>
                <w:ilvl w:val="0"/>
                <w:numId w:val="9"/>
              </w:numPr>
              <w:spacing w:after="0" w:line="240" w:lineRule="auto"/>
              <w:ind w:left="927"/>
              <w:rPr>
                <w:rFonts w:ascii="Arial" w:hAnsi="Arial" w:cs="Arial"/>
                <w:color w:val="auto"/>
              </w:rPr>
            </w:pPr>
          </w:p>
        </w:tc>
        <w:tc>
          <w:tcPr>
            <w:tcW w:w="2496" w:type="dxa"/>
          </w:tcPr>
          <w:p w14:paraId="54513DB5" w14:textId="10170EF7" w:rsidR="00711C33" w:rsidRPr="006106E6" w:rsidRDefault="00711C33" w:rsidP="00B02908">
            <w:pPr>
              <w:rPr>
                <w:rFonts w:ascii="Arial" w:hAnsi="Arial" w:cs="Arial"/>
                <w:color w:val="auto"/>
              </w:rPr>
            </w:pPr>
            <w:r w:rsidRPr="006106E6">
              <w:rPr>
                <w:rFonts w:ascii="Arial" w:hAnsi="Arial" w:cs="Arial"/>
                <w:color w:val="auto"/>
              </w:rPr>
              <w:t>User Registration Feature</w:t>
            </w:r>
          </w:p>
        </w:tc>
        <w:tc>
          <w:tcPr>
            <w:tcW w:w="1707" w:type="dxa"/>
          </w:tcPr>
          <w:p w14:paraId="4BB93C25" w14:textId="03621E0B" w:rsidR="00711C33" w:rsidRPr="006106E6" w:rsidRDefault="001159C8" w:rsidP="00B02908">
            <w:pPr>
              <w:rPr>
                <w:rFonts w:ascii="Arial" w:hAnsi="Arial" w:cs="Arial"/>
                <w:color w:val="auto"/>
              </w:rPr>
            </w:pPr>
            <w:r w:rsidRPr="006106E6">
              <w:rPr>
                <w:rFonts w:ascii="Arial" w:hAnsi="Arial" w:cs="Arial"/>
                <w:color w:val="auto"/>
              </w:rPr>
              <w:t>H</w:t>
            </w:r>
            <w:r w:rsidR="009D02E8" w:rsidRPr="006106E6">
              <w:rPr>
                <w:rFonts w:ascii="Arial" w:hAnsi="Arial" w:cs="Arial"/>
                <w:color w:val="auto"/>
              </w:rPr>
              <w:t>igh</w:t>
            </w:r>
          </w:p>
        </w:tc>
        <w:tc>
          <w:tcPr>
            <w:tcW w:w="1918" w:type="dxa"/>
          </w:tcPr>
          <w:p w14:paraId="1C4526CB" w14:textId="50802475" w:rsidR="00711C33" w:rsidRPr="006106E6" w:rsidRDefault="009D02E8" w:rsidP="00B02908">
            <w:pPr>
              <w:rPr>
                <w:rFonts w:ascii="Arial" w:hAnsi="Arial" w:cs="Arial"/>
                <w:color w:val="auto"/>
              </w:rPr>
            </w:pPr>
            <w:r w:rsidRPr="006106E6">
              <w:rPr>
                <w:rFonts w:ascii="Arial" w:hAnsi="Arial" w:cs="Arial"/>
                <w:color w:val="auto"/>
              </w:rPr>
              <w:t>None</w:t>
            </w:r>
          </w:p>
        </w:tc>
        <w:tc>
          <w:tcPr>
            <w:tcW w:w="1380" w:type="dxa"/>
          </w:tcPr>
          <w:p w14:paraId="388C14E1" w14:textId="18CF4A50" w:rsidR="00711C33" w:rsidRPr="006106E6" w:rsidRDefault="00152FDE" w:rsidP="00B02908">
            <w:pPr>
              <w:rPr>
                <w:rFonts w:ascii="Arial" w:hAnsi="Arial" w:cs="Arial"/>
                <w:color w:val="auto"/>
              </w:rPr>
            </w:pPr>
            <w:r w:rsidRPr="006106E6">
              <w:rPr>
                <w:rFonts w:ascii="Arial" w:hAnsi="Arial" w:cs="Arial"/>
                <w:color w:val="auto"/>
              </w:rPr>
              <w:t>2</w:t>
            </w:r>
          </w:p>
        </w:tc>
      </w:tr>
      <w:tr w:rsidR="00711C33" w14:paraId="51AE42CD" w14:textId="148263CD" w:rsidTr="004C3C9E">
        <w:tc>
          <w:tcPr>
            <w:tcW w:w="1129" w:type="dxa"/>
          </w:tcPr>
          <w:p w14:paraId="7BC07DB5" w14:textId="77777777" w:rsidR="00711C33" w:rsidRPr="006106E6" w:rsidRDefault="00711C33" w:rsidP="004C3C9E">
            <w:pPr>
              <w:pStyle w:val="ListParagraph"/>
              <w:numPr>
                <w:ilvl w:val="0"/>
                <w:numId w:val="9"/>
              </w:numPr>
              <w:spacing w:after="0" w:line="240" w:lineRule="auto"/>
              <w:ind w:left="927"/>
              <w:rPr>
                <w:rFonts w:ascii="Arial" w:hAnsi="Arial" w:cs="Arial"/>
                <w:color w:val="auto"/>
              </w:rPr>
            </w:pPr>
          </w:p>
        </w:tc>
        <w:tc>
          <w:tcPr>
            <w:tcW w:w="2496" w:type="dxa"/>
          </w:tcPr>
          <w:p w14:paraId="22A3959F" w14:textId="3221AA8C" w:rsidR="00711C33" w:rsidRPr="006106E6" w:rsidRDefault="00711C33" w:rsidP="00B02908">
            <w:pPr>
              <w:rPr>
                <w:rFonts w:ascii="Arial" w:hAnsi="Arial" w:cs="Arial"/>
                <w:color w:val="auto"/>
              </w:rPr>
            </w:pPr>
            <w:r w:rsidRPr="006106E6">
              <w:rPr>
                <w:rFonts w:ascii="Arial" w:hAnsi="Arial" w:cs="Arial"/>
                <w:color w:val="auto"/>
              </w:rPr>
              <w:t>User login and logout Feature</w:t>
            </w:r>
          </w:p>
        </w:tc>
        <w:tc>
          <w:tcPr>
            <w:tcW w:w="1707" w:type="dxa"/>
          </w:tcPr>
          <w:p w14:paraId="78AFBAD1" w14:textId="733EB813" w:rsidR="00711C33" w:rsidRPr="006106E6" w:rsidRDefault="009D02E8" w:rsidP="00B02908">
            <w:pPr>
              <w:rPr>
                <w:rFonts w:ascii="Arial" w:hAnsi="Arial" w:cs="Arial"/>
                <w:color w:val="auto"/>
              </w:rPr>
            </w:pPr>
            <w:r w:rsidRPr="006106E6">
              <w:rPr>
                <w:rFonts w:ascii="Arial" w:hAnsi="Arial" w:cs="Arial"/>
                <w:color w:val="auto"/>
              </w:rPr>
              <w:t>High</w:t>
            </w:r>
          </w:p>
        </w:tc>
        <w:tc>
          <w:tcPr>
            <w:tcW w:w="1918" w:type="dxa"/>
          </w:tcPr>
          <w:p w14:paraId="089EDDC3" w14:textId="70181412" w:rsidR="00711C33" w:rsidRPr="006106E6" w:rsidRDefault="007A536B" w:rsidP="00B02908">
            <w:pPr>
              <w:rPr>
                <w:rFonts w:ascii="Arial" w:hAnsi="Arial" w:cs="Arial"/>
                <w:color w:val="auto"/>
              </w:rPr>
            </w:pPr>
            <w:r w:rsidRPr="006106E6">
              <w:rPr>
                <w:rFonts w:ascii="Arial" w:hAnsi="Arial" w:cs="Arial"/>
                <w:color w:val="auto"/>
              </w:rPr>
              <w:t>1</w:t>
            </w:r>
          </w:p>
        </w:tc>
        <w:tc>
          <w:tcPr>
            <w:tcW w:w="1380" w:type="dxa"/>
          </w:tcPr>
          <w:p w14:paraId="693B7A8C" w14:textId="63628D37" w:rsidR="00711C33" w:rsidRPr="006106E6" w:rsidRDefault="00152FDE" w:rsidP="00B02908">
            <w:pPr>
              <w:rPr>
                <w:rFonts w:ascii="Arial" w:hAnsi="Arial" w:cs="Arial"/>
                <w:color w:val="auto"/>
              </w:rPr>
            </w:pPr>
            <w:r w:rsidRPr="006106E6">
              <w:rPr>
                <w:rFonts w:ascii="Arial" w:hAnsi="Arial" w:cs="Arial"/>
                <w:color w:val="auto"/>
              </w:rPr>
              <w:t>2</w:t>
            </w:r>
          </w:p>
        </w:tc>
      </w:tr>
      <w:tr w:rsidR="00711C33" w14:paraId="20BFD828" w14:textId="4AD3B238" w:rsidTr="004C3C9E">
        <w:tc>
          <w:tcPr>
            <w:tcW w:w="1129" w:type="dxa"/>
          </w:tcPr>
          <w:p w14:paraId="25459ED2" w14:textId="77777777" w:rsidR="00711C33" w:rsidRPr="006106E6" w:rsidRDefault="00711C33" w:rsidP="004C3C9E">
            <w:pPr>
              <w:pStyle w:val="ListParagraph"/>
              <w:numPr>
                <w:ilvl w:val="0"/>
                <w:numId w:val="9"/>
              </w:numPr>
              <w:spacing w:after="0" w:line="240" w:lineRule="auto"/>
              <w:ind w:left="927"/>
              <w:rPr>
                <w:rFonts w:ascii="Arial" w:hAnsi="Arial" w:cs="Arial"/>
                <w:color w:val="auto"/>
              </w:rPr>
            </w:pPr>
          </w:p>
        </w:tc>
        <w:tc>
          <w:tcPr>
            <w:tcW w:w="2496" w:type="dxa"/>
          </w:tcPr>
          <w:p w14:paraId="7AEAAACA" w14:textId="5391EEE9" w:rsidR="00711C33" w:rsidRPr="006106E6" w:rsidRDefault="00C343BB" w:rsidP="00B02908">
            <w:pPr>
              <w:rPr>
                <w:rFonts w:ascii="Arial" w:hAnsi="Arial" w:cs="Arial"/>
                <w:color w:val="auto"/>
              </w:rPr>
            </w:pPr>
            <w:r w:rsidRPr="006106E6">
              <w:rPr>
                <w:rFonts w:ascii="Arial" w:hAnsi="Arial" w:cs="Arial"/>
                <w:color w:val="auto"/>
              </w:rPr>
              <w:t>U</w:t>
            </w:r>
            <w:r w:rsidR="00711C33" w:rsidRPr="006106E6">
              <w:rPr>
                <w:rFonts w:ascii="Arial" w:hAnsi="Arial" w:cs="Arial"/>
                <w:color w:val="auto"/>
              </w:rPr>
              <w:t xml:space="preserve">ser </w:t>
            </w:r>
            <w:r w:rsidRPr="006106E6">
              <w:rPr>
                <w:rFonts w:ascii="Arial" w:hAnsi="Arial" w:cs="Arial"/>
                <w:color w:val="auto"/>
              </w:rPr>
              <w:t>Au</w:t>
            </w:r>
            <w:r w:rsidR="00711C33" w:rsidRPr="006106E6">
              <w:rPr>
                <w:rFonts w:ascii="Arial" w:hAnsi="Arial" w:cs="Arial"/>
                <w:color w:val="auto"/>
              </w:rPr>
              <w:t>thentication (2FA)</w:t>
            </w:r>
          </w:p>
        </w:tc>
        <w:tc>
          <w:tcPr>
            <w:tcW w:w="1707" w:type="dxa"/>
          </w:tcPr>
          <w:p w14:paraId="17A6F2AF" w14:textId="5E49D4EB" w:rsidR="00711C33" w:rsidRPr="006106E6" w:rsidRDefault="007A536B" w:rsidP="00B02908">
            <w:pPr>
              <w:rPr>
                <w:rFonts w:ascii="Arial" w:hAnsi="Arial" w:cs="Arial"/>
                <w:color w:val="auto"/>
              </w:rPr>
            </w:pPr>
            <w:r w:rsidRPr="006106E6">
              <w:rPr>
                <w:rFonts w:ascii="Arial" w:hAnsi="Arial" w:cs="Arial"/>
                <w:color w:val="auto"/>
              </w:rPr>
              <w:t>High</w:t>
            </w:r>
          </w:p>
        </w:tc>
        <w:tc>
          <w:tcPr>
            <w:tcW w:w="1918" w:type="dxa"/>
          </w:tcPr>
          <w:p w14:paraId="7AB8DB3E" w14:textId="26F11AB0" w:rsidR="00711C33" w:rsidRPr="006106E6" w:rsidRDefault="007A536B" w:rsidP="00B02908">
            <w:pPr>
              <w:rPr>
                <w:rFonts w:ascii="Arial" w:hAnsi="Arial" w:cs="Arial"/>
                <w:color w:val="auto"/>
              </w:rPr>
            </w:pPr>
            <w:r w:rsidRPr="006106E6">
              <w:rPr>
                <w:rFonts w:ascii="Arial" w:hAnsi="Arial" w:cs="Arial"/>
                <w:color w:val="auto"/>
              </w:rPr>
              <w:t>2</w:t>
            </w:r>
          </w:p>
        </w:tc>
        <w:tc>
          <w:tcPr>
            <w:tcW w:w="1380" w:type="dxa"/>
          </w:tcPr>
          <w:p w14:paraId="3668DD52" w14:textId="56D072FC" w:rsidR="00711C33" w:rsidRPr="006106E6" w:rsidRDefault="00152FDE" w:rsidP="00B02908">
            <w:pPr>
              <w:rPr>
                <w:rFonts w:ascii="Arial" w:hAnsi="Arial" w:cs="Arial"/>
                <w:color w:val="auto"/>
              </w:rPr>
            </w:pPr>
            <w:r w:rsidRPr="006106E6">
              <w:rPr>
                <w:rFonts w:ascii="Arial" w:hAnsi="Arial" w:cs="Arial"/>
                <w:color w:val="auto"/>
              </w:rPr>
              <w:t>2</w:t>
            </w:r>
          </w:p>
        </w:tc>
      </w:tr>
      <w:tr w:rsidR="00711C33" w14:paraId="42B423AF" w14:textId="10220F1F" w:rsidTr="004C3C9E">
        <w:tc>
          <w:tcPr>
            <w:tcW w:w="1129" w:type="dxa"/>
          </w:tcPr>
          <w:p w14:paraId="7AD4291B" w14:textId="77777777" w:rsidR="00711C33" w:rsidRPr="006106E6" w:rsidRDefault="00711C33" w:rsidP="004C3C9E">
            <w:pPr>
              <w:pStyle w:val="ListParagraph"/>
              <w:numPr>
                <w:ilvl w:val="0"/>
                <w:numId w:val="9"/>
              </w:numPr>
              <w:spacing w:after="0" w:line="240" w:lineRule="auto"/>
              <w:ind w:left="927"/>
              <w:rPr>
                <w:rFonts w:ascii="Arial" w:hAnsi="Arial" w:cs="Arial"/>
                <w:color w:val="auto"/>
              </w:rPr>
            </w:pPr>
          </w:p>
        </w:tc>
        <w:tc>
          <w:tcPr>
            <w:tcW w:w="2496" w:type="dxa"/>
          </w:tcPr>
          <w:p w14:paraId="3839E1F3" w14:textId="525E0062" w:rsidR="00711C33" w:rsidRPr="006106E6" w:rsidRDefault="00711C33" w:rsidP="00B02908">
            <w:pPr>
              <w:rPr>
                <w:rFonts w:ascii="Arial" w:hAnsi="Arial" w:cs="Arial"/>
                <w:color w:val="auto"/>
              </w:rPr>
            </w:pPr>
            <w:r w:rsidRPr="006106E6">
              <w:rPr>
                <w:rFonts w:ascii="Arial" w:hAnsi="Arial" w:cs="Arial"/>
                <w:color w:val="auto"/>
              </w:rPr>
              <w:t>Role Based Access Control (RBAC) for all roles (admin and user)</w:t>
            </w:r>
          </w:p>
        </w:tc>
        <w:tc>
          <w:tcPr>
            <w:tcW w:w="1707" w:type="dxa"/>
          </w:tcPr>
          <w:p w14:paraId="1F9E0BE9" w14:textId="535AA059" w:rsidR="00711C33" w:rsidRPr="006106E6" w:rsidRDefault="006600C7" w:rsidP="00B02908">
            <w:pPr>
              <w:rPr>
                <w:rFonts w:ascii="Arial" w:hAnsi="Arial" w:cs="Arial"/>
                <w:color w:val="auto"/>
              </w:rPr>
            </w:pPr>
            <w:r w:rsidRPr="006106E6">
              <w:rPr>
                <w:rFonts w:ascii="Arial" w:hAnsi="Arial" w:cs="Arial"/>
                <w:color w:val="auto"/>
              </w:rPr>
              <w:t>High</w:t>
            </w:r>
          </w:p>
        </w:tc>
        <w:tc>
          <w:tcPr>
            <w:tcW w:w="1918" w:type="dxa"/>
          </w:tcPr>
          <w:p w14:paraId="0D3B9AF3" w14:textId="3C5A1628" w:rsidR="00711C33" w:rsidRPr="006106E6" w:rsidRDefault="00F854FB" w:rsidP="00B02908">
            <w:pPr>
              <w:rPr>
                <w:rFonts w:ascii="Arial" w:hAnsi="Arial" w:cs="Arial"/>
                <w:color w:val="auto"/>
              </w:rPr>
            </w:pPr>
            <w:r>
              <w:rPr>
                <w:rFonts w:ascii="Arial" w:hAnsi="Arial" w:cs="Arial"/>
                <w:color w:val="auto"/>
              </w:rPr>
              <w:t>2</w:t>
            </w:r>
          </w:p>
        </w:tc>
        <w:tc>
          <w:tcPr>
            <w:tcW w:w="1380" w:type="dxa"/>
          </w:tcPr>
          <w:p w14:paraId="05AAC992" w14:textId="15D81EFE" w:rsidR="00711C33" w:rsidRPr="006106E6" w:rsidRDefault="00152FDE" w:rsidP="00B02908">
            <w:pPr>
              <w:rPr>
                <w:rFonts w:ascii="Arial" w:hAnsi="Arial" w:cs="Arial"/>
                <w:color w:val="auto"/>
              </w:rPr>
            </w:pPr>
            <w:r w:rsidRPr="006106E6">
              <w:rPr>
                <w:rFonts w:ascii="Arial" w:hAnsi="Arial" w:cs="Arial"/>
                <w:color w:val="auto"/>
              </w:rPr>
              <w:t>2</w:t>
            </w:r>
          </w:p>
        </w:tc>
      </w:tr>
      <w:tr w:rsidR="00711C33" w14:paraId="4A0FCBCB" w14:textId="4AD0C869" w:rsidTr="004C3C9E">
        <w:tc>
          <w:tcPr>
            <w:tcW w:w="1129" w:type="dxa"/>
          </w:tcPr>
          <w:p w14:paraId="13C9CE63" w14:textId="77777777" w:rsidR="00711C33" w:rsidRPr="006106E6" w:rsidRDefault="00711C33" w:rsidP="004C3C9E">
            <w:pPr>
              <w:pStyle w:val="ListParagraph"/>
              <w:numPr>
                <w:ilvl w:val="0"/>
                <w:numId w:val="9"/>
              </w:numPr>
              <w:spacing w:after="0" w:line="240" w:lineRule="auto"/>
              <w:ind w:left="927"/>
              <w:rPr>
                <w:rFonts w:ascii="Arial" w:hAnsi="Arial" w:cs="Arial"/>
                <w:color w:val="auto"/>
              </w:rPr>
            </w:pPr>
          </w:p>
        </w:tc>
        <w:tc>
          <w:tcPr>
            <w:tcW w:w="2496" w:type="dxa"/>
          </w:tcPr>
          <w:p w14:paraId="3FFF6F53" w14:textId="3F9D957D" w:rsidR="00711C33" w:rsidRPr="006106E6" w:rsidRDefault="00711C33" w:rsidP="00B02908">
            <w:pPr>
              <w:rPr>
                <w:rFonts w:ascii="Arial" w:hAnsi="Arial" w:cs="Arial"/>
                <w:color w:val="auto"/>
              </w:rPr>
            </w:pPr>
            <w:r w:rsidRPr="006106E6">
              <w:rPr>
                <w:rFonts w:ascii="Arial" w:hAnsi="Arial" w:cs="Arial"/>
                <w:color w:val="auto"/>
              </w:rPr>
              <w:t>Admin Management System (CRUD)</w:t>
            </w:r>
          </w:p>
        </w:tc>
        <w:tc>
          <w:tcPr>
            <w:tcW w:w="1707" w:type="dxa"/>
          </w:tcPr>
          <w:p w14:paraId="455EA84E" w14:textId="41E6B6FC" w:rsidR="00711C33" w:rsidRPr="006106E6" w:rsidRDefault="006600C7" w:rsidP="00B02908">
            <w:pPr>
              <w:rPr>
                <w:rFonts w:ascii="Arial" w:hAnsi="Arial" w:cs="Arial"/>
                <w:color w:val="auto"/>
              </w:rPr>
            </w:pPr>
            <w:r w:rsidRPr="006106E6">
              <w:rPr>
                <w:rFonts w:ascii="Arial" w:hAnsi="Arial" w:cs="Arial"/>
                <w:color w:val="auto"/>
              </w:rPr>
              <w:t>High</w:t>
            </w:r>
          </w:p>
        </w:tc>
        <w:tc>
          <w:tcPr>
            <w:tcW w:w="1918" w:type="dxa"/>
          </w:tcPr>
          <w:p w14:paraId="5B6B9A6A" w14:textId="0B0E36EC" w:rsidR="00711C33" w:rsidRPr="006106E6" w:rsidRDefault="00F854FB" w:rsidP="00B02908">
            <w:pPr>
              <w:rPr>
                <w:rFonts w:ascii="Arial" w:hAnsi="Arial" w:cs="Arial"/>
                <w:color w:val="auto"/>
              </w:rPr>
            </w:pPr>
            <w:r>
              <w:rPr>
                <w:rFonts w:ascii="Arial" w:hAnsi="Arial" w:cs="Arial"/>
                <w:color w:val="auto"/>
              </w:rPr>
              <w:t>2</w:t>
            </w:r>
          </w:p>
        </w:tc>
        <w:tc>
          <w:tcPr>
            <w:tcW w:w="1380" w:type="dxa"/>
          </w:tcPr>
          <w:p w14:paraId="46A5494C" w14:textId="1F29A9E7" w:rsidR="00711C33" w:rsidRPr="006106E6" w:rsidRDefault="00152FDE" w:rsidP="00B02908">
            <w:pPr>
              <w:rPr>
                <w:rFonts w:ascii="Arial" w:hAnsi="Arial" w:cs="Arial"/>
                <w:color w:val="auto"/>
              </w:rPr>
            </w:pPr>
            <w:r w:rsidRPr="006106E6">
              <w:rPr>
                <w:rFonts w:ascii="Arial" w:hAnsi="Arial" w:cs="Arial"/>
                <w:color w:val="auto"/>
              </w:rPr>
              <w:t>2</w:t>
            </w:r>
          </w:p>
        </w:tc>
      </w:tr>
      <w:tr w:rsidR="00711C33" w14:paraId="13BA1F34" w14:textId="288BA024" w:rsidTr="004C3C9E">
        <w:tc>
          <w:tcPr>
            <w:tcW w:w="1129" w:type="dxa"/>
          </w:tcPr>
          <w:p w14:paraId="5837401D" w14:textId="77777777" w:rsidR="00711C33" w:rsidRPr="006106E6" w:rsidRDefault="00711C33" w:rsidP="004C3C9E">
            <w:pPr>
              <w:pStyle w:val="ListParagraph"/>
              <w:numPr>
                <w:ilvl w:val="0"/>
                <w:numId w:val="9"/>
              </w:numPr>
              <w:spacing w:after="0" w:line="240" w:lineRule="auto"/>
              <w:ind w:left="927"/>
              <w:rPr>
                <w:rFonts w:ascii="Arial" w:hAnsi="Arial" w:cs="Arial"/>
                <w:color w:val="auto"/>
              </w:rPr>
            </w:pPr>
          </w:p>
        </w:tc>
        <w:tc>
          <w:tcPr>
            <w:tcW w:w="2496" w:type="dxa"/>
          </w:tcPr>
          <w:p w14:paraId="5AA37B24" w14:textId="61C3C64A" w:rsidR="00711C33" w:rsidRPr="006106E6" w:rsidRDefault="00604416" w:rsidP="00B02908">
            <w:pPr>
              <w:rPr>
                <w:rFonts w:ascii="Arial" w:hAnsi="Arial" w:cs="Arial"/>
                <w:color w:val="auto"/>
              </w:rPr>
            </w:pPr>
            <w:r>
              <w:rPr>
                <w:rFonts w:ascii="Arial" w:hAnsi="Arial" w:cs="Arial"/>
                <w:color w:val="auto"/>
              </w:rPr>
              <w:t>Camera capture</w:t>
            </w:r>
            <w:r w:rsidR="00711C33" w:rsidRPr="006106E6">
              <w:rPr>
                <w:rFonts w:ascii="Arial" w:hAnsi="Arial" w:cs="Arial"/>
                <w:color w:val="auto"/>
              </w:rPr>
              <w:t xml:space="preserve"> for mobile application </w:t>
            </w:r>
          </w:p>
        </w:tc>
        <w:tc>
          <w:tcPr>
            <w:tcW w:w="1707" w:type="dxa"/>
          </w:tcPr>
          <w:p w14:paraId="4CB7EF6A" w14:textId="6AB36699" w:rsidR="00711C33" w:rsidRPr="006106E6" w:rsidRDefault="008B74D8" w:rsidP="00B02908">
            <w:pPr>
              <w:rPr>
                <w:rFonts w:ascii="Arial" w:hAnsi="Arial" w:cs="Arial"/>
                <w:color w:val="auto"/>
              </w:rPr>
            </w:pPr>
            <w:r w:rsidRPr="006106E6">
              <w:rPr>
                <w:rFonts w:ascii="Arial" w:hAnsi="Arial" w:cs="Arial"/>
                <w:color w:val="auto"/>
              </w:rPr>
              <w:t>High</w:t>
            </w:r>
          </w:p>
        </w:tc>
        <w:tc>
          <w:tcPr>
            <w:tcW w:w="1918" w:type="dxa"/>
          </w:tcPr>
          <w:p w14:paraId="47689F75" w14:textId="2EC0F422" w:rsidR="00711C33" w:rsidRPr="006106E6" w:rsidRDefault="00D365A1" w:rsidP="00B02908">
            <w:pPr>
              <w:rPr>
                <w:rFonts w:ascii="Arial" w:hAnsi="Arial" w:cs="Arial"/>
                <w:color w:val="auto"/>
              </w:rPr>
            </w:pPr>
            <w:r>
              <w:rPr>
                <w:rFonts w:ascii="Arial" w:hAnsi="Arial" w:cs="Arial"/>
                <w:color w:val="auto"/>
              </w:rPr>
              <w:t>2</w:t>
            </w:r>
          </w:p>
        </w:tc>
        <w:tc>
          <w:tcPr>
            <w:tcW w:w="1380" w:type="dxa"/>
          </w:tcPr>
          <w:p w14:paraId="0F8B5628" w14:textId="1C67BC2A" w:rsidR="00711C33" w:rsidRPr="006106E6" w:rsidRDefault="00152FDE" w:rsidP="00B02908">
            <w:pPr>
              <w:rPr>
                <w:rFonts w:ascii="Arial" w:hAnsi="Arial" w:cs="Arial"/>
                <w:color w:val="auto"/>
              </w:rPr>
            </w:pPr>
            <w:r w:rsidRPr="006106E6">
              <w:rPr>
                <w:rFonts w:ascii="Arial" w:hAnsi="Arial" w:cs="Arial"/>
                <w:color w:val="auto"/>
              </w:rPr>
              <w:t>2</w:t>
            </w:r>
          </w:p>
        </w:tc>
      </w:tr>
      <w:tr w:rsidR="00711C33" w14:paraId="7894CEB6" w14:textId="024F02FB" w:rsidTr="004C3C9E">
        <w:tc>
          <w:tcPr>
            <w:tcW w:w="1129" w:type="dxa"/>
          </w:tcPr>
          <w:p w14:paraId="4451CB1B" w14:textId="77777777" w:rsidR="00711C33" w:rsidRPr="006106E6" w:rsidRDefault="00711C33" w:rsidP="004C3C9E">
            <w:pPr>
              <w:pStyle w:val="ListParagraph"/>
              <w:numPr>
                <w:ilvl w:val="0"/>
                <w:numId w:val="9"/>
              </w:numPr>
              <w:spacing w:after="0" w:line="240" w:lineRule="auto"/>
              <w:ind w:left="927"/>
              <w:rPr>
                <w:rFonts w:ascii="Arial" w:hAnsi="Arial" w:cs="Arial"/>
                <w:color w:val="auto"/>
              </w:rPr>
            </w:pPr>
          </w:p>
        </w:tc>
        <w:tc>
          <w:tcPr>
            <w:tcW w:w="2496" w:type="dxa"/>
          </w:tcPr>
          <w:p w14:paraId="10E9B4D6" w14:textId="710F693C" w:rsidR="00711C33" w:rsidRPr="006106E6" w:rsidRDefault="00A07F44" w:rsidP="00B02908">
            <w:pPr>
              <w:rPr>
                <w:rFonts w:ascii="Arial" w:hAnsi="Arial" w:cs="Arial"/>
                <w:color w:val="auto"/>
              </w:rPr>
            </w:pPr>
            <w:r>
              <w:rPr>
                <w:rFonts w:ascii="Arial" w:hAnsi="Arial" w:cs="Arial"/>
                <w:color w:val="auto"/>
              </w:rPr>
              <w:t xml:space="preserve">View </w:t>
            </w:r>
            <w:r w:rsidR="002A6B20">
              <w:rPr>
                <w:rFonts w:ascii="Arial" w:hAnsi="Arial" w:cs="Arial"/>
                <w:color w:val="auto"/>
              </w:rPr>
              <w:t>History</w:t>
            </w:r>
            <w:r w:rsidR="00711C33" w:rsidRPr="006106E6">
              <w:rPr>
                <w:rFonts w:ascii="Arial" w:hAnsi="Arial" w:cs="Arial"/>
                <w:color w:val="auto"/>
              </w:rPr>
              <w:t xml:space="preserve"> for </w:t>
            </w:r>
            <w:r w:rsidR="00E641E9">
              <w:rPr>
                <w:rFonts w:ascii="Arial" w:hAnsi="Arial" w:cs="Arial"/>
                <w:color w:val="auto"/>
              </w:rPr>
              <w:t>scan</w:t>
            </w:r>
            <w:r w:rsidR="00711C33" w:rsidRPr="006106E6">
              <w:rPr>
                <w:rFonts w:ascii="Arial" w:hAnsi="Arial" w:cs="Arial"/>
                <w:color w:val="auto"/>
              </w:rPr>
              <w:t xml:space="preserve"> record</w:t>
            </w:r>
          </w:p>
        </w:tc>
        <w:tc>
          <w:tcPr>
            <w:tcW w:w="1707" w:type="dxa"/>
          </w:tcPr>
          <w:p w14:paraId="70CB2A0A" w14:textId="6B066FD0" w:rsidR="00711C33" w:rsidRPr="006106E6" w:rsidRDefault="008B74D8" w:rsidP="00B02908">
            <w:pPr>
              <w:rPr>
                <w:rFonts w:ascii="Arial" w:hAnsi="Arial" w:cs="Arial"/>
                <w:color w:val="auto"/>
              </w:rPr>
            </w:pPr>
            <w:r w:rsidRPr="006106E6">
              <w:rPr>
                <w:rFonts w:ascii="Arial" w:hAnsi="Arial" w:cs="Arial"/>
                <w:color w:val="auto"/>
              </w:rPr>
              <w:t>High</w:t>
            </w:r>
          </w:p>
        </w:tc>
        <w:tc>
          <w:tcPr>
            <w:tcW w:w="1918" w:type="dxa"/>
          </w:tcPr>
          <w:p w14:paraId="3D18B998" w14:textId="5D0D91C0" w:rsidR="00711C33" w:rsidRPr="006106E6" w:rsidRDefault="005103F7" w:rsidP="00B02908">
            <w:pPr>
              <w:rPr>
                <w:rFonts w:ascii="Arial" w:hAnsi="Arial" w:cs="Arial"/>
                <w:color w:val="auto"/>
              </w:rPr>
            </w:pPr>
            <w:r>
              <w:rPr>
                <w:rFonts w:ascii="Arial" w:hAnsi="Arial" w:cs="Arial"/>
                <w:color w:val="auto"/>
              </w:rPr>
              <w:t>2</w:t>
            </w:r>
            <w:r w:rsidR="004813F4">
              <w:rPr>
                <w:rFonts w:ascii="Arial" w:hAnsi="Arial" w:cs="Arial"/>
                <w:color w:val="auto"/>
              </w:rPr>
              <w:t xml:space="preserve">, </w:t>
            </w:r>
            <w:r w:rsidR="005B032C">
              <w:rPr>
                <w:rFonts w:ascii="Arial" w:hAnsi="Arial" w:cs="Arial"/>
                <w:color w:val="auto"/>
              </w:rPr>
              <w:t>9</w:t>
            </w:r>
          </w:p>
        </w:tc>
        <w:tc>
          <w:tcPr>
            <w:tcW w:w="1380" w:type="dxa"/>
          </w:tcPr>
          <w:p w14:paraId="2C31F994" w14:textId="5A32625E" w:rsidR="00711C33" w:rsidRPr="006106E6" w:rsidRDefault="00152FDE" w:rsidP="00B02908">
            <w:pPr>
              <w:rPr>
                <w:rFonts w:ascii="Arial" w:hAnsi="Arial" w:cs="Arial"/>
                <w:color w:val="auto"/>
              </w:rPr>
            </w:pPr>
            <w:r>
              <w:rPr>
                <w:rFonts w:ascii="Arial" w:hAnsi="Arial" w:cs="Arial"/>
                <w:color w:val="auto"/>
              </w:rPr>
              <w:t>2</w:t>
            </w:r>
          </w:p>
        </w:tc>
      </w:tr>
      <w:tr w:rsidR="00711C33" w14:paraId="43BC1B6F" w14:textId="144182F8" w:rsidTr="004C3C9E">
        <w:tc>
          <w:tcPr>
            <w:tcW w:w="1129" w:type="dxa"/>
          </w:tcPr>
          <w:p w14:paraId="50ABF1F3" w14:textId="77777777" w:rsidR="00711C33" w:rsidRPr="006106E6" w:rsidRDefault="00711C33" w:rsidP="004C3C9E">
            <w:pPr>
              <w:pStyle w:val="ListParagraph"/>
              <w:numPr>
                <w:ilvl w:val="0"/>
                <w:numId w:val="9"/>
              </w:numPr>
              <w:spacing w:after="0" w:line="240" w:lineRule="auto"/>
              <w:ind w:left="927"/>
              <w:rPr>
                <w:rFonts w:ascii="Arial" w:hAnsi="Arial" w:cs="Arial"/>
                <w:color w:val="auto"/>
              </w:rPr>
            </w:pPr>
          </w:p>
        </w:tc>
        <w:tc>
          <w:tcPr>
            <w:tcW w:w="2496" w:type="dxa"/>
          </w:tcPr>
          <w:p w14:paraId="6F6DE0C6" w14:textId="0A923020" w:rsidR="00711C33" w:rsidRPr="006106E6" w:rsidRDefault="00711C33" w:rsidP="00B02908">
            <w:pPr>
              <w:rPr>
                <w:rFonts w:ascii="Arial" w:hAnsi="Arial" w:cs="Arial"/>
                <w:color w:val="auto"/>
              </w:rPr>
            </w:pPr>
            <w:r w:rsidRPr="006106E6">
              <w:rPr>
                <w:rFonts w:ascii="Arial" w:hAnsi="Arial" w:cs="Arial"/>
                <w:color w:val="auto"/>
              </w:rPr>
              <w:t>AI-Powered Image Quality Identification</w:t>
            </w:r>
          </w:p>
        </w:tc>
        <w:tc>
          <w:tcPr>
            <w:tcW w:w="1707" w:type="dxa"/>
          </w:tcPr>
          <w:p w14:paraId="6555028A" w14:textId="516FD2BE" w:rsidR="00711C33" w:rsidRPr="006106E6" w:rsidRDefault="006754E5" w:rsidP="00B02908">
            <w:pPr>
              <w:rPr>
                <w:rFonts w:ascii="Arial" w:hAnsi="Arial" w:cs="Arial"/>
                <w:color w:val="auto"/>
              </w:rPr>
            </w:pPr>
            <w:r w:rsidRPr="006106E6">
              <w:rPr>
                <w:rFonts w:ascii="Arial" w:hAnsi="Arial" w:cs="Arial"/>
                <w:color w:val="auto"/>
              </w:rPr>
              <w:t>High</w:t>
            </w:r>
          </w:p>
        </w:tc>
        <w:tc>
          <w:tcPr>
            <w:tcW w:w="1918" w:type="dxa"/>
          </w:tcPr>
          <w:p w14:paraId="094F56A8" w14:textId="18D9F65A" w:rsidR="00711C33" w:rsidRPr="006106E6" w:rsidRDefault="00966112" w:rsidP="00B02908">
            <w:pPr>
              <w:rPr>
                <w:rFonts w:ascii="Arial" w:hAnsi="Arial" w:cs="Arial"/>
                <w:color w:val="auto"/>
              </w:rPr>
            </w:pPr>
            <w:r>
              <w:rPr>
                <w:rFonts w:ascii="Arial" w:hAnsi="Arial" w:cs="Arial"/>
                <w:color w:val="auto"/>
              </w:rPr>
              <w:t>6</w:t>
            </w:r>
          </w:p>
        </w:tc>
        <w:tc>
          <w:tcPr>
            <w:tcW w:w="1380" w:type="dxa"/>
          </w:tcPr>
          <w:p w14:paraId="304A2DF9" w14:textId="3BFDEE02" w:rsidR="00711C33" w:rsidRPr="006106E6" w:rsidRDefault="0015549B" w:rsidP="00B02908">
            <w:pPr>
              <w:rPr>
                <w:rFonts w:ascii="Arial" w:hAnsi="Arial" w:cs="Arial"/>
                <w:color w:val="auto"/>
              </w:rPr>
            </w:pPr>
            <w:r w:rsidRPr="006106E6">
              <w:rPr>
                <w:rFonts w:ascii="Arial" w:hAnsi="Arial" w:cs="Arial"/>
                <w:color w:val="auto"/>
              </w:rPr>
              <w:t>2</w:t>
            </w:r>
          </w:p>
        </w:tc>
      </w:tr>
      <w:tr w:rsidR="00711C33" w14:paraId="57F8AAA9" w14:textId="49816E14" w:rsidTr="004C3C9E">
        <w:tc>
          <w:tcPr>
            <w:tcW w:w="1129" w:type="dxa"/>
          </w:tcPr>
          <w:p w14:paraId="5EE6F431" w14:textId="77777777" w:rsidR="00711C33" w:rsidRPr="006106E6" w:rsidRDefault="00711C33" w:rsidP="004C3C9E">
            <w:pPr>
              <w:pStyle w:val="ListParagraph"/>
              <w:numPr>
                <w:ilvl w:val="0"/>
                <w:numId w:val="9"/>
              </w:numPr>
              <w:spacing w:after="0" w:line="240" w:lineRule="auto"/>
              <w:ind w:left="927"/>
              <w:rPr>
                <w:rFonts w:ascii="Arial" w:hAnsi="Arial" w:cs="Arial"/>
                <w:color w:val="auto"/>
              </w:rPr>
            </w:pPr>
          </w:p>
        </w:tc>
        <w:tc>
          <w:tcPr>
            <w:tcW w:w="2496" w:type="dxa"/>
          </w:tcPr>
          <w:p w14:paraId="5D32DC9B" w14:textId="7B406018" w:rsidR="00711C33" w:rsidRPr="006106E6" w:rsidRDefault="00711C33" w:rsidP="00B02908">
            <w:pPr>
              <w:rPr>
                <w:rFonts w:ascii="Arial" w:hAnsi="Arial" w:cs="Arial"/>
                <w:color w:val="auto"/>
              </w:rPr>
            </w:pPr>
            <w:r w:rsidRPr="006106E6">
              <w:rPr>
                <w:rFonts w:ascii="Arial" w:hAnsi="Arial" w:cs="Arial"/>
                <w:color w:val="auto"/>
              </w:rPr>
              <w:t xml:space="preserve">AI-Powered Cocoa </w:t>
            </w:r>
            <w:r w:rsidR="009B785E">
              <w:rPr>
                <w:rFonts w:ascii="Arial" w:hAnsi="Arial" w:cs="Arial"/>
                <w:color w:val="auto"/>
              </w:rPr>
              <w:t xml:space="preserve">Pod Borer </w:t>
            </w:r>
            <w:r w:rsidRPr="006106E6">
              <w:rPr>
                <w:rFonts w:ascii="Arial" w:hAnsi="Arial" w:cs="Arial"/>
                <w:color w:val="auto"/>
              </w:rPr>
              <w:t xml:space="preserve">Egg </w:t>
            </w:r>
            <w:r w:rsidR="00C343BB" w:rsidRPr="006106E6">
              <w:rPr>
                <w:rFonts w:ascii="Arial" w:hAnsi="Arial" w:cs="Arial"/>
                <w:color w:val="auto"/>
              </w:rPr>
              <w:t>Detection</w:t>
            </w:r>
          </w:p>
        </w:tc>
        <w:tc>
          <w:tcPr>
            <w:tcW w:w="1707" w:type="dxa"/>
          </w:tcPr>
          <w:p w14:paraId="03461A3A" w14:textId="7279999E" w:rsidR="00711C33" w:rsidRPr="006106E6" w:rsidRDefault="00B34EF8" w:rsidP="00B02908">
            <w:pPr>
              <w:rPr>
                <w:rFonts w:ascii="Arial" w:hAnsi="Arial" w:cs="Arial"/>
                <w:color w:val="auto"/>
              </w:rPr>
            </w:pPr>
            <w:r w:rsidRPr="006106E6">
              <w:rPr>
                <w:rFonts w:ascii="Arial" w:hAnsi="Arial" w:cs="Arial"/>
                <w:color w:val="auto"/>
              </w:rPr>
              <w:t>High</w:t>
            </w:r>
          </w:p>
        </w:tc>
        <w:tc>
          <w:tcPr>
            <w:tcW w:w="1918" w:type="dxa"/>
          </w:tcPr>
          <w:p w14:paraId="3368D679" w14:textId="6298F6CB" w:rsidR="00711C33" w:rsidRPr="006106E6" w:rsidRDefault="00AA0B82" w:rsidP="00B02908">
            <w:pPr>
              <w:rPr>
                <w:rFonts w:ascii="Arial" w:hAnsi="Arial" w:cs="Arial"/>
                <w:color w:val="auto"/>
              </w:rPr>
            </w:pPr>
            <w:r>
              <w:rPr>
                <w:rFonts w:ascii="Arial" w:hAnsi="Arial" w:cs="Arial"/>
                <w:color w:val="auto"/>
              </w:rPr>
              <w:t>6</w:t>
            </w:r>
          </w:p>
        </w:tc>
        <w:tc>
          <w:tcPr>
            <w:tcW w:w="1380" w:type="dxa"/>
          </w:tcPr>
          <w:p w14:paraId="0568D63A" w14:textId="79F4B62E" w:rsidR="00711C33" w:rsidRPr="006106E6" w:rsidRDefault="0015549B" w:rsidP="00B02908">
            <w:pPr>
              <w:rPr>
                <w:rFonts w:ascii="Arial" w:hAnsi="Arial" w:cs="Arial"/>
                <w:color w:val="auto"/>
              </w:rPr>
            </w:pPr>
            <w:r w:rsidRPr="006106E6">
              <w:rPr>
                <w:rFonts w:ascii="Arial" w:hAnsi="Arial" w:cs="Arial"/>
                <w:color w:val="auto"/>
              </w:rPr>
              <w:t>1</w:t>
            </w:r>
          </w:p>
        </w:tc>
      </w:tr>
      <w:tr w:rsidR="00711C33" w14:paraId="07FAFD7D" w14:textId="03992265" w:rsidTr="004C3C9E">
        <w:tc>
          <w:tcPr>
            <w:tcW w:w="1129" w:type="dxa"/>
          </w:tcPr>
          <w:p w14:paraId="35BC9F6D" w14:textId="77777777" w:rsidR="00711C33" w:rsidRPr="006106E6" w:rsidRDefault="00711C33" w:rsidP="004C3C9E">
            <w:pPr>
              <w:pStyle w:val="ListParagraph"/>
              <w:numPr>
                <w:ilvl w:val="0"/>
                <w:numId w:val="9"/>
              </w:numPr>
              <w:spacing w:after="0" w:line="240" w:lineRule="auto"/>
              <w:ind w:left="927"/>
              <w:rPr>
                <w:rFonts w:ascii="Arial" w:hAnsi="Arial" w:cs="Arial"/>
                <w:color w:val="auto"/>
              </w:rPr>
            </w:pPr>
          </w:p>
        </w:tc>
        <w:tc>
          <w:tcPr>
            <w:tcW w:w="2496" w:type="dxa"/>
          </w:tcPr>
          <w:p w14:paraId="203CFA75" w14:textId="60B36433" w:rsidR="00711C33" w:rsidRPr="006106E6" w:rsidRDefault="00711C33" w:rsidP="00B02908">
            <w:pPr>
              <w:rPr>
                <w:rFonts w:ascii="Arial" w:hAnsi="Arial" w:cs="Arial"/>
                <w:color w:val="auto"/>
              </w:rPr>
            </w:pPr>
            <w:r w:rsidRPr="006106E6">
              <w:rPr>
                <w:rFonts w:ascii="Arial" w:hAnsi="Arial" w:cs="Arial"/>
                <w:color w:val="auto"/>
              </w:rPr>
              <w:t xml:space="preserve">AI-Powered Decision-Making System </w:t>
            </w:r>
          </w:p>
        </w:tc>
        <w:tc>
          <w:tcPr>
            <w:tcW w:w="1707" w:type="dxa"/>
          </w:tcPr>
          <w:p w14:paraId="5E611685" w14:textId="2E885C30" w:rsidR="00711C33" w:rsidRPr="006106E6" w:rsidRDefault="00B34EF8" w:rsidP="00B02908">
            <w:pPr>
              <w:rPr>
                <w:rFonts w:ascii="Arial" w:hAnsi="Arial" w:cs="Arial"/>
                <w:color w:val="auto"/>
              </w:rPr>
            </w:pPr>
            <w:r w:rsidRPr="006106E6">
              <w:rPr>
                <w:rFonts w:ascii="Arial" w:hAnsi="Arial" w:cs="Arial"/>
                <w:color w:val="auto"/>
              </w:rPr>
              <w:t>High</w:t>
            </w:r>
          </w:p>
        </w:tc>
        <w:tc>
          <w:tcPr>
            <w:tcW w:w="1918" w:type="dxa"/>
          </w:tcPr>
          <w:p w14:paraId="4DA9D91D" w14:textId="211D293B" w:rsidR="00711C33" w:rsidRPr="006106E6" w:rsidRDefault="00F51E7A" w:rsidP="00B02908">
            <w:pPr>
              <w:rPr>
                <w:rFonts w:ascii="Arial" w:hAnsi="Arial" w:cs="Arial"/>
                <w:color w:val="auto"/>
              </w:rPr>
            </w:pPr>
            <w:r>
              <w:rPr>
                <w:rFonts w:ascii="Arial" w:hAnsi="Arial" w:cs="Arial"/>
                <w:color w:val="auto"/>
              </w:rPr>
              <w:t>9</w:t>
            </w:r>
          </w:p>
        </w:tc>
        <w:tc>
          <w:tcPr>
            <w:tcW w:w="1380" w:type="dxa"/>
          </w:tcPr>
          <w:p w14:paraId="24C92CDF" w14:textId="3D07897D" w:rsidR="00711C33" w:rsidRPr="006106E6" w:rsidRDefault="0016559A" w:rsidP="00B02908">
            <w:pPr>
              <w:rPr>
                <w:rFonts w:ascii="Arial" w:hAnsi="Arial" w:cs="Arial"/>
                <w:color w:val="auto"/>
              </w:rPr>
            </w:pPr>
            <w:r w:rsidRPr="006106E6">
              <w:rPr>
                <w:rFonts w:ascii="Arial" w:hAnsi="Arial" w:cs="Arial"/>
                <w:color w:val="auto"/>
              </w:rPr>
              <w:t>2</w:t>
            </w:r>
          </w:p>
        </w:tc>
      </w:tr>
      <w:tr w:rsidR="00CB43CD" w:rsidRPr="006106E6" w14:paraId="1136B8E9" w14:textId="77777777" w:rsidTr="004C3C9E">
        <w:tc>
          <w:tcPr>
            <w:tcW w:w="1129" w:type="dxa"/>
          </w:tcPr>
          <w:p w14:paraId="183B93A2" w14:textId="77777777" w:rsidR="00CB43CD" w:rsidRPr="006106E6" w:rsidRDefault="00CB43CD" w:rsidP="004C3C9E">
            <w:pPr>
              <w:pStyle w:val="ListParagraph"/>
              <w:numPr>
                <w:ilvl w:val="0"/>
                <w:numId w:val="9"/>
              </w:numPr>
              <w:spacing w:after="0" w:line="240" w:lineRule="auto"/>
              <w:ind w:left="927"/>
              <w:rPr>
                <w:rFonts w:ascii="Arial" w:hAnsi="Arial" w:cs="Arial"/>
                <w:color w:val="auto"/>
              </w:rPr>
            </w:pPr>
          </w:p>
        </w:tc>
        <w:tc>
          <w:tcPr>
            <w:tcW w:w="2496" w:type="dxa"/>
          </w:tcPr>
          <w:p w14:paraId="409B6141" w14:textId="4D75AF91" w:rsidR="00CB43CD" w:rsidRPr="006106E6" w:rsidRDefault="00CB43CD" w:rsidP="00B02908">
            <w:pPr>
              <w:rPr>
                <w:rFonts w:ascii="Arial" w:hAnsi="Arial" w:cs="Arial"/>
                <w:color w:val="auto"/>
              </w:rPr>
            </w:pPr>
            <w:r>
              <w:rPr>
                <w:rFonts w:ascii="Arial" w:hAnsi="Arial" w:cs="Arial"/>
                <w:color w:val="auto"/>
              </w:rPr>
              <w:t xml:space="preserve">Offline </w:t>
            </w:r>
            <w:r w:rsidR="000F7000">
              <w:rPr>
                <w:rFonts w:ascii="Arial" w:hAnsi="Arial" w:cs="Arial"/>
                <w:color w:val="auto"/>
              </w:rPr>
              <w:t xml:space="preserve">Integration for </w:t>
            </w:r>
            <w:r w:rsidR="00AB0AD4">
              <w:rPr>
                <w:rFonts w:ascii="Arial" w:hAnsi="Arial" w:cs="Arial"/>
                <w:color w:val="auto"/>
              </w:rPr>
              <w:t xml:space="preserve">AI </w:t>
            </w:r>
            <w:r w:rsidR="003D30E3">
              <w:rPr>
                <w:rFonts w:ascii="Arial" w:hAnsi="Arial" w:cs="Arial"/>
                <w:color w:val="auto"/>
              </w:rPr>
              <w:t>models</w:t>
            </w:r>
          </w:p>
        </w:tc>
        <w:tc>
          <w:tcPr>
            <w:tcW w:w="1707" w:type="dxa"/>
          </w:tcPr>
          <w:p w14:paraId="23EEC552" w14:textId="26DD524F" w:rsidR="00CB43CD" w:rsidRPr="006106E6" w:rsidRDefault="003D30E3" w:rsidP="00B02908">
            <w:pPr>
              <w:rPr>
                <w:rFonts w:ascii="Arial" w:hAnsi="Arial" w:cs="Arial"/>
                <w:color w:val="auto"/>
              </w:rPr>
            </w:pPr>
            <w:r>
              <w:rPr>
                <w:rFonts w:ascii="Arial" w:hAnsi="Arial" w:cs="Arial"/>
                <w:color w:val="auto"/>
              </w:rPr>
              <w:t>High</w:t>
            </w:r>
          </w:p>
        </w:tc>
        <w:tc>
          <w:tcPr>
            <w:tcW w:w="1918" w:type="dxa"/>
          </w:tcPr>
          <w:p w14:paraId="1A1491F0" w14:textId="063CF937" w:rsidR="00CB43CD" w:rsidRPr="006106E6" w:rsidRDefault="0042749B" w:rsidP="00B02908">
            <w:pPr>
              <w:rPr>
                <w:rFonts w:ascii="Arial" w:hAnsi="Arial" w:cs="Arial"/>
                <w:color w:val="auto"/>
              </w:rPr>
            </w:pPr>
            <w:r>
              <w:rPr>
                <w:rFonts w:ascii="Arial" w:hAnsi="Arial" w:cs="Arial"/>
                <w:color w:val="auto"/>
              </w:rPr>
              <w:t>6, 8, 9</w:t>
            </w:r>
          </w:p>
        </w:tc>
        <w:tc>
          <w:tcPr>
            <w:tcW w:w="1380" w:type="dxa"/>
          </w:tcPr>
          <w:p w14:paraId="222F720A" w14:textId="6C316627" w:rsidR="00CB43CD" w:rsidRPr="006106E6" w:rsidRDefault="0042749B" w:rsidP="00B02908">
            <w:pPr>
              <w:rPr>
                <w:rFonts w:ascii="Arial" w:hAnsi="Arial" w:cs="Arial"/>
                <w:color w:val="auto"/>
              </w:rPr>
            </w:pPr>
            <w:r>
              <w:rPr>
                <w:rFonts w:ascii="Arial" w:hAnsi="Arial" w:cs="Arial"/>
                <w:color w:val="auto"/>
              </w:rPr>
              <w:t>3</w:t>
            </w:r>
          </w:p>
        </w:tc>
      </w:tr>
    </w:tbl>
    <w:p w14:paraId="360B786E" w14:textId="128C427C" w:rsidR="00FE024F" w:rsidRPr="006106E6" w:rsidRDefault="00E55952" w:rsidP="00B02908">
      <w:pPr>
        <w:rPr>
          <w:rFonts w:ascii="Arial" w:hAnsi="Arial" w:cs="Arial"/>
          <w:color w:val="auto"/>
        </w:rPr>
      </w:pPr>
      <w:r w:rsidRPr="006106E6">
        <w:rPr>
          <w:rFonts w:ascii="Arial" w:hAnsi="Arial" w:cs="Arial"/>
          <w:color w:val="auto"/>
        </w:rPr>
        <w:br w:type="page"/>
      </w:r>
    </w:p>
    <w:p w14:paraId="4FCEBBDD" w14:textId="76C2ED0F" w:rsidR="00B02908" w:rsidRPr="00242587" w:rsidRDefault="00B02908" w:rsidP="00C51EBF">
      <w:pPr>
        <w:pStyle w:val="Heading2"/>
        <w:numPr>
          <w:ilvl w:val="0"/>
          <w:numId w:val="4"/>
        </w:numPr>
        <w:ind w:left="360"/>
        <w:rPr>
          <w:rFonts w:ascii="Arial" w:hAnsi="Arial" w:cs="Arial"/>
          <w:b/>
          <w:color w:val="auto"/>
        </w:rPr>
      </w:pPr>
      <w:r w:rsidRPr="00242587">
        <w:rPr>
          <w:rFonts w:ascii="Arial" w:hAnsi="Arial" w:cs="Arial"/>
          <w:b/>
          <w:color w:val="auto"/>
        </w:rPr>
        <w:lastRenderedPageBreak/>
        <w:t>Q</w:t>
      </w:r>
      <w:r w:rsidR="00C51EBF" w:rsidRPr="00242587">
        <w:rPr>
          <w:rFonts w:ascii="Arial" w:hAnsi="Arial" w:cs="Arial"/>
          <w:b/>
          <w:color w:val="auto"/>
        </w:rPr>
        <w:t>u</w:t>
      </w:r>
      <w:r w:rsidRPr="00242587">
        <w:rPr>
          <w:rFonts w:ascii="Arial" w:hAnsi="Arial" w:cs="Arial"/>
          <w:b/>
          <w:color w:val="auto"/>
        </w:rPr>
        <w:t>ality plan</w:t>
      </w:r>
    </w:p>
    <w:p w14:paraId="5139E932" w14:textId="4A072F04" w:rsidR="00A707C9" w:rsidRPr="00A707C9" w:rsidRDefault="00A707C9" w:rsidP="00242587">
      <w:pPr>
        <w:jc w:val="both"/>
        <w:rPr>
          <w:rFonts w:ascii="Arial" w:hAnsi="Arial" w:cs="Arial"/>
          <w:iCs/>
          <w:color w:val="auto"/>
        </w:rPr>
      </w:pPr>
      <w:r w:rsidRPr="00A707C9">
        <w:rPr>
          <w:rFonts w:ascii="Arial" w:hAnsi="Arial" w:cs="Arial"/>
          <w:iCs/>
          <w:color w:val="auto"/>
        </w:rPr>
        <w:t>The Quality Plan outlines the systematic approach to ensuring that the delivered system meets defined quality standards and functional requirements. Based on the ISO25010 quality model, it maps each product backlog item to specific quality characteristics</w:t>
      </w:r>
      <w:r>
        <w:rPr>
          <w:rFonts w:ascii="Arial" w:hAnsi="Arial" w:cs="Arial"/>
          <w:iCs/>
          <w:color w:val="auto"/>
        </w:rPr>
        <w:t xml:space="preserve"> </w:t>
      </w:r>
      <w:r w:rsidRPr="00A707C9">
        <w:rPr>
          <w:rFonts w:ascii="Arial" w:hAnsi="Arial" w:cs="Arial"/>
          <w:iCs/>
          <w:color w:val="auto"/>
        </w:rPr>
        <w:t>such as functionality, security, and reliability</w:t>
      </w:r>
      <w:r>
        <w:rPr>
          <w:rFonts w:ascii="Arial" w:hAnsi="Arial" w:cs="Arial"/>
          <w:iCs/>
          <w:color w:val="auto"/>
        </w:rPr>
        <w:t xml:space="preserve"> </w:t>
      </w:r>
      <w:r w:rsidRPr="00A707C9">
        <w:rPr>
          <w:rFonts w:ascii="Arial" w:hAnsi="Arial" w:cs="Arial"/>
          <w:iCs/>
          <w:color w:val="auto"/>
        </w:rPr>
        <w:t>and defines target expectations along with steps to validate them. This plan ensures that all features are thoroughly tested and evaluated before release, supporting the goal of delivering a robust, user-friendly, and reliable solution for cocoa farmers.</w:t>
      </w:r>
    </w:p>
    <w:p w14:paraId="331E405B" w14:textId="4766E3B1" w:rsidR="00242587" w:rsidRPr="00242587" w:rsidRDefault="00242587" w:rsidP="00242587">
      <w:pPr>
        <w:jc w:val="both"/>
        <w:rPr>
          <w:rFonts w:ascii="Arial" w:hAnsi="Arial" w:cs="Arial"/>
          <w:color w:val="auto"/>
          <w:lang w:val="en-MY"/>
        </w:rPr>
      </w:pPr>
      <w:r w:rsidRPr="00DB68D9">
        <w:rPr>
          <w:rFonts w:ascii="Arial" w:hAnsi="Arial" w:cs="Arial"/>
          <w:color w:val="auto"/>
        </w:rPr>
        <w:t xml:space="preserve">Table </w:t>
      </w:r>
      <w:r>
        <w:rPr>
          <w:rFonts w:ascii="Arial" w:hAnsi="Arial" w:cs="Arial"/>
          <w:color w:val="auto"/>
        </w:rPr>
        <w:t>11</w:t>
      </w:r>
      <w:r w:rsidRPr="00DB68D9">
        <w:rPr>
          <w:rFonts w:ascii="Arial" w:hAnsi="Arial" w:cs="Arial"/>
          <w:color w:val="auto"/>
        </w:rPr>
        <w:t xml:space="preserve">: </w:t>
      </w:r>
      <w:r>
        <w:rPr>
          <w:rFonts w:ascii="Arial" w:hAnsi="Arial" w:cs="Arial"/>
          <w:color w:val="auto"/>
        </w:rPr>
        <w:t>Quality Plan</w:t>
      </w:r>
    </w:p>
    <w:tbl>
      <w:tblPr>
        <w:tblStyle w:val="TableGrid"/>
        <w:tblW w:w="0" w:type="auto"/>
        <w:tblLayout w:type="fixed"/>
        <w:tblLook w:val="04A0" w:firstRow="1" w:lastRow="0" w:firstColumn="1" w:lastColumn="0" w:noHBand="0" w:noVBand="1"/>
      </w:tblPr>
      <w:tblGrid>
        <w:gridCol w:w="988"/>
        <w:gridCol w:w="1559"/>
        <w:gridCol w:w="1417"/>
        <w:gridCol w:w="1560"/>
        <w:gridCol w:w="1701"/>
        <w:gridCol w:w="1405"/>
      </w:tblGrid>
      <w:tr w:rsidR="00A57922" w14:paraId="735FB0C7" w14:textId="50586970" w:rsidTr="00CB43CD">
        <w:tc>
          <w:tcPr>
            <w:tcW w:w="988" w:type="dxa"/>
          </w:tcPr>
          <w:p w14:paraId="1D5ABDC9" w14:textId="77777777" w:rsidR="00A57922" w:rsidRPr="00CB43CD" w:rsidRDefault="00A57922">
            <w:pPr>
              <w:rPr>
                <w:rFonts w:ascii="Arial" w:hAnsi="Arial" w:cs="Arial"/>
                <w:color w:val="auto"/>
                <w:sz w:val="20"/>
                <w:szCs w:val="20"/>
              </w:rPr>
            </w:pPr>
            <w:r w:rsidRPr="00CB43CD">
              <w:rPr>
                <w:rFonts w:ascii="Arial" w:hAnsi="Arial" w:cs="Arial"/>
                <w:color w:val="auto"/>
                <w:sz w:val="20"/>
                <w:szCs w:val="20"/>
              </w:rPr>
              <w:t>Product Backlog No:</w:t>
            </w:r>
          </w:p>
        </w:tc>
        <w:tc>
          <w:tcPr>
            <w:tcW w:w="1559" w:type="dxa"/>
          </w:tcPr>
          <w:p w14:paraId="3D2F8623" w14:textId="77777777" w:rsidR="00A57922" w:rsidRPr="00CB43CD" w:rsidRDefault="00A57922">
            <w:pPr>
              <w:rPr>
                <w:rFonts w:ascii="Arial" w:hAnsi="Arial" w:cs="Arial"/>
                <w:color w:val="auto"/>
                <w:sz w:val="20"/>
                <w:szCs w:val="20"/>
              </w:rPr>
            </w:pPr>
            <w:r w:rsidRPr="00CB43CD">
              <w:rPr>
                <w:rFonts w:ascii="Arial" w:hAnsi="Arial" w:cs="Arial"/>
                <w:color w:val="auto"/>
                <w:sz w:val="20"/>
                <w:szCs w:val="20"/>
              </w:rPr>
              <w:t>Product Backlog Items</w:t>
            </w:r>
          </w:p>
        </w:tc>
        <w:tc>
          <w:tcPr>
            <w:tcW w:w="1417" w:type="dxa"/>
          </w:tcPr>
          <w:p w14:paraId="6339B671" w14:textId="4EE68C60" w:rsidR="00A57922" w:rsidRPr="00CB43CD" w:rsidRDefault="00A57922">
            <w:pPr>
              <w:rPr>
                <w:rFonts w:ascii="Arial" w:hAnsi="Arial" w:cs="Arial"/>
                <w:color w:val="auto"/>
                <w:sz w:val="20"/>
                <w:szCs w:val="20"/>
              </w:rPr>
            </w:pPr>
            <w:r w:rsidRPr="00CB43CD">
              <w:rPr>
                <w:rFonts w:ascii="Arial" w:hAnsi="Arial" w:cs="Arial"/>
                <w:color w:val="auto"/>
                <w:sz w:val="20"/>
                <w:szCs w:val="20"/>
              </w:rPr>
              <w:t xml:space="preserve">Main Characteristics </w:t>
            </w:r>
          </w:p>
        </w:tc>
        <w:tc>
          <w:tcPr>
            <w:tcW w:w="1560" w:type="dxa"/>
          </w:tcPr>
          <w:p w14:paraId="38190310" w14:textId="2A3C401B" w:rsidR="00A57922" w:rsidRPr="00CB43CD" w:rsidRDefault="00A57922">
            <w:pPr>
              <w:rPr>
                <w:rFonts w:ascii="Arial" w:hAnsi="Arial" w:cs="Arial"/>
                <w:color w:val="auto"/>
                <w:sz w:val="20"/>
                <w:szCs w:val="20"/>
              </w:rPr>
            </w:pPr>
            <w:r w:rsidRPr="00CB43CD">
              <w:rPr>
                <w:rFonts w:ascii="Arial" w:hAnsi="Arial" w:cs="Arial"/>
                <w:color w:val="auto"/>
                <w:sz w:val="20"/>
                <w:szCs w:val="20"/>
              </w:rPr>
              <w:t>Sub-Characteristics</w:t>
            </w:r>
          </w:p>
        </w:tc>
        <w:tc>
          <w:tcPr>
            <w:tcW w:w="1701" w:type="dxa"/>
          </w:tcPr>
          <w:p w14:paraId="329759E0" w14:textId="0EC10429" w:rsidR="00A57922" w:rsidRPr="00CB43CD" w:rsidRDefault="00A57922">
            <w:pPr>
              <w:rPr>
                <w:rFonts w:ascii="Arial" w:hAnsi="Arial" w:cs="Arial"/>
                <w:color w:val="auto"/>
                <w:sz w:val="20"/>
                <w:szCs w:val="20"/>
              </w:rPr>
            </w:pPr>
            <w:r w:rsidRPr="00CB43CD">
              <w:rPr>
                <w:rFonts w:ascii="Arial" w:hAnsi="Arial" w:cs="Arial"/>
                <w:color w:val="auto"/>
                <w:sz w:val="20"/>
                <w:szCs w:val="20"/>
              </w:rPr>
              <w:t xml:space="preserve">Target Quality Expectation </w:t>
            </w:r>
          </w:p>
        </w:tc>
        <w:tc>
          <w:tcPr>
            <w:tcW w:w="1405" w:type="dxa"/>
          </w:tcPr>
          <w:p w14:paraId="6AD1DFF3" w14:textId="3CA715AA" w:rsidR="00A57922" w:rsidRPr="00CB43CD" w:rsidRDefault="00F25BE2">
            <w:pPr>
              <w:rPr>
                <w:rFonts w:ascii="Arial" w:hAnsi="Arial" w:cs="Arial"/>
                <w:color w:val="auto"/>
                <w:sz w:val="20"/>
                <w:szCs w:val="20"/>
              </w:rPr>
            </w:pPr>
            <w:r w:rsidRPr="00CB43CD">
              <w:rPr>
                <w:rFonts w:ascii="Arial" w:hAnsi="Arial" w:cs="Arial"/>
                <w:color w:val="auto"/>
                <w:sz w:val="20"/>
                <w:szCs w:val="20"/>
              </w:rPr>
              <w:t>Steps to assure quality</w:t>
            </w:r>
          </w:p>
        </w:tc>
      </w:tr>
      <w:tr w:rsidR="00A57922" w14:paraId="6239DDCC" w14:textId="4B9ABB57" w:rsidTr="00CB43CD">
        <w:tc>
          <w:tcPr>
            <w:tcW w:w="988" w:type="dxa"/>
          </w:tcPr>
          <w:p w14:paraId="390DAA4B" w14:textId="77777777" w:rsidR="00A57922" w:rsidRPr="00CB43CD" w:rsidRDefault="00A57922" w:rsidP="00CB43CD">
            <w:pPr>
              <w:pStyle w:val="ListParagraph"/>
              <w:numPr>
                <w:ilvl w:val="0"/>
                <w:numId w:val="16"/>
              </w:numPr>
              <w:spacing w:after="0" w:line="240" w:lineRule="auto"/>
              <w:ind w:left="757"/>
              <w:rPr>
                <w:rFonts w:ascii="Arial" w:hAnsi="Arial" w:cs="Arial"/>
                <w:color w:val="auto"/>
                <w:sz w:val="20"/>
                <w:szCs w:val="20"/>
              </w:rPr>
            </w:pPr>
          </w:p>
        </w:tc>
        <w:tc>
          <w:tcPr>
            <w:tcW w:w="1559" w:type="dxa"/>
          </w:tcPr>
          <w:p w14:paraId="5C4ADD94" w14:textId="77777777" w:rsidR="00A57922" w:rsidRPr="00CB43CD" w:rsidRDefault="00A57922">
            <w:pPr>
              <w:rPr>
                <w:rFonts w:ascii="Arial" w:hAnsi="Arial" w:cs="Arial"/>
                <w:color w:val="auto"/>
                <w:sz w:val="20"/>
                <w:szCs w:val="20"/>
              </w:rPr>
            </w:pPr>
            <w:r w:rsidRPr="00CB43CD">
              <w:rPr>
                <w:rFonts w:ascii="Arial" w:hAnsi="Arial" w:cs="Arial"/>
                <w:color w:val="auto"/>
                <w:sz w:val="20"/>
                <w:szCs w:val="20"/>
              </w:rPr>
              <w:t>User Registration Feature</w:t>
            </w:r>
          </w:p>
        </w:tc>
        <w:tc>
          <w:tcPr>
            <w:tcW w:w="1417" w:type="dxa"/>
          </w:tcPr>
          <w:p w14:paraId="475EB6BC" w14:textId="77777777" w:rsidR="00A57922" w:rsidRPr="00CB43CD" w:rsidRDefault="000169B8">
            <w:pPr>
              <w:rPr>
                <w:rFonts w:ascii="Arial" w:hAnsi="Arial" w:cs="Arial"/>
                <w:color w:val="auto"/>
                <w:sz w:val="20"/>
                <w:szCs w:val="20"/>
              </w:rPr>
            </w:pPr>
            <w:r w:rsidRPr="00CB43CD">
              <w:rPr>
                <w:rFonts w:ascii="Arial" w:hAnsi="Arial" w:cs="Arial"/>
                <w:color w:val="auto"/>
                <w:sz w:val="20"/>
                <w:szCs w:val="20"/>
              </w:rPr>
              <w:t>Functionality</w:t>
            </w:r>
          </w:p>
          <w:p w14:paraId="3F236AE8" w14:textId="42D2C487" w:rsidR="00032E4A" w:rsidRPr="00CB43CD" w:rsidRDefault="00472E18">
            <w:pPr>
              <w:rPr>
                <w:rFonts w:ascii="Arial" w:hAnsi="Arial" w:cs="Arial"/>
                <w:color w:val="auto"/>
                <w:sz w:val="20"/>
                <w:szCs w:val="20"/>
              </w:rPr>
            </w:pPr>
            <w:r w:rsidRPr="00CB43CD">
              <w:rPr>
                <w:rFonts w:ascii="Arial" w:hAnsi="Arial" w:cs="Arial"/>
                <w:color w:val="auto"/>
                <w:sz w:val="20"/>
                <w:szCs w:val="20"/>
              </w:rPr>
              <w:t>Suitability</w:t>
            </w:r>
          </w:p>
        </w:tc>
        <w:tc>
          <w:tcPr>
            <w:tcW w:w="1560" w:type="dxa"/>
          </w:tcPr>
          <w:p w14:paraId="4CC90E96" w14:textId="252785FC" w:rsidR="00A57922" w:rsidRPr="00CB43CD" w:rsidRDefault="00343731">
            <w:pPr>
              <w:rPr>
                <w:rFonts w:ascii="Arial" w:hAnsi="Arial" w:cs="Arial"/>
                <w:color w:val="auto"/>
                <w:sz w:val="20"/>
                <w:szCs w:val="20"/>
              </w:rPr>
            </w:pPr>
            <w:r w:rsidRPr="00CB43CD">
              <w:rPr>
                <w:rFonts w:ascii="Arial" w:hAnsi="Arial" w:cs="Arial"/>
                <w:color w:val="auto"/>
                <w:sz w:val="20"/>
                <w:szCs w:val="20"/>
              </w:rPr>
              <w:t>Functional</w:t>
            </w:r>
            <w:r w:rsidR="000E4582" w:rsidRPr="00CB43CD">
              <w:rPr>
                <w:rFonts w:ascii="Arial" w:hAnsi="Arial" w:cs="Arial"/>
                <w:color w:val="auto"/>
                <w:sz w:val="20"/>
                <w:szCs w:val="20"/>
              </w:rPr>
              <w:t xml:space="preserve"> </w:t>
            </w:r>
            <w:r w:rsidR="0007240E" w:rsidRPr="00CB43CD">
              <w:rPr>
                <w:rFonts w:ascii="Arial" w:hAnsi="Arial" w:cs="Arial"/>
                <w:color w:val="auto"/>
                <w:sz w:val="20"/>
                <w:szCs w:val="20"/>
              </w:rPr>
              <w:t>Completeness, Functional Correctness</w:t>
            </w:r>
          </w:p>
        </w:tc>
        <w:tc>
          <w:tcPr>
            <w:tcW w:w="1701" w:type="dxa"/>
          </w:tcPr>
          <w:p w14:paraId="58417532" w14:textId="3FF7ACE4" w:rsidR="00A57922" w:rsidRPr="00CB43CD" w:rsidRDefault="00055003">
            <w:pPr>
              <w:rPr>
                <w:rFonts w:ascii="Arial" w:hAnsi="Arial" w:cs="Arial"/>
                <w:color w:val="auto"/>
                <w:sz w:val="20"/>
                <w:szCs w:val="20"/>
              </w:rPr>
            </w:pPr>
            <w:r w:rsidRPr="00CB43CD">
              <w:rPr>
                <w:rFonts w:ascii="Arial" w:hAnsi="Arial" w:cs="Arial"/>
                <w:color w:val="auto"/>
                <w:sz w:val="20"/>
                <w:szCs w:val="20"/>
              </w:rPr>
              <w:t>User account is created successfully in Firebase upon valid input.</w:t>
            </w:r>
          </w:p>
        </w:tc>
        <w:tc>
          <w:tcPr>
            <w:tcW w:w="1405" w:type="dxa"/>
          </w:tcPr>
          <w:p w14:paraId="0A11C736" w14:textId="779FD9DA" w:rsidR="00A57922" w:rsidRPr="00CB43CD" w:rsidRDefault="000D4A34">
            <w:pPr>
              <w:rPr>
                <w:rFonts w:ascii="Arial" w:hAnsi="Arial" w:cs="Arial"/>
                <w:color w:val="auto"/>
                <w:sz w:val="20"/>
                <w:szCs w:val="20"/>
              </w:rPr>
            </w:pPr>
            <w:r w:rsidRPr="00CB43CD">
              <w:rPr>
                <w:rFonts w:ascii="Arial" w:hAnsi="Arial" w:cs="Arial"/>
                <w:b/>
                <w:bCs/>
                <w:color w:val="auto"/>
                <w:sz w:val="20"/>
                <w:szCs w:val="20"/>
              </w:rPr>
              <w:t>Unit &amp; Integration Testing:</w:t>
            </w:r>
            <w:r w:rsidRPr="00CB43CD">
              <w:rPr>
                <w:rFonts w:ascii="Arial" w:hAnsi="Arial" w:cs="Arial"/>
                <w:color w:val="auto"/>
                <w:sz w:val="20"/>
                <w:szCs w:val="20"/>
              </w:rPr>
              <w:t> Test with valid/invalid emails, weak passwords. Verify data persists in Firestore.</w:t>
            </w:r>
          </w:p>
        </w:tc>
      </w:tr>
      <w:tr w:rsidR="007130C2" w14:paraId="127F1362" w14:textId="109F65D9" w:rsidTr="00CB43CD">
        <w:tc>
          <w:tcPr>
            <w:tcW w:w="988" w:type="dxa"/>
          </w:tcPr>
          <w:p w14:paraId="60FEC4C2" w14:textId="77777777" w:rsidR="007130C2" w:rsidRPr="00CB43CD" w:rsidRDefault="007130C2" w:rsidP="00CB43CD">
            <w:pPr>
              <w:pStyle w:val="ListParagraph"/>
              <w:numPr>
                <w:ilvl w:val="0"/>
                <w:numId w:val="16"/>
              </w:numPr>
              <w:spacing w:after="0" w:line="240" w:lineRule="auto"/>
              <w:ind w:left="757"/>
              <w:rPr>
                <w:rFonts w:ascii="Arial" w:hAnsi="Arial" w:cs="Arial"/>
                <w:color w:val="auto"/>
                <w:sz w:val="20"/>
                <w:szCs w:val="20"/>
              </w:rPr>
            </w:pPr>
          </w:p>
        </w:tc>
        <w:tc>
          <w:tcPr>
            <w:tcW w:w="1559" w:type="dxa"/>
          </w:tcPr>
          <w:p w14:paraId="28CF24AA" w14:textId="77777777" w:rsidR="007130C2" w:rsidRPr="00CB43CD" w:rsidRDefault="007130C2" w:rsidP="007130C2">
            <w:pPr>
              <w:rPr>
                <w:rFonts w:ascii="Arial" w:hAnsi="Arial" w:cs="Arial"/>
                <w:color w:val="auto"/>
                <w:sz w:val="20"/>
                <w:szCs w:val="20"/>
              </w:rPr>
            </w:pPr>
            <w:r w:rsidRPr="00CB43CD">
              <w:rPr>
                <w:rFonts w:ascii="Arial" w:hAnsi="Arial" w:cs="Arial"/>
                <w:color w:val="auto"/>
                <w:sz w:val="20"/>
                <w:szCs w:val="20"/>
              </w:rPr>
              <w:t>User login and logout Feature</w:t>
            </w:r>
          </w:p>
        </w:tc>
        <w:tc>
          <w:tcPr>
            <w:tcW w:w="1417" w:type="dxa"/>
          </w:tcPr>
          <w:p w14:paraId="1BBC062F" w14:textId="77777777" w:rsidR="007130C2" w:rsidRPr="00CB43CD" w:rsidRDefault="007130C2" w:rsidP="007130C2">
            <w:pPr>
              <w:rPr>
                <w:rFonts w:ascii="Arial" w:hAnsi="Arial" w:cs="Arial"/>
                <w:color w:val="auto"/>
                <w:sz w:val="20"/>
                <w:szCs w:val="20"/>
              </w:rPr>
            </w:pPr>
            <w:r w:rsidRPr="00CB43CD">
              <w:rPr>
                <w:rFonts w:ascii="Arial" w:hAnsi="Arial" w:cs="Arial"/>
                <w:color w:val="auto"/>
                <w:sz w:val="20"/>
                <w:szCs w:val="20"/>
              </w:rPr>
              <w:t>Functionality</w:t>
            </w:r>
          </w:p>
          <w:p w14:paraId="2DBE4D99" w14:textId="1745F52B" w:rsidR="007130C2" w:rsidRPr="00CB43CD" w:rsidRDefault="007130C2" w:rsidP="007130C2">
            <w:pPr>
              <w:rPr>
                <w:rFonts w:ascii="Arial" w:hAnsi="Arial" w:cs="Arial"/>
                <w:color w:val="auto"/>
                <w:sz w:val="20"/>
                <w:szCs w:val="20"/>
              </w:rPr>
            </w:pPr>
            <w:r w:rsidRPr="00CB43CD">
              <w:rPr>
                <w:rFonts w:ascii="Arial" w:hAnsi="Arial" w:cs="Arial"/>
                <w:color w:val="auto"/>
                <w:sz w:val="20"/>
                <w:szCs w:val="20"/>
              </w:rPr>
              <w:t>Suitability</w:t>
            </w:r>
          </w:p>
        </w:tc>
        <w:tc>
          <w:tcPr>
            <w:tcW w:w="1560" w:type="dxa"/>
          </w:tcPr>
          <w:p w14:paraId="78B3B720" w14:textId="688C7E30" w:rsidR="007130C2" w:rsidRPr="00CB43CD" w:rsidRDefault="0007240E" w:rsidP="007130C2">
            <w:pPr>
              <w:rPr>
                <w:rFonts w:ascii="Arial" w:hAnsi="Arial" w:cs="Arial"/>
                <w:color w:val="auto"/>
                <w:sz w:val="20"/>
                <w:szCs w:val="20"/>
              </w:rPr>
            </w:pPr>
            <w:r w:rsidRPr="00CB43CD">
              <w:rPr>
                <w:rFonts w:ascii="Arial" w:hAnsi="Arial" w:cs="Arial"/>
                <w:color w:val="auto"/>
                <w:sz w:val="20"/>
                <w:szCs w:val="20"/>
              </w:rPr>
              <w:t>Functional Completeness, Functional Correctness</w:t>
            </w:r>
          </w:p>
        </w:tc>
        <w:tc>
          <w:tcPr>
            <w:tcW w:w="1701" w:type="dxa"/>
          </w:tcPr>
          <w:p w14:paraId="218550F2" w14:textId="700FCA74" w:rsidR="007130C2" w:rsidRPr="00CB43CD" w:rsidRDefault="00C84EF0" w:rsidP="007130C2">
            <w:pPr>
              <w:rPr>
                <w:rFonts w:ascii="Arial" w:hAnsi="Arial" w:cs="Arial"/>
                <w:color w:val="auto"/>
                <w:sz w:val="20"/>
                <w:szCs w:val="20"/>
              </w:rPr>
            </w:pPr>
            <w:r w:rsidRPr="00CB43CD">
              <w:rPr>
                <w:rFonts w:ascii="Arial" w:hAnsi="Arial" w:cs="Arial"/>
                <w:color w:val="auto"/>
                <w:sz w:val="20"/>
                <w:szCs w:val="20"/>
              </w:rPr>
              <w:t>User gains access only with correct credentials. Session is securely terminated on logout.</w:t>
            </w:r>
          </w:p>
        </w:tc>
        <w:tc>
          <w:tcPr>
            <w:tcW w:w="1405" w:type="dxa"/>
          </w:tcPr>
          <w:p w14:paraId="4E12F8AB" w14:textId="294E3BE1" w:rsidR="007130C2" w:rsidRPr="00CB43CD" w:rsidRDefault="005F0FDE" w:rsidP="007130C2">
            <w:pPr>
              <w:rPr>
                <w:rFonts w:ascii="Arial" w:hAnsi="Arial" w:cs="Arial"/>
                <w:color w:val="auto"/>
                <w:sz w:val="20"/>
                <w:szCs w:val="20"/>
              </w:rPr>
            </w:pPr>
            <w:r w:rsidRPr="00CB43CD">
              <w:rPr>
                <w:rFonts w:ascii="Arial" w:hAnsi="Arial" w:cs="Arial"/>
                <w:b/>
                <w:bCs/>
                <w:color w:val="auto"/>
                <w:sz w:val="20"/>
                <w:szCs w:val="20"/>
              </w:rPr>
              <w:t>Integration Testing:</w:t>
            </w:r>
            <w:r w:rsidRPr="00CB43CD">
              <w:rPr>
                <w:rFonts w:ascii="Arial" w:hAnsi="Arial" w:cs="Arial"/>
                <w:color w:val="auto"/>
                <w:sz w:val="20"/>
                <w:szCs w:val="20"/>
              </w:rPr>
              <w:t> Test login success/failure. Verify session tokens.</w:t>
            </w:r>
          </w:p>
        </w:tc>
      </w:tr>
      <w:tr w:rsidR="00A57922" w14:paraId="242819E0" w14:textId="470ABBB6" w:rsidTr="00CB43CD">
        <w:tc>
          <w:tcPr>
            <w:tcW w:w="988" w:type="dxa"/>
          </w:tcPr>
          <w:p w14:paraId="3017444F" w14:textId="77777777" w:rsidR="00A57922" w:rsidRPr="00CB43CD" w:rsidRDefault="00A57922" w:rsidP="00CB43CD">
            <w:pPr>
              <w:pStyle w:val="ListParagraph"/>
              <w:numPr>
                <w:ilvl w:val="0"/>
                <w:numId w:val="16"/>
              </w:numPr>
              <w:spacing w:after="0" w:line="240" w:lineRule="auto"/>
              <w:ind w:left="757"/>
              <w:rPr>
                <w:rFonts w:ascii="Arial" w:hAnsi="Arial" w:cs="Arial"/>
                <w:color w:val="auto"/>
                <w:sz w:val="20"/>
                <w:szCs w:val="20"/>
              </w:rPr>
            </w:pPr>
          </w:p>
        </w:tc>
        <w:tc>
          <w:tcPr>
            <w:tcW w:w="1559" w:type="dxa"/>
          </w:tcPr>
          <w:p w14:paraId="07A45CE6" w14:textId="77777777" w:rsidR="00A57922" w:rsidRPr="00CB43CD" w:rsidRDefault="00A57922">
            <w:pPr>
              <w:rPr>
                <w:rFonts w:ascii="Arial" w:hAnsi="Arial" w:cs="Arial"/>
                <w:color w:val="auto"/>
                <w:sz w:val="20"/>
                <w:szCs w:val="20"/>
              </w:rPr>
            </w:pPr>
            <w:r w:rsidRPr="00CB43CD">
              <w:rPr>
                <w:rFonts w:ascii="Arial" w:hAnsi="Arial" w:cs="Arial"/>
                <w:color w:val="auto"/>
                <w:sz w:val="20"/>
                <w:szCs w:val="20"/>
              </w:rPr>
              <w:t>User Authentication (2FA)</w:t>
            </w:r>
          </w:p>
        </w:tc>
        <w:tc>
          <w:tcPr>
            <w:tcW w:w="1417" w:type="dxa"/>
          </w:tcPr>
          <w:p w14:paraId="478CA0FF" w14:textId="5DC91560" w:rsidR="00A57922" w:rsidRPr="00CB43CD" w:rsidRDefault="00BE0EC8">
            <w:pPr>
              <w:rPr>
                <w:rFonts w:ascii="Arial" w:hAnsi="Arial" w:cs="Arial"/>
                <w:color w:val="auto"/>
                <w:sz w:val="20"/>
                <w:szCs w:val="20"/>
              </w:rPr>
            </w:pPr>
            <w:r w:rsidRPr="00CB43CD">
              <w:rPr>
                <w:rFonts w:ascii="Arial" w:hAnsi="Arial" w:cs="Arial"/>
                <w:color w:val="auto"/>
                <w:sz w:val="20"/>
                <w:szCs w:val="20"/>
              </w:rPr>
              <w:t xml:space="preserve">Security </w:t>
            </w:r>
          </w:p>
        </w:tc>
        <w:tc>
          <w:tcPr>
            <w:tcW w:w="1560" w:type="dxa"/>
          </w:tcPr>
          <w:p w14:paraId="79092E60" w14:textId="3C21AB51" w:rsidR="00A57922" w:rsidRPr="00CB43CD" w:rsidRDefault="30869B44">
            <w:pPr>
              <w:rPr>
                <w:rFonts w:ascii="Arial" w:hAnsi="Arial" w:cs="Arial"/>
                <w:color w:val="auto"/>
                <w:sz w:val="20"/>
                <w:szCs w:val="20"/>
              </w:rPr>
            </w:pPr>
            <w:r w:rsidRPr="00CB43CD">
              <w:rPr>
                <w:rFonts w:ascii="Arial" w:hAnsi="Arial" w:cs="Arial"/>
                <w:color w:val="auto"/>
                <w:sz w:val="20"/>
                <w:szCs w:val="20"/>
              </w:rPr>
              <w:t>Authent</w:t>
            </w:r>
            <w:r w:rsidR="11B039C3" w:rsidRPr="00CB43CD">
              <w:rPr>
                <w:rFonts w:ascii="Arial" w:hAnsi="Arial" w:cs="Arial"/>
                <w:color w:val="auto"/>
                <w:sz w:val="20"/>
                <w:szCs w:val="20"/>
              </w:rPr>
              <w:t>ication</w:t>
            </w:r>
          </w:p>
        </w:tc>
        <w:tc>
          <w:tcPr>
            <w:tcW w:w="1701" w:type="dxa"/>
          </w:tcPr>
          <w:p w14:paraId="70450D9C" w14:textId="5E360A85" w:rsidR="00A57922" w:rsidRPr="00CB43CD" w:rsidRDefault="003B0694">
            <w:pPr>
              <w:rPr>
                <w:rFonts w:ascii="Arial" w:hAnsi="Arial" w:cs="Arial"/>
                <w:color w:val="auto"/>
                <w:sz w:val="20"/>
                <w:szCs w:val="20"/>
              </w:rPr>
            </w:pPr>
            <w:r w:rsidRPr="00CB43CD">
              <w:rPr>
                <w:rFonts w:ascii="Arial" w:hAnsi="Arial" w:cs="Arial"/>
                <w:color w:val="auto"/>
                <w:sz w:val="20"/>
                <w:szCs w:val="20"/>
              </w:rPr>
              <w:t>Login is blocked without the correct Time-based OTP (TOTP) from Google Authenticator.</w:t>
            </w:r>
          </w:p>
        </w:tc>
        <w:tc>
          <w:tcPr>
            <w:tcW w:w="1405" w:type="dxa"/>
          </w:tcPr>
          <w:p w14:paraId="01D007D8" w14:textId="5578977A" w:rsidR="00A57922" w:rsidRPr="00CB43CD" w:rsidRDefault="00C16AC6">
            <w:pPr>
              <w:rPr>
                <w:rFonts w:ascii="Arial" w:hAnsi="Arial" w:cs="Arial"/>
                <w:color w:val="auto"/>
                <w:sz w:val="20"/>
                <w:szCs w:val="20"/>
              </w:rPr>
            </w:pPr>
            <w:r w:rsidRPr="00CB43CD">
              <w:rPr>
                <w:rFonts w:ascii="Arial" w:hAnsi="Arial" w:cs="Arial"/>
                <w:b/>
                <w:bCs/>
                <w:color w:val="auto"/>
                <w:sz w:val="20"/>
                <w:szCs w:val="20"/>
              </w:rPr>
              <w:t>Integration Testing:</w:t>
            </w:r>
            <w:r w:rsidRPr="00CB43CD">
              <w:rPr>
                <w:rFonts w:ascii="Arial" w:hAnsi="Arial" w:cs="Arial"/>
                <w:color w:val="auto"/>
                <w:sz w:val="20"/>
                <w:szCs w:val="20"/>
              </w:rPr>
              <w:t> Test the TOTP verification flow with valid and invalid codes.</w:t>
            </w:r>
          </w:p>
        </w:tc>
      </w:tr>
      <w:tr w:rsidR="00A57922" w14:paraId="05FC4A7A" w14:textId="018A4221" w:rsidTr="00CB43CD">
        <w:tc>
          <w:tcPr>
            <w:tcW w:w="988" w:type="dxa"/>
          </w:tcPr>
          <w:p w14:paraId="3175781F" w14:textId="77777777" w:rsidR="00A57922" w:rsidRPr="00CB43CD" w:rsidRDefault="00A57922" w:rsidP="00CB43CD">
            <w:pPr>
              <w:pStyle w:val="ListParagraph"/>
              <w:numPr>
                <w:ilvl w:val="0"/>
                <w:numId w:val="16"/>
              </w:numPr>
              <w:spacing w:after="0" w:line="240" w:lineRule="auto"/>
              <w:ind w:left="757"/>
              <w:rPr>
                <w:rFonts w:ascii="Arial" w:hAnsi="Arial" w:cs="Arial"/>
                <w:color w:val="auto"/>
                <w:sz w:val="20"/>
                <w:szCs w:val="20"/>
              </w:rPr>
            </w:pPr>
          </w:p>
        </w:tc>
        <w:tc>
          <w:tcPr>
            <w:tcW w:w="1559" w:type="dxa"/>
          </w:tcPr>
          <w:p w14:paraId="028E1DA0" w14:textId="77777777" w:rsidR="00A57922" w:rsidRPr="00CB43CD" w:rsidRDefault="00A57922">
            <w:pPr>
              <w:rPr>
                <w:rFonts w:ascii="Arial" w:hAnsi="Arial" w:cs="Arial"/>
                <w:color w:val="auto"/>
                <w:sz w:val="20"/>
                <w:szCs w:val="20"/>
              </w:rPr>
            </w:pPr>
            <w:r w:rsidRPr="00CB43CD">
              <w:rPr>
                <w:rFonts w:ascii="Arial" w:hAnsi="Arial" w:cs="Arial"/>
                <w:color w:val="auto"/>
                <w:sz w:val="20"/>
                <w:szCs w:val="20"/>
              </w:rPr>
              <w:t>Role Based Access Control (RBAC) for all roles (admin and user)</w:t>
            </w:r>
          </w:p>
        </w:tc>
        <w:tc>
          <w:tcPr>
            <w:tcW w:w="1417" w:type="dxa"/>
          </w:tcPr>
          <w:p w14:paraId="211326DE" w14:textId="0C24A6FC" w:rsidR="00A57922" w:rsidRPr="00CB43CD" w:rsidRDefault="00256B62">
            <w:pPr>
              <w:rPr>
                <w:rFonts w:ascii="Arial" w:hAnsi="Arial" w:cs="Arial"/>
                <w:color w:val="auto"/>
                <w:sz w:val="20"/>
                <w:szCs w:val="20"/>
              </w:rPr>
            </w:pPr>
            <w:r w:rsidRPr="00CB43CD">
              <w:rPr>
                <w:rFonts w:ascii="Arial" w:hAnsi="Arial" w:cs="Arial"/>
                <w:color w:val="auto"/>
                <w:sz w:val="20"/>
                <w:szCs w:val="20"/>
              </w:rPr>
              <w:t>Security</w:t>
            </w:r>
          </w:p>
        </w:tc>
        <w:tc>
          <w:tcPr>
            <w:tcW w:w="1560" w:type="dxa"/>
          </w:tcPr>
          <w:p w14:paraId="76C6DEC6" w14:textId="7DB61578" w:rsidR="00A57922" w:rsidRPr="00CB43CD" w:rsidRDefault="1932FCF1">
            <w:pPr>
              <w:rPr>
                <w:rFonts w:ascii="Arial" w:hAnsi="Arial" w:cs="Arial"/>
                <w:color w:val="auto"/>
                <w:sz w:val="20"/>
                <w:szCs w:val="20"/>
              </w:rPr>
            </w:pPr>
            <w:r w:rsidRPr="00CB43CD">
              <w:rPr>
                <w:rFonts w:ascii="Arial" w:hAnsi="Arial" w:cs="Arial"/>
                <w:color w:val="auto"/>
                <w:sz w:val="20"/>
                <w:szCs w:val="20"/>
              </w:rPr>
              <w:t>Authen</w:t>
            </w:r>
            <w:r w:rsidR="30869B44" w:rsidRPr="00CB43CD">
              <w:rPr>
                <w:rFonts w:ascii="Arial" w:hAnsi="Arial" w:cs="Arial"/>
                <w:color w:val="auto"/>
                <w:sz w:val="20"/>
                <w:szCs w:val="20"/>
              </w:rPr>
              <w:t>t</w:t>
            </w:r>
            <w:r w:rsidR="00F73F78" w:rsidRPr="00CB43CD">
              <w:rPr>
                <w:rFonts w:ascii="Arial" w:hAnsi="Arial" w:cs="Arial"/>
                <w:color w:val="auto"/>
                <w:sz w:val="20"/>
                <w:szCs w:val="20"/>
              </w:rPr>
              <w:t>i</w:t>
            </w:r>
            <w:r w:rsidR="240DFE70" w:rsidRPr="00CB43CD">
              <w:rPr>
                <w:rFonts w:ascii="Arial" w:hAnsi="Arial" w:cs="Arial"/>
                <w:color w:val="auto"/>
                <w:sz w:val="20"/>
                <w:szCs w:val="20"/>
              </w:rPr>
              <w:t>cation</w:t>
            </w:r>
          </w:p>
        </w:tc>
        <w:tc>
          <w:tcPr>
            <w:tcW w:w="1701" w:type="dxa"/>
          </w:tcPr>
          <w:p w14:paraId="465D57C0" w14:textId="4A283D25" w:rsidR="00A57922" w:rsidRPr="00CB43CD" w:rsidRDefault="00543A10">
            <w:pPr>
              <w:rPr>
                <w:rFonts w:ascii="Arial" w:hAnsi="Arial" w:cs="Arial"/>
                <w:color w:val="auto"/>
                <w:sz w:val="20"/>
                <w:szCs w:val="20"/>
              </w:rPr>
            </w:pPr>
            <w:r w:rsidRPr="00CB43CD">
              <w:rPr>
                <w:rFonts w:ascii="Arial" w:hAnsi="Arial" w:cs="Arial"/>
                <w:color w:val="auto"/>
                <w:sz w:val="20"/>
                <w:szCs w:val="20"/>
              </w:rPr>
              <w:t>Rol</w:t>
            </w:r>
            <w:r w:rsidR="00783A32" w:rsidRPr="00CB43CD">
              <w:rPr>
                <w:rFonts w:ascii="Arial" w:hAnsi="Arial" w:cs="Arial"/>
                <w:color w:val="auto"/>
                <w:sz w:val="20"/>
                <w:szCs w:val="20"/>
              </w:rPr>
              <w:t xml:space="preserve">e-based access control </w:t>
            </w:r>
            <w:r w:rsidR="007F1AEC" w:rsidRPr="00CB43CD">
              <w:rPr>
                <w:rFonts w:ascii="Arial" w:hAnsi="Arial" w:cs="Arial"/>
                <w:color w:val="auto"/>
                <w:sz w:val="20"/>
                <w:szCs w:val="20"/>
              </w:rPr>
              <w:t>ensures</w:t>
            </w:r>
            <w:r w:rsidR="00DE4E6C" w:rsidRPr="00CB43CD">
              <w:rPr>
                <w:rFonts w:ascii="Arial" w:hAnsi="Arial" w:cs="Arial"/>
                <w:color w:val="auto"/>
                <w:sz w:val="20"/>
                <w:szCs w:val="20"/>
              </w:rPr>
              <w:t xml:space="preserve"> different content will only </w:t>
            </w:r>
            <w:r w:rsidR="007F1AEC" w:rsidRPr="00CB43CD">
              <w:rPr>
                <w:rFonts w:ascii="Arial" w:hAnsi="Arial" w:cs="Arial"/>
                <w:color w:val="auto"/>
                <w:sz w:val="20"/>
                <w:szCs w:val="20"/>
              </w:rPr>
              <w:t>be accessed</w:t>
            </w:r>
            <w:r w:rsidR="0066008D" w:rsidRPr="00CB43CD">
              <w:rPr>
                <w:rFonts w:ascii="Arial" w:hAnsi="Arial" w:cs="Arial"/>
                <w:color w:val="auto"/>
                <w:sz w:val="20"/>
                <w:szCs w:val="20"/>
              </w:rPr>
              <w:t xml:space="preserve"> by certain roles</w:t>
            </w:r>
            <w:r w:rsidR="007F1AEC" w:rsidRPr="00CB43CD">
              <w:rPr>
                <w:rFonts w:ascii="Arial" w:hAnsi="Arial" w:cs="Arial"/>
                <w:color w:val="auto"/>
                <w:sz w:val="20"/>
                <w:szCs w:val="20"/>
              </w:rPr>
              <w:t xml:space="preserve"> (admin, users)</w:t>
            </w:r>
          </w:p>
        </w:tc>
        <w:tc>
          <w:tcPr>
            <w:tcW w:w="1405" w:type="dxa"/>
          </w:tcPr>
          <w:p w14:paraId="3017A3F6" w14:textId="0C244B09" w:rsidR="00A57922" w:rsidRPr="00CB43CD" w:rsidRDefault="003A72CF">
            <w:pPr>
              <w:rPr>
                <w:rFonts w:ascii="Arial" w:hAnsi="Arial" w:cs="Arial"/>
                <w:color w:val="auto"/>
                <w:sz w:val="20"/>
                <w:szCs w:val="20"/>
              </w:rPr>
            </w:pPr>
            <w:r w:rsidRPr="00CB43CD">
              <w:rPr>
                <w:rFonts w:ascii="Arial" w:hAnsi="Arial" w:cs="Arial"/>
                <w:b/>
                <w:bCs/>
                <w:color w:val="auto"/>
                <w:sz w:val="20"/>
                <w:szCs w:val="20"/>
              </w:rPr>
              <w:t>System Testing:</w:t>
            </w:r>
            <w:r w:rsidRPr="00CB43CD">
              <w:rPr>
                <w:rFonts w:ascii="Arial" w:hAnsi="Arial" w:cs="Arial"/>
                <w:color w:val="auto"/>
                <w:sz w:val="20"/>
                <w:szCs w:val="20"/>
              </w:rPr>
              <w:t xml:space="preserve"> Verify RBAC rules</w:t>
            </w:r>
          </w:p>
        </w:tc>
      </w:tr>
      <w:tr w:rsidR="00B312B2" w14:paraId="62B191BC" w14:textId="05E9593E" w:rsidTr="00CB43CD">
        <w:tc>
          <w:tcPr>
            <w:tcW w:w="988" w:type="dxa"/>
          </w:tcPr>
          <w:p w14:paraId="3AC1E91C" w14:textId="77777777" w:rsidR="00B312B2" w:rsidRPr="00CB43CD" w:rsidRDefault="00B312B2" w:rsidP="00CB43CD">
            <w:pPr>
              <w:pStyle w:val="ListParagraph"/>
              <w:numPr>
                <w:ilvl w:val="0"/>
                <w:numId w:val="16"/>
              </w:numPr>
              <w:spacing w:after="0" w:line="240" w:lineRule="auto"/>
              <w:ind w:left="757"/>
              <w:rPr>
                <w:rFonts w:ascii="Arial" w:hAnsi="Arial" w:cs="Arial"/>
                <w:color w:val="auto"/>
                <w:sz w:val="20"/>
                <w:szCs w:val="20"/>
              </w:rPr>
            </w:pPr>
          </w:p>
        </w:tc>
        <w:tc>
          <w:tcPr>
            <w:tcW w:w="1559" w:type="dxa"/>
          </w:tcPr>
          <w:p w14:paraId="3C18B941" w14:textId="77777777" w:rsidR="00B312B2" w:rsidRPr="00CB43CD" w:rsidRDefault="00B312B2" w:rsidP="00B312B2">
            <w:pPr>
              <w:rPr>
                <w:rFonts w:ascii="Arial" w:hAnsi="Arial" w:cs="Arial"/>
                <w:color w:val="auto"/>
                <w:sz w:val="20"/>
                <w:szCs w:val="20"/>
              </w:rPr>
            </w:pPr>
            <w:r w:rsidRPr="00CB43CD">
              <w:rPr>
                <w:rFonts w:ascii="Arial" w:hAnsi="Arial" w:cs="Arial"/>
                <w:color w:val="auto"/>
                <w:sz w:val="20"/>
                <w:szCs w:val="20"/>
              </w:rPr>
              <w:t xml:space="preserve">Admin Management </w:t>
            </w:r>
            <w:r w:rsidRPr="00CB43CD">
              <w:rPr>
                <w:rFonts w:ascii="Arial" w:hAnsi="Arial" w:cs="Arial"/>
                <w:color w:val="auto"/>
                <w:sz w:val="20"/>
                <w:szCs w:val="20"/>
              </w:rPr>
              <w:lastRenderedPageBreak/>
              <w:t>System (CRUD)</w:t>
            </w:r>
          </w:p>
        </w:tc>
        <w:tc>
          <w:tcPr>
            <w:tcW w:w="1417" w:type="dxa"/>
          </w:tcPr>
          <w:p w14:paraId="53913EA8" w14:textId="77777777" w:rsidR="00B312B2" w:rsidRPr="00CB43CD" w:rsidRDefault="00B312B2" w:rsidP="00B312B2">
            <w:pPr>
              <w:rPr>
                <w:rFonts w:ascii="Arial" w:hAnsi="Arial" w:cs="Arial"/>
                <w:color w:val="auto"/>
                <w:sz w:val="20"/>
                <w:szCs w:val="20"/>
              </w:rPr>
            </w:pPr>
            <w:r w:rsidRPr="00CB43CD">
              <w:rPr>
                <w:rFonts w:ascii="Arial" w:hAnsi="Arial" w:cs="Arial"/>
                <w:color w:val="auto"/>
                <w:sz w:val="20"/>
                <w:szCs w:val="20"/>
              </w:rPr>
              <w:lastRenderedPageBreak/>
              <w:t>Functionality</w:t>
            </w:r>
          </w:p>
          <w:p w14:paraId="1B87C38A" w14:textId="061D9A96" w:rsidR="00B312B2" w:rsidRPr="00CB43CD" w:rsidRDefault="00B312B2" w:rsidP="00B312B2">
            <w:pPr>
              <w:rPr>
                <w:rFonts w:ascii="Arial" w:hAnsi="Arial" w:cs="Arial"/>
                <w:color w:val="auto"/>
                <w:sz w:val="20"/>
                <w:szCs w:val="20"/>
              </w:rPr>
            </w:pPr>
            <w:r w:rsidRPr="00CB43CD">
              <w:rPr>
                <w:rFonts w:ascii="Arial" w:hAnsi="Arial" w:cs="Arial"/>
                <w:color w:val="auto"/>
                <w:sz w:val="20"/>
                <w:szCs w:val="20"/>
              </w:rPr>
              <w:t>Suitability</w:t>
            </w:r>
          </w:p>
        </w:tc>
        <w:tc>
          <w:tcPr>
            <w:tcW w:w="1560" w:type="dxa"/>
          </w:tcPr>
          <w:p w14:paraId="42653F34" w14:textId="4C56A08B" w:rsidR="00B312B2" w:rsidRPr="00CB43CD" w:rsidRDefault="00E80670" w:rsidP="00B312B2">
            <w:pPr>
              <w:rPr>
                <w:rFonts w:ascii="Arial" w:hAnsi="Arial" w:cs="Arial"/>
                <w:color w:val="auto"/>
                <w:sz w:val="20"/>
                <w:szCs w:val="20"/>
              </w:rPr>
            </w:pPr>
            <w:r w:rsidRPr="00CB43CD">
              <w:rPr>
                <w:rFonts w:ascii="Arial" w:hAnsi="Arial" w:cs="Arial"/>
                <w:color w:val="auto"/>
                <w:sz w:val="20"/>
                <w:szCs w:val="20"/>
              </w:rPr>
              <w:t xml:space="preserve">Functional Completeness, </w:t>
            </w:r>
            <w:r w:rsidRPr="00CB43CD">
              <w:rPr>
                <w:rFonts w:ascii="Arial" w:hAnsi="Arial" w:cs="Arial"/>
                <w:color w:val="auto"/>
                <w:sz w:val="20"/>
                <w:szCs w:val="20"/>
              </w:rPr>
              <w:lastRenderedPageBreak/>
              <w:t>Functional Correctness</w:t>
            </w:r>
          </w:p>
        </w:tc>
        <w:tc>
          <w:tcPr>
            <w:tcW w:w="1701" w:type="dxa"/>
          </w:tcPr>
          <w:p w14:paraId="41367EF7" w14:textId="684AF54C" w:rsidR="00B312B2" w:rsidRPr="00CB43CD" w:rsidRDefault="00B312B2" w:rsidP="00B312B2">
            <w:pPr>
              <w:rPr>
                <w:rFonts w:ascii="Arial" w:hAnsi="Arial" w:cs="Arial"/>
                <w:color w:val="auto"/>
                <w:sz w:val="20"/>
                <w:szCs w:val="20"/>
              </w:rPr>
            </w:pPr>
            <w:r w:rsidRPr="00CB43CD">
              <w:rPr>
                <w:rFonts w:ascii="Arial" w:hAnsi="Arial" w:cs="Arial"/>
                <w:color w:val="auto"/>
                <w:sz w:val="20"/>
                <w:szCs w:val="20"/>
              </w:rPr>
              <w:lastRenderedPageBreak/>
              <w:t xml:space="preserve">Admin is allowed to </w:t>
            </w:r>
            <w:r w:rsidRPr="00CB43CD">
              <w:rPr>
                <w:rFonts w:ascii="Arial" w:hAnsi="Arial" w:cs="Arial"/>
                <w:color w:val="auto"/>
                <w:sz w:val="20"/>
                <w:szCs w:val="20"/>
              </w:rPr>
              <w:lastRenderedPageBreak/>
              <w:t>create, read, update and delete registered users’ information.</w:t>
            </w:r>
          </w:p>
        </w:tc>
        <w:tc>
          <w:tcPr>
            <w:tcW w:w="1405" w:type="dxa"/>
          </w:tcPr>
          <w:p w14:paraId="64115834" w14:textId="3A1F59A7" w:rsidR="00B312B2" w:rsidRPr="00CB43CD" w:rsidRDefault="004E3E2F" w:rsidP="00B312B2">
            <w:pPr>
              <w:rPr>
                <w:rFonts w:ascii="Arial" w:hAnsi="Arial" w:cs="Arial"/>
                <w:color w:val="auto"/>
                <w:sz w:val="20"/>
                <w:szCs w:val="20"/>
              </w:rPr>
            </w:pPr>
            <w:r w:rsidRPr="00CB43CD">
              <w:rPr>
                <w:rFonts w:ascii="Arial" w:hAnsi="Arial" w:cs="Arial"/>
                <w:b/>
                <w:bCs/>
                <w:color w:val="auto"/>
                <w:sz w:val="20"/>
                <w:szCs w:val="20"/>
              </w:rPr>
              <w:lastRenderedPageBreak/>
              <w:t>System Testing</w:t>
            </w:r>
            <w:r w:rsidR="00CB43CD" w:rsidRPr="00CB43CD">
              <w:rPr>
                <w:rFonts w:ascii="Arial" w:hAnsi="Arial" w:cs="Arial"/>
                <w:b/>
                <w:bCs/>
                <w:color w:val="auto"/>
                <w:sz w:val="20"/>
                <w:szCs w:val="20"/>
              </w:rPr>
              <w:t>:</w:t>
            </w:r>
            <w:r w:rsidR="00CB43CD" w:rsidRPr="00CB43CD">
              <w:rPr>
                <w:rFonts w:ascii="Arial" w:hAnsi="Arial" w:cs="Arial"/>
                <w:color w:val="auto"/>
                <w:sz w:val="20"/>
                <w:szCs w:val="20"/>
              </w:rPr>
              <w:t xml:space="preserve"> test</w:t>
            </w:r>
            <w:r w:rsidRPr="00CB43CD">
              <w:rPr>
                <w:rFonts w:ascii="Arial" w:hAnsi="Arial" w:cs="Arial"/>
                <w:color w:val="auto"/>
                <w:sz w:val="20"/>
                <w:szCs w:val="20"/>
              </w:rPr>
              <w:t xml:space="preserve"> </w:t>
            </w:r>
            <w:r w:rsidRPr="00CB43CD">
              <w:rPr>
                <w:rFonts w:ascii="Arial" w:hAnsi="Arial" w:cs="Arial"/>
                <w:color w:val="auto"/>
                <w:sz w:val="20"/>
                <w:szCs w:val="20"/>
              </w:rPr>
              <w:lastRenderedPageBreak/>
              <w:t>all CRUD operations from an admin account.</w:t>
            </w:r>
          </w:p>
        </w:tc>
      </w:tr>
      <w:tr w:rsidR="003D075A" w14:paraId="09A1FCBF" w14:textId="619230C1" w:rsidTr="00CB43CD">
        <w:tc>
          <w:tcPr>
            <w:tcW w:w="988" w:type="dxa"/>
          </w:tcPr>
          <w:p w14:paraId="5130C87D" w14:textId="77777777" w:rsidR="003D075A" w:rsidRPr="00CB43CD" w:rsidRDefault="003D075A" w:rsidP="00CB43CD">
            <w:pPr>
              <w:pStyle w:val="ListParagraph"/>
              <w:numPr>
                <w:ilvl w:val="0"/>
                <w:numId w:val="16"/>
              </w:numPr>
              <w:spacing w:after="0" w:line="240" w:lineRule="auto"/>
              <w:ind w:left="757"/>
              <w:rPr>
                <w:rFonts w:ascii="Arial" w:hAnsi="Arial" w:cs="Arial"/>
                <w:color w:val="auto"/>
                <w:sz w:val="20"/>
                <w:szCs w:val="20"/>
              </w:rPr>
            </w:pPr>
          </w:p>
        </w:tc>
        <w:tc>
          <w:tcPr>
            <w:tcW w:w="1559" w:type="dxa"/>
          </w:tcPr>
          <w:p w14:paraId="57885287" w14:textId="5915FBC8" w:rsidR="003D075A" w:rsidRPr="00CB43CD" w:rsidRDefault="00FD64A2" w:rsidP="003D075A">
            <w:pPr>
              <w:rPr>
                <w:rFonts w:ascii="Arial" w:hAnsi="Arial" w:cs="Arial"/>
                <w:color w:val="auto"/>
                <w:sz w:val="20"/>
                <w:szCs w:val="20"/>
              </w:rPr>
            </w:pPr>
            <w:r w:rsidRPr="00CB43CD">
              <w:rPr>
                <w:rFonts w:ascii="Arial" w:hAnsi="Arial" w:cs="Arial"/>
                <w:color w:val="auto"/>
                <w:sz w:val="20"/>
                <w:szCs w:val="20"/>
              </w:rPr>
              <w:t>Camera Capture</w:t>
            </w:r>
            <w:r w:rsidR="003D075A" w:rsidRPr="00CB43CD">
              <w:rPr>
                <w:rFonts w:ascii="Arial" w:hAnsi="Arial" w:cs="Arial"/>
                <w:color w:val="auto"/>
                <w:sz w:val="20"/>
                <w:szCs w:val="20"/>
              </w:rPr>
              <w:t xml:space="preserve"> for mobile application </w:t>
            </w:r>
          </w:p>
        </w:tc>
        <w:tc>
          <w:tcPr>
            <w:tcW w:w="1417" w:type="dxa"/>
          </w:tcPr>
          <w:p w14:paraId="56E1C0E3" w14:textId="77777777" w:rsidR="003D075A" w:rsidRPr="00CB43CD" w:rsidRDefault="003D075A" w:rsidP="003D075A">
            <w:pPr>
              <w:rPr>
                <w:rFonts w:ascii="Arial" w:hAnsi="Arial" w:cs="Arial"/>
                <w:color w:val="auto"/>
                <w:sz w:val="20"/>
                <w:szCs w:val="20"/>
              </w:rPr>
            </w:pPr>
            <w:r w:rsidRPr="00CB43CD">
              <w:rPr>
                <w:rFonts w:ascii="Arial" w:hAnsi="Arial" w:cs="Arial"/>
                <w:color w:val="auto"/>
                <w:sz w:val="20"/>
                <w:szCs w:val="20"/>
              </w:rPr>
              <w:t>Functionality</w:t>
            </w:r>
          </w:p>
          <w:p w14:paraId="23D2ED32" w14:textId="2DB19C0F" w:rsidR="003D075A" w:rsidRPr="00CB43CD" w:rsidRDefault="003D075A" w:rsidP="003D075A">
            <w:pPr>
              <w:rPr>
                <w:rFonts w:ascii="Arial" w:hAnsi="Arial" w:cs="Arial"/>
                <w:color w:val="auto"/>
                <w:sz w:val="20"/>
                <w:szCs w:val="20"/>
              </w:rPr>
            </w:pPr>
            <w:r w:rsidRPr="00CB43CD">
              <w:rPr>
                <w:rFonts w:ascii="Arial" w:hAnsi="Arial" w:cs="Arial"/>
                <w:color w:val="auto"/>
                <w:sz w:val="20"/>
                <w:szCs w:val="20"/>
              </w:rPr>
              <w:t>Suitability</w:t>
            </w:r>
          </w:p>
        </w:tc>
        <w:tc>
          <w:tcPr>
            <w:tcW w:w="1560" w:type="dxa"/>
          </w:tcPr>
          <w:p w14:paraId="6DE25D12" w14:textId="403114AC" w:rsidR="003D075A" w:rsidRPr="00CB43CD" w:rsidRDefault="003D075A" w:rsidP="003D075A">
            <w:pPr>
              <w:rPr>
                <w:rFonts w:ascii="Arial" w:hAnsi="Arial" w:cs="Arial"/>
                <w:color w:val="auto"/>
                <w:sz w:val="20"/>
                <w:szCs w:val="20"/>
              </w:rPr>
            </w:pPr>
            <w:r w:rsidRPr="00CB43CD">
              <w:rPr>
                <w:rFonts w:ascii="Arial" w:hAnsi="Arial" w:cs="Arial"/>
                <w:color w:val="auto"/>
                <w:sz w:val="20"/>
                <w:szCs w:val="20"/>
              </w:rPr>
              <w:t>Functional Completeness</w:t>
            </w:r>
          </w:p>
        </w:tc>
        <w:tc>
          <w:tcPr>
            <w:tcW w:w="1701" w:type="dxa"/>
          </w:tcPr>
          <w:p w14:paraId="20196770" w14:textId="1F9EF647" w:rsidR="003D075A" w:rsidRPr="00CB43CD" w:rsidRDefault="00927230" w:rsidP="003D075A">
            <w:pPr>
              <w:rPr>
                <w:rFonts w:ascii="Arial" w:hAnsi="Arial" w:cs="Arial"/>
                <w:color w:val="auto"/>
                <w:sz w:val="20"/>
                <w:szCs w:val="20"/>
              </w:rPr>
            </w:pPr>
            <w:r w:rsidRPr="00CB43CD">
              <w:rPr>
                <w:rFonts w:ascii="Arial" w:hAnsi="Arial" w:cs="Arial"/>
                <w:color w:val="auto"/>
                <w:sz w:val="20"/>
                <w:szCs w:val="20"/>
              </w:rPr>
              <w:t>The app successfully accesses the device camera and captures a photo of a cocoa pod.</w:t>
            </w:r>
          </w:p>
        </w:tc>
        <w:tc>
          <w:tcPr>
            <w:tcW w:w="1405" w:type="dxa"/>
          </w:tcPr>
          <w:p w14:paraId="406554E6" w14:textId="1A178080" w:rsidR="003D075A" w:rsidRPr="00CB43CD" w:rsidRDefault="004E7883" w:rsidP="003D075A">
            <w:pPr>
              <w:rPr>
                <w:rFonts w:ascii="Arial" w:hAnsi="Arial" w:cs="Arial"/>
                <w:color w:val="auto"/>
                <w:sz w:val="20"/>
                <w:szCs w:val="20"/>
              </w:rPr>
            </w:pPr>
            <w:r w:rsidRPr="00CB43CD">
              <w:rPr>
                <w:rFonts w:ascii="Arial" w:hAnsi="Arial" w:cs="Arial"/>
                <w:b/>
                <w:bCs/>
                <w:color w:val="auto"/>
                <w:sz w:val="20"/>
                <w:szCs w:val="20"/>
              </w:rPr>
              <w:t>Usability Testing (UAT):</w:t>
            </w:r>
            <w:r w:rsidRPr="00CB43CD">
              <w:rPr>
                <w:rFonts w:ascii="Arial" w:hAnsi="Arial" w:cs="Arial"/>
                <w:color w:val="auto"/>
                <w:sz w:val="20"/>
                <w:szCs w:val="20"/>
              </w:rPr>
              <w:t> Test on real devices. Ensure the interface is intuitive for farmers.</w:t>
            </w:r>
          </w:p>
        </w:tc>
      </w:tr>
      <w:tr w:rsidR="00F24489" w14:paraId="309EE7D5" w14:textId="64874D1B" w:rsidTr="00CB43CD">
        <w:tc>
          <w:tcPr>
            <w:tcW w:w="988" w:type="dxa"/>
          </w:tcPr>
          <w:p w14:paraId="2669E2B0" w14:textId="77777777" w:rsidR="00F24489" w:rsidRPr="00CB43CD" w:rsidRDefault="00F24489" w:rsidP="00CB43CD">
            <w:pPr>
              <w:pStyle w:val="ListParagraph"/>
              <w:numPr>
                <w:ilvl w:val="0"/>
                <w:numId w:val="16"/>
              </w:numPr>
              <w:spacing w:after="0" w:line="240" w:lineRule="auto"/>
              <w:ind w:left="757"/>
              <w:rPr>
                <w:rFonts w:ascii="Arial" w:hAnsi="Arial" w:cs="Arial"/>
                <w:color w:val="auto"/>
                <w:sz w:val="20"/>
                <w:szCs w:val="20"/>
              </w:rPr>
            </w:pPr>
          </w:p>
        </w:tc>
        <w:tc>
          <w:tcPr>
            <w:tcW w:w="1559" w:type="dxa"/>
          </w:tcPr>
          <w:p w14:paraId="472A2F5C" w14:textId="0BCBE2BA" w:rsidR="00F24489" w:rsidRPr="00CB43CD" w:rsidRDefault="00C26734" w:rsidP="00F24489">
            <w:pPr>
              <w:rPr>
                <w:rFonts w:ascii="Arial" w:hAnsi="Arial" w:cs="Arial"/>
                <w:color w:val="auto"/>
                <w:sz w:val="20"/>
                <w:szCs w:val="20"/>
              </w:rPr>
            </w:pPr>
            <w:r w:rsidRPr="00CB43CD">
              <w:rPr>
                <w:rFonts w:ascii="Arial" w:hAnsi="Arial" w:cs="Arial"/>
                <w:color w:val="auto"/>
                <w:sz w:val="20"/>
                <w:szCs w:val="20"/>
              </w:rPr>
              <w:t>Scan History</w:t>
            </w:r>
          </w:p>
        </w:tc>
        <w:tc>
          <w:tcPr>
            <w:tcW w:w="1417" w:type="dxa"/>
          </w:tcPr>
          <w:p w14:paraId="3867C9D1" w14:textId="6C0B91F9" w:rsidR="00F24489" w:rsidRPr="00CB43CD" w:rsidRDefault="00F24489" w:rsidP="00F24489">
            <w:pPr>
              <w:rPr>
                <w:rFonts w:ascii="Arial" w:hAnsi="Arial" w:cs="Arial"/>
                <w:color w:val="auto"/>
                <w:sz w:val="20"/>
                <w:szCs w:val="20"/>
              </w:rPr>
            </w:pPr>
            <w:r w:rsidRPr="00CB43CD">
              <w:rPr>
                <w:rFonts w:ascii="Arial" w:hAnsi="Arial" w:cs="Arial"/>
                <w:color w:val="auto"/>
                <w:sz w:val="20"/>
                <w:szCs w:val="20"/>
              </w:rPr>
              <w:t>Functionality</w:t>
            </w:r>
            <w:r w:rsidR="00A00A4B" w:rsidRPr="00CB43CD">
              <w:rPr>
                <w:rFonts w:ascii="Arial" w:hAnsi="Arial" w:cs="Arial"/>
                <w:color w:val="auto"/>
                <w:sz w:val="20"/>
                <w:szCs w:val="20"/>
              </w:rPr>
              <w:t>, Reliability</w:t>
            </w:r>
          </w:p>
        </w:tc>
        <w:tc>
          <w:tcPr>
            <w:tcW w:w="1560" w:type="dxa"/>
          </w:tcPr>
          <w:p w14:paraId="00B63843" w14:textId="1D468A9F" w:rsidR="00F24489" w:rsidRPr="00CB43CD" w:rsidRDefault="00AA1445" w:rsidP="00F24489">
            <w:pPr>
              <w:rPr>
                <w:rFonts w:ascii="Arial" w:hAnsi="Arial" w:cs="Arial"/>
                <w:color w:val="auto"/>
                <w:sz w:val="20"/>
                <w:szCs w:val="20"/>
              </w:rPr>
            </w:pPr>
            <w:r w:rsidRPr="00CB43CD">
              <w:rPr>
                <w:rFonts w:ascii="Arial" w:hAnsi="Arial" w:cs="Arial"/>
                <w:color w:val="auto"/>
                <w:sz w:val="20"/>
                <w:szCs w:val="20"/>
              </w:rPr>
              <w:t>Suitability, Recoverability</w:t>
            </w:r>
          </w:p>
        </w:tc>
        <w:tc>
          <w:tcPr>
            <w:tcW w:w="1701" w:type="dxa"/>
          </w:tcPr>
          <w:p w14:paraId="699913F1" w14:textId="0527FD57" w:rsidR="00F24489" w:rsidRPr="00CB43CD" w:rsidRDefault="00000144" w:rsidP="00F24489">
            <w:pPr>
              <w:rPr>
                <w:rFonts w:ascii="Arial" w:hAnsi="Arial" w:cs="Arial"/>
                <w:color w:val="auto"/>
                <w:sz w:val="20"/>
                <w:szCs w:val="20"/>
              </w:rPr>
            </w:pPr>
            <w:r w:rsidRPr="00CB43CD">
              <w:rPr>
                <w:rFonts w:ascii="Arial" w:hAnsi="Arial" w:cs="Arial"/>
                <w:color w:val="auto"/>
                <w:sz w:val="20"/>
                <w:szCs w:val="20"/>
              </w:rPr>
              <w:t>All past scans are saved and retrievable, syncing between devices when online.</w:t>
            </w:r>
          </w:p>
        </w:tc>
        <w:tc>
          <w:tcPr>
            <w:tcW w:w="1405" w:type="dxa"/>
          </w:tcPr>
          <w:p w14:paraId="35A5FA4C" w14:textId="1E5DBD0D" w:rsidR="00F24489" w:rsidRPr="00CB43CD" w:rsidRDefault="00D757DC" w:rsidP="00F24489">
            <w:pPr>
              <w:rPr>
                <w:rFonts w:ascii="Arial" w:hAnsi="Arial" w:cs="Arial"/>
                <w:color w:val="auto"/>
                <w:sz w:val="20"/>
                <w:szCs w:val="20"/>
              </w:rPr>
            </w:pPr>
            <w:r w:rsidRPr="00CB43CD">
              <w:rPr>
                <w:rFonts w:ascii="Arial" w:hAnsi="Arial" w:cs="Arial"/>
                <w:b/>
                <w:bCs/>
                <w:color w:val="auto"/>
                <w:sz w:val="20"/>
                <w:szCs w:val="20"/>
              </w:rPr>
              <w:t>Integration Testing:</w:t>
            </w:r>
            <w:r w:rsidRPr="00CB43CD">
              <w:rPr>
                <w:rFonts w:ascii="Arial" w:hAnsi="Arial" w:cs="Arial"/>
                <w:color w:val="auto"/>
                <w:sz w:val="20"/>
                <w:szCs w:val="20"/>
              </w:rPr>
              <w:t> Verify scans are saved locally and synced to Firestore. Test history view under offline/online conditions.</w:t>
            </w:r>
          </w:p>
        </w:tc>
      </w:tr>
      <w:tr w:rsidR="00A57922" w14:paraId="0199D9EC" w14:textId="042DDFAB" w:rsidTr="00CB43CD">
        <w:tc>
          <w:tcPr>
            <w:tcW w:w="988" w:type="dxa"/>
          </w:tcPr>
          <w:p w14:paraId="5B30AF2B" w14:textId="77777777" w:rsidR="00A57922" w:rsidRPr="00CB43CD" w:rsidRDefault="00A57922" w:rsidP="00CB43CD">
            <w:pPr>
              <w:pStyle w:val="ListParagraph"/>
              <w:numPr>
                <w:ilvl w:val="0"/>
                <w:numId w:val="16"/>
              </w:numPr>
              <w:spacing w:after="0" w:line="240" w:lineRule="auto"/>
              <w:ind w:left="757"/>
              <w:rPr>
                <w:rFonts w:ascii="Arial" w:hAnsi="Arial" w:cs="Arial"/>
                <w:color w:val="auto"/>
                <w:sz w:val="20"/>
                <w:szCs w:val="20"/>
              </w:rPr>
            </w:pPr>
          </w:p>
        </w:tc>
        <w:tc>
          <w:tcPr>
            <w:tcW w:w="1559" w:type="dxa"/>
          </w:tcPr>
          <w:p w14:paraId="75BCE7D3" w14:textId="77777777" w:rsidR="00A57922" w:rsidRPr="00CB43CD" w:rsidRDefault="00A57922">
            <w:pPr>
              <w:rPr>
                <w:rFonts w:ascii="Arial" w:hAnsi="Arial" w:cs="Arial"/>
                <w:color w:val="auto"/>
                <w:sz w:val="20"/>
                <w:szCs w:val="20"/>
              </w:rPr>
            </w:pPr>
            <w:r w:rsidRPr="00CB43CD">
              <w:rPr>
                <w:rFonts w:ascii="Arial" w:hAnsi="Arial" w:cs="Arial"/>
                <w:color w:val="auto"/>
                <w:sz w:val="20"/>
                <w:szCs w:val="20"/>
              </w:rPr>
              <w:t>AI-Powered Image Quality Identification</w:t>
            </w:r>
          </w:p>
        </w:tc>
        <w:tc>
          <w:tcPr>
            <w:tcW w:w="1417" w:type="dxa"/>
          </w:tcPr>
          <w:p w14:paraId="6B16765F" w14:textId="4FB483EC" w:rsidR="00A57922" w:rsidRPr="00CB43CD" w:rsidRDefault="0056726F">
            <w:pPr>
              <w:rPr>
                <w:rFonts w:ascii="Arial" w:hAnsi="Arial" w:cs="Arial"/>
                <w:color w:val="auto"/>
                <w:sz w:val="20"/>
                <w:szCs w:val="20"/>
              </w:rPr>
            </w:pPr>
            <w:r w:rsidRPr="00CB43CD">
              <w:rPr>
                <w:rFonts w:ascii="Arial" w:hAnsi="Arial" w:cs="Arial"/>
                <w:color w:val="auto"/>
                <w:sz w:val="20"/>
                <w:szCs w:val="20"/>
              </w:rPr>
              <w:t>Functionality Suitability</w:t>
            </w:r>
          </w:p>
        </w:tc>
        <w:tc>
          <w:tcPr>
            <w:tcW w:w="1560" w:type="dxa"/>
          </w:tcPr>
          <w:p w14:paraId="57C809EE" w14:textId="46DEEE40" w:rsidR="00A57922" w:rsidRPr="00CB43CD" w:rsidRDefault="0056726F">
            <w:pPr>
              <w:rPr>
                <w:rFonts w:ascii="Arial" w:hAnsi="Arial" w:cs="Arial"/>
                <w:color w:val="auto"/>
                <w:sz w:val="20"/>
                <w:szCs w:val="20"/>
              </w:rPr>
            </w:pPr>
            <w:r w:rsidRPr="00CB43CD">
              <w:rPr>
                <w:rFonts w:ascii="Arial" w:hAnsi="Arial" w:cs="Arial"/>
                <w:color w:val="auto"/>
                <w:sz w:val="20"/>
                <w:szCs w:val="20"/>
              </w:rPr>
              <w:t>Functional</w:t>
            </w:r>
            <w:r>
              <w:rPr>
                <w:rFonts w:ascii="Arial" w:hAnsi="Arial" w:cs="Arial"/>
                <w:color w:val="auto"/>
                <w:sz w:val="20"/>
                <w:szCs w:val="20"/>
              </w:rPr>
              <w:t xml:space="preserve"> </w:t>
            </w:r>
            <w:r w:rsidRPr="00CB43CD">
              <w:rPr>
                <w:rFonts w:ascii="Arial" w:hAnsi="Arial" w:cs="Arial"/>
                <w:color w:val="auto"/>
                <w:sz w:val="20"/>
                <w:szCs w:val="20"/>
              </w:rPr>
              <w:t>Correctness</w:t>
            </w:r>
          </w:p>
        </w:tc>
        <w:tc>
          <w:tcPr>
            <w:tcW w:w="1701" w:type="dxa"/>
          </w:tcPr>
          <w:p w14:paraId="3031CD33" w14:textId="331959C2" w:rsidR="00A57922" w:rsidRPr="00CB43CD" w:rsidRDefault="0055217C">
            <w:pPr>
              <w:rPr>
                <w:rFonts w:ascii="Arial" w:hAnsi="Arial" w:cs="Arial"/>
                <w:color w:val="auto"/>
                <w:sz w:val="20"/>
                <w:szCs w:val="20"/>
              </w:rPr>
            </w:pPr>
            <w:r w:rsidRPr="00CB43CD">
              <w:rPr>
                <w:rFonts w:ascii="Arial" w:hAnsi="Arial" w:cs="Arial"/>
                <w:color w:val="auto"/>
                <w:sz w:val="20"/>
                <w:szCs w:val="20"/>
              </w:rPr>
              <w:t>The model correctly identifies blurry/unsuitable images with ≥90% accuracy, prompting a retake.</w:t>
            </w:r>
          </w:p>
        </w:tc>
        <w:tc>
          <w:tcPr>
            <w:tcW w:w="1405" w:type="dxa"/>
          </w:tcPr>
          <w:p w14:paraId="6EEA4D61" w14:textId="4CF51D25" w:rsidR="00A57922" w:rsidRPr="00CB43CD" w:rsidRDefault="0089033B">
            <w:pPr>
              <w:rPr>
                <w:rFonts w:ascii="Arial" w:hAnsi="Arial" w:cs="Arial"/>
                <w:color w:val="auto"/>
                <w:sz w:val="20"/>
                <w:szCs w:val="20"/>
              </w:rPr>
            </w:pPr>
            <w:r w:rsidRPr="00CB43CD">
              <w:rPr>
                <w:rFonts w:ascii="Arial" w:hAnsi="Arial" w:cs="Arial"/>
                <w:b/>
                <w:bCs/>
                <w:color w:val="auto"/>
                <w:sz w:val="20"/>
                <w:szCs w:val="20"/>
              </w:rPr>
              <w:t>Model Evaluation:</w:t>
            </w:r>
            <w:r w:rsidRPr="00CB43CD">
              <w:rPr>
                <w:rFonts w:ascii="Arial" w:hAnsi="Arial" w:cs="Arial"/>
                <w:color w:val="auto"/>
                <w:sz w:val="20"/>
                <w:szCs w:val="20"/>
              </w:rPr>
              <w:t> Use a separate validation dataset of "good" and "bad" images to measure precision/recall.</w:t>
            </w:r>
          </w:p>
        </w:tc>
      </w:tr>
      <w:tr w:rsidR="00E61A8B" w14:paraId="5A56E6ED" w14:textId="0ADBCB86" w:rsidTr="00CB43CD">
        <w:tc>
          <w:tcPr>
            <w:tcW w:w="988" w:type="dxa"/>
          </w:tcPr>
          <w:p w14:paraId="0649F5A6" w14:textId="77777777" w:rsidR="00E61A8B" w:rsidRPr="00CB43CD" w:rsidRDefault="00E61A8B" w:rsidP="00CB43CD">
            <w:pPr>
              <w:pStyle w:val="ListParagraph"/>
              <w:numPr>
                <w:ilvl w:val="0"/>
                <w:numId w:val="16"/>
              </w:numPr>
              <w:spacing w:after="0" w:line="240" w:lineRule="auto"/>
              <w:ind w:left="757"/>
              <w:rPr>
                <w:rFonts w:ascii="Arial" w:hAnsi="Arial" w:cs="Arial"/>
                <w:color w:val="auto"/>
                <w:sz w:val="20"/>
                <w:szCs w:val="20"/>
              </w:rPr>
            </w:pPr>
          </w:p>
        </w:tc>
        <w:tc>
          <w:tcPr>
            <w:tcW w:w="1559" w:type="dxa"/>
          </w:tcPr>
          <w:p w14:paraId="5E619CA6" w14:textId="77777777" w:rsidR="00E61A8B" w:rsidRPr="00CB43CD" w:rsidRDefault="00E61A8B" w:rsidP="00E61A8B">
            <w:pPr>
              <w:rPr>
                <w:rFonts w:ascii="Arial" w:hAnsi="Arial" w:cs="Arial"/>
                <w:color w:val="auto"/>
                <w:sz w:val="20"/>
                <w:szCs w:val="20"/>
              </w:rPr>
            </w:pPr>
            <w:r w:rsidRPr="00CB43CD">
              <w:rPr>
                <w:rFonts w:ascii="Arial" w:hAnsi="Arial" w:cs="Arial"/>
                <w:color w:val="auto"/>
                <w:sz w:val="20"/>
                <w:szCs w:val="20"/>
              </w:rPr>
              <w:t>AI-Powered Cocoa Egg Detection</w:t>
            </w:r>
          </w:p>
        </w:tc>
        <w:tc>
          <w:tcPr>
            <w:tcW w:w="1417" w:type="dxa"/>
          </w:tcPr>
          <w:p w14:paraId="61C36C3E" w14:textId="36BF388E" w:rsidR="00E61A8B" w:rsidRPr="00CB43CD" w:rsidRDefault="00E61A8B" w:rsidP="00E61A8B">
            <w:pPr>
              <w:rPr>
                <w:rFonts w:ascii="Arial" w:hAnsi="Arial" w:cs="Arial"/>
                <w:color w:val="auto"/>
                <w:sz w:val="20"/>
                <w:szCs w:val="20"/>
              </w:rPr>
            </w:pPr>
            <w:r w:rsidRPr="00CB43CD">
              <w:rPr>
                <w:rFonts w:ascii="Arial" w:hAnsi="Arial" w:cs="Arial"/>
                <w:color w:val="auto"/>
                <w:sz w:val="20"/>
                <w:szCs w:val="20"/>
              </w:rPr>
              <w:t>Functionality Suitability</w:t>
            </w:r>
          </w:p>
        </w:tc>
        <w:tc>
          <w:tcPr>
            <w:tcW w:w="1560" w:type="dxa"/>
          </w:tcPr>
          <w:p w14:paraId="211C829B" w14:textId="77F849BF" w:rsidR="00E61A8B" w:rsidRPr="00CB43CD" w:rsidRDefault="00E61A8B" w:rsidP="00E61A8B">
            <w:pPr>
              <w:rPr>
                <w:rFonts w:ascii="Arial" w:hAnsi="Arial" w:cs="Arial"/>
                <w:color w:val="auto"/>
                <w:sz w:val="20"/>
                <w:szCs w:val="20"/>
              </w:rPr>
            </w:pPr>
            <w:r w:rsidRPr="00CB43CD">
              <w:rPr>
                <w:rFonts w:ascii="Arial" w:hAnsi="Arial" w:cs="Arial"/>
                <w:color w:val="auto"/>
                <w:sz w:val="20"/>
                <w:szCs w:val="20"/>
              </w:rPr>
              <w:t>Functional Correctness</w:t>
            </w:r>
          </w:p>
        </w:tc>
        <w:tc>
          <w:tcPr>
            <w:tcW w:w="1701" w:type="dxa"/>
          </w:tcPr>
          <w:p w14:paraId="5DCB465B" w14:textId="7FB3E370" w:rsidR="00E61A8B" w:rsidRPr="00CB43CD" w:rsidRDefault="00BF2084" w:rsidP="00E61A8B">
            <w:pPr>
              <w:rPr>
                <w:rFonts w:ascii="Arial" w:hAnsi="Arial" w:cs="Arial"/>
                <w:color w:val="auto"/>
                <w:sz w:val="20"/>
                <w:szCs w:val="20"/>
              </w:rPr>
            </w:pPr>
            <w:r w:rsidRPr="00CB43CD">
              <w:rPr>
                <w:rFonts w:ascii="Arial" w:hAnsi="Arial" w:cs="Arial"/>
                <w:color w:val="auto"/>
                <w:sz w:val="20"/>
                <w:szCs w:val="20"/>
              </w:rPr>
              <w:t>The object detection model achieves a mAP (mean Average Precision) of ≥0.85 on a test dataset.</w:t>
            </w:r>
          </w:p>
        </w:tc>
        <w:tc>
          <w:tcPr>
            <w:tcW w:w="1405" w:type="dxa"/>
          </w:tcPr>
          <w:p w14:paraId="2D1B801D" w14:textId="470806EF" w:rsidR="00E61A8B" w:rsidRPr="00CB43CD" w:rsidRDefault="00F83E2E" w:rsidP="00E61A8B">
            <w:pPr>
              <w:rPr>
                <w:rFonts w:ascii="Arial" w:hAnsi="Arial" w:cs="Arial"/>
                <w:color w:val="auto"/>
                <w:sz w:val="20"/>
                <w:szCs w:val="20"/>
              </w:rPr>
            </w:pPr>
            <w:r w:rsidRPr="00CB43CD">
              <w:rPr>
                <w:rFonts w:ascii="Arial" w:hAnsi="Arial" w:cs="Arial"/>
                <w:b/>
                <w:bCs/>
                <w:color w:val="auto"/>
                <w:sz w:val="20"/>
                <w:szCs w:val="20"/>
              </w:rPr>
              <w:t>Model Evaluation: </w:t>
            </w:r>
            <w:r w:rsidRPr="00CB43CD">
              <w:rPr>
                <w:rFonts w:ascii="Arial" w:hAnsi="Arial" w:cs="Arial"/>
                <w:color w:val="auto"/>
                <w:sz w:val="20"/>
                <w:szCs w:val="20"/>
              </w:rPr>
              <w:t>Benchmark model performance on a held-out test set of annotated cocoa pod images.</w:t>
            </w:r>
          </w:p>
        </w:tc>
      </w:tr>
      <w:tr w:rsidR="00E61A8B" w14:paraId="735D1084" w14:textId="4940AC52" w:rsidTr="00CB43CD">
        <w:tc>
          <w:tcPr>
            <w:tcW w:w="988" w:type="dxa"/>
          </w:tcPr>
          <w:p w14:paraId="52E5F214" w14:textId="77777777" w:rsidR="00E61A8B" w:rsidRPr="00CB43CD" w:rsidRDefault="00E61A8B" w:rsidP="00CB43CD">
            <w:pPr>
              <w:pStyle w:val="ListParagraph"/>
              <w:numPr>
                <w:ilvl w:val="0"/>
                <w:numId w:val="16"/>
              </w:numPr>
              <w:spacing w:after="0" w:line="240" w:lineRule="auto"/>
              <w:ind w:left="757"/>
              <w:rPr>
                <w:rFonts w:ascii="Arial" w:hAnsi="Arial" w:cs="Arial"/>
                <w:color w:val="auto"/>
                <w:sz w:val="20"/>
                <w:szCs w:val="20"/>
              </w:rPr>
            </w:pPr>
          </w:p>
        </w:tc>
        <w:tc>
          <w:tcPr>
            <w:tcW w:w="1559" w:type="dxa"/>
          </w:tcPr>
          <w:p w14:paraId="5A84DD41" w14:textId="73A707C5" w:rsidR="00E61A8B" w:rsidRPr="00CB43CD" w:rsidRDefault="00E61A8B" w:rsidP="00E61A8B">
            <w:pPr>
              <w:rPr>
                <w:rFonts w:ascii="Arial" w:hAnsi="Arial" w:cs="Arial"/>
                <w:color w:val="auto"/>
                <w:sz w:val="20"/>
                <w:szCs w:val="20"/>
              </w:rPr>
            </w:pPr>
            <w:r w:rsidRPr="00CB43CD">
              <w:rPr>
                <w:rFonts w:ascii="Arial" w:hAnsi="Arial" w:cs="Arial"/>
                <w:color w:val="auto"/>
                <w:sz w:val="20"/>
                <w:szCs w:val="20"/>
              </w:rPr>
              <w:t xml:space="preserve">Decision-Making </w:t>
            </w:r>
            <w:r w:rsidR="00D97783" w:rsidRPr="00CB43CD">
              <w:rPr>
                <w:rFonts w:ascii="Arial" w:hAnsi="Arial" w:cs="Arial"/>
                <w:color w:val="auto"/>
                <w:sz w:val="20"/>
                <w:szCs w:val="20"/>
              </w:rPr>
              <w:t>Logic</w:t>
            </w:r>
          </w:p>
        </w:tc>
        <w:tc>
          <w:tcPr>
            <w:tcW w:w="1417" w:type="dxa"/>
          </w:tcPr>
          <w:p w14:paraId="3628E759" w14:textId="6931400C" w:rsidR="00E61A8B" w:rsidRPr="00CB43CD" w:rsidRDefault="00E61A8B" w:rsidP="00E61A8B">
            <w:pPr>
              <w:rPr>
                <w:rFonts w:ascii="Arial" w:hAnsi="Arial" w:cs="Arial"/>
                <w:color w:val="auto"/>
                <w:sz w:val="20"/>
                <w:szCs w:val="20"/>
              </w:rPr>
            </w:pPr>
            <w:r w:rsidRPr="00CB43CD">
              <w:rPr>
                <w:rFonts w:ascii="Arial" w:hAnsi="Arial" w:cs="Arial"/>
                <w:color w:val="auto"/>
                <w:sz w:val="20"/>
                <w:szCs w:val="20"/>
              </w:rPr>
              <w:t>Functionality Suitability</w:t>
            </w:r>
          </w:p>
        </w:tc>
        <w:tc>
          <w:tcPr>
            <w:tcW w:w="1560" w:type="dxa"/>
          </w:tcPr>
          <w:p w14:paraId="5A4007EA" w14:textId="56035E7E" w:rsidR="00E61A8B" w:rsidRPr="00CB43CD" w:rsidRDefault="00E61A8B" w:rsidP="00E61A8B">
            <w:pPr>
              <w:rPr>
                <w:rFonts w:ascii="Arial" w:hAnsi="Arial" w:cs="Arial"/>
                <w:color w:val="auto"/>
                <w:sz w:val="20"/>
                <w:szCs w:val="20"/>
              </w:rPr>
            </w:pPr>
            <w:r w:rsidRPr="00CB43CD">
              <w:rPr>
                <w:rFonts w:ascii="Arial" w:hAnsi="Arial" w:cs="Arial"/>
                <w:color w:val="auto"/>
                <w:sz w:val="20"/>
                <w:szCs w:val="20"/>
              </w:rPr>
              <w:t>Functional Correctness</w:t>
            </w:r>
          </w:p>
        </w:tc>
        <w:tc>
          <w:tcPr>
            <w:tcW w:w="1701" w:type="dxa"/>
          </w:tcPr>
          <w:p w14:paraId="657C79E4" w14:textId="22232CA4" w:rsidR="00E61A8B" w:rsidRPr="00CB43CD" w:rsidRDefault="000865C5" w:rsidP="00E61A8B">
            <w:pPr>
              <w:rPr>
                <w:rFonts w:ascii="Arial" w:hAnsi="Arial" w:cs="Arial"/>
                <w:color w:val="auto"/>
                <w:sz w:val="20"/>
                <w:szCs w:val="20"/>
              </w:rPr>
            </w:pPr>
            <w:r w:rsidRPr="00CB43CD">
              <w:rPr>
                <w:rFonts w:ascii="Arial" w:hAnsi="Arial" w:cs="Arial"/>
                <w:color w:val="auto"/>
                <w:sz w:val="20"/>
                <w:szCs w:val="20"/>
              </w:rPr>
              <w:t xml:space="preserve">The recommendation (Spray/Do Not Spray/Monitor) is 100% consistent with the predefined Economic </w:t>
            </w:r>
            <w:r w:rsidRPr="00CB43CD">
              <w:rPr>
                <w:rFonts w:ascii="Arial" w:hAnsi="Arial" w:cs="Arial"/>
                <w:color w:val="auto"/>
                <w:sz w:val="20"/>
                <w:szCs w:val="20"/>
              </w:rPr>
              <w:lastRenderedPageBreak/>
              <w:t>Threshold Level (ETL).</w:t>
            </w:r>
          </w:p>
        </w:tc>
        <w:tc>
          <w:tcPr>
            <w:tcW w:w="1405" w:type="dxa"/>
          </w:tcPr>
          <w:p w14:paraId="511FA9AB" w14:textId="0EC47693" w:rsidR="00E61A8B" w:rsidRPr="00CB43CD" w:rsidRDefault="00F025FF" w:rsidP="00E61A8B">
            <w:pPr>
              <w:rPr>
                <w:rFonts w:ascii="Arial" w:hAnsi="Arial" w:cs="Arial"/>
                <w:color w:val="auto"/>
                <w:sz w:val="20"/>
                <w:szCs w:val="20"/>
              </w:rPr>
            </w:pPr>
            <w:r w:rsidRPr="00CB43CD">
              <w:rPr>
                <w:rFonts w:ascii="Arial" w:hAnsi="Arial" w:cs="Arial"/>
                <w:b/>
                <w:bCs/>
                <w:color w:val="auto"/>
                <w:sz w:val="20"/>
                <w:szCs w:val="20"/>
              </w:rPr>
              <w:lastRenderedPageBreak/>
              <w:t>Unit Testing:</w:t>
            </w:r>
            <w:r w:rsidRPr="00CB43CD">
              <w:rPr>
                <w:rFonts w:ascii="Arial" w:hAnsi="Arial" w:cs="Arial"/>
                <w:color w:val="auto"/>
                <w:sz w:val="20"/>
                <w:szCs w:val="20"/>
              </w:rPr>
              <w:t xml:space="preserve"> Test the logic function with various input egg counts to ensure the output </w:t>
            </w:r>
            <w:r w:rsidRPr="00CB43CD">
              <w:rPr>
                <w:rFonts w:ascii="Arial" w:hAnsi="Arial" w:cs="Arial"/>
                <w:color w:val="auto"/>
                <w:sz w:val="20"/>
                <w:szCs w:val="20"/>
              </w:rPr>
              <w:lastRenderedPageBreak/>
              <w:t>matches the ETL rules.</w:t>
            </w:r>
          </w:p>
        </w:tc>
      </w:tr>
      <w:tr w:rsidR="00A127FD" w:rsidRPr="006106E6" w14:paraId="0657CD2D" w14:textId="77777777" w:rsidTr="00CB43CD">
        <w:tc>
          <w:tcPr>
            <w:tcW w:w="988" w:type="dxa"/>
          </w:tcPr>
          <w:p w14:paraId="19E3F502" w14:textId="77777777" w:rsidR="00A127FD" w:rsidRPr="00CB43CD" w:rsidRDefault="00A127FD" w:rsidP="00CB43CD">
            <w:pPr>
              <w:pStyle w:val="ListParagraph"/>
              <w:numPr>
                <w:ilvl w:val="0"/>
                <w:numId w:val="16"/>
              </w:numPr>
              <w:spacing w:after="0" w:line="240" w:lineRule="auto"/>
              <w:ind w:left="757"/>
              <w:rPr>
                <w:rFonts w:ascii="Arial" w:hAnsi="Arial" w:cs="Arial"/>
                <w:color w:val="auto"/>
                <w:sz w:val="20"/>
                <w:szCs w:val="20"/>
              </w:rPr>
            </w:pPr>
          </w:p>
        </w:tc>
        <w:tc>
          <w:tcPr>
            <w:tcW w:w="1559" w:type="dxa"/>
          </w:tcPr>
          <w:p w14:paraId="593B0ACB" w14:textId="28AACA85" w:rsidR="00A127FD" w:rsidRPr="00CB43CD" w:rsidRDefault="00616BBA" w:rsidP="00E61A8B">
            <w:pPr>
              <w:rPr>
                <w:rFonts w:ascii="Arial" w:hAnsi="Arial" w:cs="Arial"/>
                <w:color w:val="auto"/>
                <w:sz w:val="20"/>
                <w:szCs w:val="20"/>
              </w:rPr>
            </w:pPr>
            <w:r w:rsidRPr="00CB43CD">
              <w:rPr>
                <w:rFonts w:ascii="Arial" w:hAnsi="Arial" w:cs="Arial"/>
                <w:color w:val="auto"/>
                <w:sz w:val="20"/>
                <w:szCs w:val="20"/>
              </w:rPr>
              <w:t>Offline Functionality</w:t>
            </w:r>
          </w:p>
        </w:tc>
        <w:tc>
          <w:tcPr>
            <w:tcW w:w="1417" w:type="dxa"/>
          </w:tcPr>
          <w:p w14:paraId="4919E902" w14:textId="24DD072A" w:rsidR="00A127FD" w:rsidRPr="00CB43CD" w:rsidRDefault="00D43E05" w:rsidP="00E61A8B">
            <w:pPr>
              <w:rPr>
                <w:rFonts w:ascii="Arial" w:hAnsi="Arial" w:cs="Arial"/>
                <w:color w:val="auto"/>
                <w:sz w:val="20"/>
                <w:szCs w:val="20"/>
              </w:rPr>
            </w:pPr>
            <w:r w:rsidRPr="00CB43CD">
              <w:rPr>
                <w:rFonts w:ascii="Arial" w:hAnsi="Arial" w:cs="Arial"/>
                <w:color w:val="auto"/>
                <w:sz w:val="20"/>
                <w:szCs w:val="20"/>
              </w:rPr>
              <w:t>Reliability</w:t>
            </w:r>
          </w:p>
        </w:tc>
        <w:tc>
          <w:tcPr>
            <w:tcW w:w="1560" w:type="dxa"/>
          </w:tcPr>
          <w:p w14:paraId="020CD4B6" w14:textId="4F86282A" w:rsidR="00A127FD" w:rsidRPr="00CB43CD" w:rsidRDefault="00EB6C2D" w:rsidP="00E61A8B">
            <w:pPr>
              <w:rPr>
                <w:rFonts w:ascii="Arial" w:hAnsi="Arial" w:cs="Arial"/>
                <w:color w:val="auto"/>
                <w:sz w:val="20"/>
                <w:szCs w:val="20"/>
              </w:rPr>
            </w:pPr>
            <w:r w:rsidRPr="00CB43CD">
              <w:rPr>
                <w:rFonts w:ascii="Arial" w:hAnsi="Arial" w:cs="Arial"/>
                <w:color w:val="auto"/>
                <w:sz w:val="20"/>
                <w:szCs w:val="20"/>
              </w:rPr>
              <w:t>Fault Tolerance</w:t>
            </w:r>
          </w:p>
        </w:tc>
        <w:tc>
          <w:tcPr>
            <w:tcW w:w="1701" w:type="dxa"/>
          </w:tcPr>
          <w:p w14:paraId="4148FB92" w14:textId="70846495" w:rsidR="00A127FD" w:rsidRPr="00CB43CD" w:rsidRDefault="00133EA2" w:rsidP="00E61A8B">
            <w:pPr>
              <w:rPr>
                <w:rFonts w:ascii="Arial" w:hAnsi="Arial" w:cs="Arial"/>
                <w:color w:val="auto"/>
                <w:sz w:val="20"/>
                <w:szCs w:val="20"/>
              </w:rPr>
            </w:pPr>
            <w:r w:rsidRPr="00CB43CD">
              <w:rPr>
                <w:rFonts w:ascii="Arial" w:hAnsi="Arial" w:cs="Arial"/>
                <w:color w:val="auto"/>
                <w:sz w:val="20"/>
                <w:szCs w:val="20"/>
              </w:rPr>
              <w:t>All core features (capture, AI detection, recommendation) work without an internet connection.</w:t>
            </w:r>
          </w:p>
        </w:tc>
        <w:tc>
          <w:tcPr>
            <w:tcW w:w="1405" w:type="dxa"/>
          </w:tcPr>
          <w:p w14:paraId="27E7E563" w14:textId="1E26DF60" w:rsidR="00A127FD" w:rsidRPr="00CB43CD" w:rsidRDefault="00FD13C7" w:rsidP="00E61A8B">
            <w:pPr>
              <w:rPr>
                <w:rFonts w:ascii="Arial" w:hAnsi="Arial" w:cs="Arial"/>
                <w:color w:val="auto"/>
                <w:sz w:val="20"/>
                <w:szCs w:val="20"/>
              </w:rPr>
            </w:pPr>
            <w:r w:rsidRPr="00CB43CD">
              <w:rPr>
                <w:rFonts w:ascii="Arial" w:hAnsi="Arial" w:cs="Arial"/>
                <w:b/>
                <w:bCs/>
                <w:color w:val="auto"/>
                <w:sz w:val="20"/>
                <w:szCs w:val="20"/>
              </w:rPr>
              <w:t>System Testing:</w:t>
            </w:r>
            <w:r w:rsidRPr="00CB43CD">
              <w:rPr>
                <w:rFonts w:ascii="Arial" w:hAnsi="Arial" w:cs="Arial"/>
                <w:color w:val="auto"/>
                <w:sz w:val="20"/>
                <w:szCs w:val="20"/>
              </w:rPr>
              <w:t> Test the app's core workflow in Airplane Mode. Verify data syncs once connectivity is restored.</w:t>
            </w:r>
          </w:p>
        </w:tc>
      </w:tr>
    </w:tbl>
    <w:p w14:paraId="66426CF4" w14:textId="6713818E" w:rsidR="00DA70EC" w:rsidRPr="006106E6" w:rsidRDefault="00DA70EC" w:rsidP="00B02908">
      <w:pPr>
        <w:rPr>
          <w:rFonts w:ascii="Arial" w:hAnsi="Arial" w:cs="Arial"/>
          <w:color w:val="auto"/>
        </w:rPr>
      </w:pPr>
    </w:p>
    <w:p w14:paraId="725E1F77" w14:textId="77777777" w:rsidR="0078478B" w:rsidRPr="006106E6" w:rsidRDefault="0078478B">
      <w:pPr>
        <w:rPr>
          <w:rFonts w:ascii="Arial" w:hAnsi="Arial" w:cs="Arial"/>
          <w:color w:val="auto"/>
        </w:rPr>
      </w:pPr>
      <w:r w:rsidRPr="006106E6">
        <w:rPr>
          <w:rFonts w:ascii="Arial" w:hAnsi="Arial" w:cs="Arial"/>
          <w:color w:val="auto"/>
        </w:rPr>
        <w:br w:type="page"/>
      </w:r>
    </w:p>
    <w:p w14:paraId="1FEA143D" w14:textId="63F7FF73" w:rsidR="0078478B" w:rsidRPr="001520D4" w:rsidRDefault="001A42A2" w:rsidP="001131E2">
      <w:pPr>
        <w:pStyle w:val="Heading2"/>
        <w:rPr>
          <w:rFonts w:ascii="Arial" w:hAnsi="Arial" w:cs="Arial"/>
          <w:b/>
          <w:bCs/>
          <w:color w:val="auto"/>
        </w:rPr>
      </w:pPr>
      <w:r w:rsidRPr="001520D4">
        <w:rPr>
          <w:rFonts w:ascii="Arial" w:hAnsi="Arial" w:cs="Arial"/>
          <w:b/>
          <w:bCs/>
          <w:color w:val="auto"/>
        </w:rPr>
        <w:lastRenderedPageBreak/>
        <w:t>10</w:t>
      </w:r>
      <w:r w:rsidR="0078478B" w:rsidRPr="001520D4">
        <w:rPr>
          <w:rFonts w:ascii="Arial" w:hAnsi="Arial" w:cs="Arial"/>
          <w:b/>
          <w:bCs/>
          <w:color w:val="auto"/>
        </w:rPr>
        <w:t>. Resources</w:t>
      </w:r>
    </w:p>
    <w:p w14:paraId="7217334F" w14:textId="70CB97BC" w:rsidR="0078478B" w:rsidRPr="001520D4" w:rsidRDefault="001A42A2" w:rsidP="001131E2">
      <w:pPr>
        <w:pStyle w:val="Heading3"/>
        <w:rPr>
          <w:rFonts w:ascii="Arial" w:hAnsi="Arial" w:cs="Arial"/>
          <w:b/>
          <w:bCs/>
          <w:color w:val="auto"/>
        </w:rPr>
      </w:pPr>
      <w:bookmarkStart w:id="9" w:name="_crqi4r6emaq8"/>
      <w:bookmarkEnd w:id="9"/>
      <w:r w:rsidRPr="001520D4">
        <w:rPr>
          <w:rFonts w:ascii="Arial" w:hAnsi="Arial" w:cs="Arial"/>
          <w:b/>
          <w:bCs/>
          <w:color w:val="auto"/>
        </w:rPr>
        <w:t>10</w:t>
      </w:r>
      <w:r w:rsidR="0078478B" w:rsidRPr="001520D4">
        <w:rPr>
          <w:rFonts w:ascii="Arial" w:hAnsi="Arial" w:cs="Arial"/>
          <w:b/>
          <w:bCs/>
          <w:color w:val="auto"/>
        </w:rPr>
        <w:t>.1 Hardware</w:t>
      </w:r>
    </w:p>
    <w:p w14:paraId="7F186504" w14:textId="4F27AA71" w:rsidR="0078478B" w:rsidRPr="006106E6" w:rsidRDefault="0078478B" w:rsidP="001131E2">
      <w:pPr>
        <w:spacing w:line="261" w:lineRule="auto"/>
        <w:jc w:val="both"/>
        <w:rPr>
          <w:rFonts w:ascii="Arial" w:hAnsi="Arial" w:cs="Arial"/>
          <w:color w:val="auto"/>
          <w:sz w:val="24"/>
          <w:szCs w:val="24"/>
        </w:rPr>
      </w:pPr>
      <w:r w:rsidRPr="006106E6">
        <w:rPr>
          <w:rFonts w:ascii="Arial" w:hAnsi="Arial" w:cs="Arial"/>
          <w:color w:val="auto"/>
          <w:sz w:val="24"/>
          <w:szCs w:val="24"/>
        </w:rPr>
        <w:t xml:space="preserve">The hardware used in this project </w:t>
      </w:r>
      <w:r w:rsidR="00E00625" w:rsidRPr="006106E6">
        <w:rPr>
          <w:rFonts w:ascii="Arial" w:hAnsi="Arial" w:cs="Arial"/>
          <w:color w:val="auto"/>
          <w:sz w:val="24"/>
          <w:szCs w:val="24"/>
        </w:rPr>
        <w:t>is</w:t>
      </w:r>
      <w:r w:rsidRPr="006106E6">
        <w:rPr>
          <w:rFonts w:ascii="Arial" w:hAnsi="Arial" w:cs="Arial"/>
          <w:color w:val="auto"/>
          <w:sz w:val="24"/>
          <w:szCs w:val="24"/>
        </w:rPr>
        <w:t xml:space="preserve"> mostly </w:t>
      </w:r>
      <w:r w:rsidR="000A1950">
        <w:rPr>
          <w:rFonts w:ascii="Arial" w:hAnsi="Arial" w:cs="Arial"/>
          <w:color w:val="auto"/>
          <w:sz w:val="24"/>
          <w:szCs w:val="24"/>
        </w:rPr>
        <w:t>for equipment only</w:t>
      </w:r>
      <w:r w:rsidRPr="006106E6">
        <w:rPr>
          <w:rFonts w:ascii="Arial" w:hAnsi="Arial" w:cs="Arial"/>
          <w:color w:val="auto"/>
          <w:sz w:val="24"/>
          <w:szCs w:val="24"/>
        </w:rPr>
        <w:t>, listed below:</w:t>
      </w:r>
    </w:p>
    <w:p w14:paraId="65E84C74" w14:textId="698F0912" w:rsidR="0078478B" w:rsidRPr="006106E6" w:rsidRDefault="0078478B" w:rsidP="001131E2">
      <w:pPr>
        <w:spacing w:line="261" w:lineRule="auto"/>
        <w:jc w:val="center"/>
        <w:rPr>
          <w:rFonts w:ascii="Arial" w:hAnsi="Arial" w:cs="Arial"/>
          <w:color w:val="auto"/>
          <w:sz w:val="24"/>
          <w:szCs w:val="24"/>
        </w:rPr>
      </w:pPr>
      <w:r w:rsidRPr="006106E6">
        <w:rPr>
          <w:rFonts w:ascii="Arial" w:hAnsi="Arial" w:cs="Arial"/>
          <w:color w:val="auto"/>
          <w:sz w:val="24"/>
          <w:szCs w:val="24"/>
        </w:rPr>
        <w:t xml:space="preserve">Table </w:t>
      </w:r>
      <w:r w:rsidR="00242587">
        <w:rPr>
          <w:rFonts w:ascii="Arial" w:hAnsi="Arial" w:cs="Arial"/>
          <w:color w:val="auto"/>
          <w:sz w:val="24"/>
          <w:szCs w:val="24"/>
        </w:rPr>
        <w:t>12</w:t>
      </w:r>
      <w:r w:rsidRPr="006106E6">
        <w:rPr>
          <w:rFonts w:ascii="Arial" w:hAnsi="Arial" w:cs="Arial"/>
          <w:color w:val="auto"/>
          <w:sz w:val="24"/>
          <w:szCs w:val="24"/>
        </w:rPr>
        <w:t xml:space="preserve">: Estimated Budget of the Hardware Components </w:t>
      </w:r>
      <w:r w:rsidR="000A1950" w:rsidRPr="006106E6">
        <w:rPr>
          <w:rFonts w:ascii="Arial" w:hAnsi="Arial" w:cs="Arial"/>
          <w:color w:val="auto"/>
          <w:sz w:val="24"/>
          <w:szCs w:val="24"/>
        </w:rPr>
        <w:t>to</w:t>
      </w:r>
      <w:r w:rsidRPr="006106E6">
        <w:rPr>
          <w:rFonts w:ascii="Arial" w:hAnsi="Arial" w:cs="Arial"/>
          <w:color w:val="auto"/>
          <w:sz w:val="24"/>
          <w:szCs w:val="24"/>
        </w:rPr>
        <w:t xml:space="preserve"> Be Used</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0"/>
        <w:gridCol w:w="2325"/>
        <w:gridCol w:w="1515"/>
        <w:gridCol w:w="1170"/>
        <w:gridCol w:w="1500"/>
        <w:gridCol w:w="1500"/>
      </w:tblGrid>
      <w:tr w:rsidR="006106E6" w:rsidRPr="006106E6" w14:paraId="25951B80" w14:textId="77777777">
        <w:tc>
          <w:tcPr>
            <w:tcW w:w="990" w:type="dxa"/>
            <w:tcMar>
              <w:top w:w="100" w:type="dxa"/>
              <w:left w:w="100" w:type="dxa"/>
              <w:bottom w:w="100" w:type="dxa"/>
              <w:right w:w="100" w:type="dxa"/>
            </w:tcMar>
          </w:tcPr>
          <w:p w14:paraId="1BC9DDAD" w14:textId="77777777" w:rsidR="0078478B" w:rsidRPr="006106E6" w:rsidRDefault="0078478B" w:rsidP="001131E2">
            <w:pPr>
              <w:widowControl w:val="0"/>
              <w:pBdr>
                <w:top w:val="nil"/>
                <w:left w:val="nil"/>
                <w:bottom w:val="nil"/>
                <w:right w:val="nil"/>
                <w:between w:val="nil"/>
              </w:pBdr>
              <w:spacing w:line="240" w:lineRule="auto"/>
              <w:jc w:val="both"/>
              <w:rPr>
                <w:rFonts w:ascii="Arial" w:hAnsi="Arial" w:cs="Arial"/>
                <w:color w:val="auto"/>
                <w:sz w:val="24"/>
                <w:szCs w:val="24"/>
              </w:rPr>
            </w:pPr>
            <w:r w:rsidRPr="006106E6">
              <w:rPr>
                <w:rFonts w:ascii="Arial" w:hAnsi="Arial" w:cs="Arial"/>
                <w:color w:val="auto"/>
                <w:sz w:val="24"/>
                <w:szCs w:val="24"/>
              </w:rPr>
              <w:t>No.</w:t>
            </w:r>
          </w:p>
        </w:tc>
        <w:tc>
          <w:tcPr>
            <w:tcW w:w="2325" w:type="dxa"/>
            <w:tcMar>
              <w:top w:w="100" w:type="dxa"/>
              <w:left w:w="100" w:type="dxa"/>
              <w:bottom w:w="100" w:type="dxa"/>
              <w:right w:w="100" w:type="dxa"/>
            </w:tcMar>
          </w:tcPr>
          <w:p w14:paraId="2A4A0007" w14:textId="77777777" w:rsidR="0078478B" w:rsidRPr="006106E6" w:rsidRDefault="0078478B" w:rsidP="001131E2">
            <w:pPr>
              <w:widowControl w:val="0"/>
              <w:pBdr>
                <w:top w:val="nil"/>
                <w:left w:val="nil"/>
                <w:bottom w:val="nil"/>
                <w:right w:val="nil"/>
                <w:between w:val="nil"/>
              </w:pBdr>
              <w:spacing w:line="240" w:lineRule="auto"/>
              <w:jc w:val="both"/>
              <w:rPr>
                <w:rFonts w:ascii="Arial" w:hAnsi="Arial" w:cs="Arial"/>
                <w:color w:val="auto"/>
                <w:sz w:val="24"/>
                <w:szCs w:val="24"/>
              </w:rPr>
            </w:pPr>
            <w:r w:rsidRPr="006106E6">
              <w:rPr>
                <w:rFonts w:ascii="Arial" w:hAnsi="Arial" w:cs="Arial"/>
                <w:color w:val="auto"/>
                <w:sz w:val="24"/>
                <w:szCs w:val="24"/>
              </w:rPr>
              <w:t>Hardware Components</w:t>
            </w:r>
          </w:p>
        </w:tc>
        <w:tc>
          <w:tcPr>
            <w:tcW w:w="1515" w:type="dxa"/>
            <w:tcMar>
              <w:top w:w="100" w:type="dxa"/>
              <w:left w:w="100" w:type="dxa"/>
              <w:bottom w:w="100" w:type="dxa"/>
              <w:right w:w="100" w:type="dxa"/>
            </w:tcMar>
          </w:tcPr>
          <w:p w14:paraId="73EFDFA3" w14:textId="77777777" w:rsidR="0078478B" w:rsidRPr="006106E6" w:rsidRDefault="0078478B" w:rsidP="001131E2">
            <w:pPr>
              <w:widowControl w:val="0"/>
              <w:pBdr>
                <w:top w:val="nil"/>
                <w:left w:val="nil"/>
                <w:bottom w:val="nil"/>
                <w:right w:val="nil"/>
                <w:between w:val="nil"/>
              </w:pBdr>
              <w:spacing w:line="240" w:lineRule="auto"/>
              <w:jc w:val="both"/>
              <w:rPr>
                <w:rFonts w:ascii="Arial" w:hAnsi="Arial" w:cs="Arial"/>
                <w:color w:val="auto"/>
                <w:sz w:val="24"/>
                <w:szCs w:val="24"/>
              </w:rPr>
            </w:pPr>
            <w:r w:rsidRPr="006106E6">
              <w:rPr>
                <w:rFonts w:ascii="Arial" w:hAnsi="Arial" w:cs="Arial"/>
                <w:color w:val="auto"/>
                <w:sz w:val="24"/>
                <w:szCs w:val="24"/>
              </w:rPr>
              <w:t>Price (RM)</w:t>
            </w:r>
          </w:p>
        </w:tc>
        <w:tc>
          <w:tcPr>
            <w:tcW w:w="1170" w:type="dxa"/>
            <w:tcMar>
              <w:top w:w="100" w:type="dxa"/>
              <w:left w:w="100" w:type="dxa"/>
              <w:bottom w:w="100" w:type="dxa"/>
              <w:right w:w="100" w:type="dxa"/>
            </w:tcMar>
          </w:tcPr>
          <w:p w14:paraId="54635AE9" w14:textId="77777777" w:rsidR="0078478B" w:rsidRPr="006106E6" w:rsidRDefault="0078478B" w:rsidP="001131E2">
            <w:pPr>
              <w:widowControl w:val="0"/>
              <w:pBdr>
                <w:top w:val="nil"/>
                <w:left w:val="nil"/>
                <w:bottom w:val="nil"/>
                <w:right w:val="nil"/>
                <w:between w:val="nil"/>
              </w:pBdr>
              <w:spacing w:line="240" w:lineRule="auto"/>
              <w:jc w:val="both"/>
              <w:rPr>
                <w:rFonts w:ascii="Arial" w:hAnsi="Arial" w:cs="Arial"/>
                <w:color w:val="auto"/>
                <w:sz w:val="24"/>
                <w:szCs w:val="24"/>
              </w:rPr>
            </w:pPr>
            <w:r w:rsidRPr="006106E6">
              <w:rPr>
                <w:rFonts w:ascii="Arial" w:hAnsi="Arial" w:cs="Arial"/>
                <w:color w:val="auto"/>
                <w:sz w:val="24"/>
                <w:szCs w:val="24"/>
              </w:rPr>
              <w:t>Quantity</w:t>
            </w:r>
          </w:p>
        </w:tc>
        <w:tc>
          <w:tcPr>
            <w:tcW w:w="1500" w:type="dxa"/>
            <w:tcMar>
              <w:top w:w="100" w:type="dxa"/>
              <w:left w:w="100" w:type="dxa"/>
              <w:bottom w:w="100" w:type="dxa"/>
              <w:right w:w="100" w:type="dxa"/>
            </w:tcMar>
          </w:tcPr>
          <w:p w14:paraId="02A38FAA" w14:textId="77777777" w:rsidR="0078478B" w:rsidRPr="006106E6" w:rsidRDefault="0078478B" w:rsidP="001131E2">
            <w:pPr>
              <w:widowControl w:val="0"/>
              <w:pBdr>
                <w:top w:val="nil"/>
                <w:left w:val="nil"/>
                <w:bottom w:val="nil"/>
                <w:right w:val="nil"/>
                <w:between w:val="nil"/>
              </w:pBdr>
              <w:spacing w:line="240" w:lineRule="auto"/>
              <w:jc w:val="both"/>
              <w:rPr>
                <w:rFonts w:ascii="Arial" w:hAnsi="Arial" w:cs="Arial"/>
                <w:color w:val="auto"/>
                <w:sz w:val="24"/>
                <w:szCs w:val="24"/>
              </w:rPr>
            </w:pPr>
            <w:r w:rsidRPr="006106E6">
              <w:rPr>
                <w:rFonts w:ascii="Arial" w:hAnsi="Arial" w:cs="Arial"/>
                <w:color w:val="auto"/>
                <w:sz w:val="24"/>
                <w:szCs w:val="24"/>
              </w:rPr>
              <w:t>Total (RM)</w:t>
            </w:r>
          </w:p>
        </w:tc>
        <w:tc>
          <w:tcPr>
            <w:tcW w:w="1500" w:type="dxa"/>
            <w:tcMar>
              <w:top w:w="100" w:type="dxa"/>
              <w:left w:w="100" w:type="dxa"/>
              <w:bottom w:w="100" w:type="dxa"/>
              <w:right w:w="100" w:type="dxa"/>
            </w:tcMar>
          </w:tcPr>
          <w:p w14:paraId="57CB1944" w14:textId="77777777" w:rsidR="0078478B" w:rsidRPr="006106E6" w:rsidRDefault="0078478B" w:rsidP="001131E2">
            <w:pPr>
              <w:widowControl w:val="0"/>
              <w:pBdr>
                <w:top w:val="nil"/>
                <w:left w:val="nil"/>
                <w:bottom w:val="nil"/>
                <w:right w:val="nil"/>
                <w:between w:val="nil"/>
              </w:pBdr>
              <w:spacing w:line="240" w:lineRule="auto"/>
              <w:jc w:val="both"/>
              <w:rPr>
                <w:rFonts w:ascii="Arial" w:hAnsi="Arial" w:cs="Arial"/>
                <w:color w:val="auto"/>
                <w:sz w:val="24"/>
                <w:szCs w:val="24"/>
              </w:rPr>
            </w:pPr>
            <w:r w:rsidRPr="006106E6">
              <w:rPr>
                <w:rFonts w:ascii="Arial" w:hAnsi="Arial" w:cs="Arial"/>
                <w:color w:val="auto"/>
                <w:sz w:val="24"/>
                <w:szCs w:val="24"/>
              </w:rPr>
              <w:t>References</w:t>
            </w:r>
          </w:p>
        </w:tc>
      </w:tr>
      <w:tr w:rsidR="006106E6" w:rsidRPr="006106E6" w14:paraId="4E71BE3D" w14:textId="77777777">
        <w:tc>
          <w:tcPr>
            <w:tcW w:w="990" w:type="dxa"/>
            <w:tcMar>
              <w:top w:w="100" w:type="dxa"/>
              <w:left w:w="100" w:type="dxa"/>
              <w:bottom w:w="100" w:type="dxa"/>
              <w:right w:w="100" w:type="dxa"/>
            </w:tcMar>
          </w:tcPr>
          <w:p w14:paraId="69FB10A6" w14:textId="36C9284C" w:rsidR="0078478B" w:rsidRPr="006106E6" w:rsidRDefault="0078478B" w:rsidP="001131E2">
            <w:pPr>
              <w:widowControl w:val="0"/>
              <w:pBdr>
                <w:top w:val="nil"/>
                <w:left w:val="nil"/>
                <w:bottom w:val="nil"/>
                <w:right w:val="nil"/>
                <w:between w:val="nil"/>
              </w:pBdr>
              <w:spacing w:line="240" w:lineRule="auto"/>
              <w:jc w:val="both"/>
              <w:rPr>
                <w:rFonts w:ascii="Arial" w:hAnsi="Arial" w:cs="Arial"/>
                <w:color w:val="auto"/>
                <w:sz w:val="24"/>
                <w:szCs w:val="24"/>
              </w:rPr>
            </w:pPr>
            <w:r w:rsidRPr="006106E6">
              <w:rPr>
                <w:rFonts w:ascii="Arial" w:hAnsi="Arial" w:cs="Arial"/>
                <w:color w:val="auto"/>
                <w:sz w:val="24"/>
                <w:szCs w:val="24"/>
              </w:rPr>
              <w:t>1</w:t>
            </w:r>
          </w:p>
        </w:tc>
        <w:tc>
          <w:tcPr>
            <w:tcW w:w="2325" w:type="dxa"/>
            <w:tcMar>
              <w:top w:w="100" w:type="dxa"/>
              <w:left w:w="100" w:type="dxa"/>
              <w:bottom w:w="100" w:type="dxa"/>
              <w:right w:w="100" w:type="dxa"/>
            </w:tcMar>
          </w:tcPr>
          <w:p w14:paraId="5FBAA87D" w14:textId="20260287" w:rsidR="0078478B" w:rsidRPr="006106E6" w:rsidRDefault="001A0AEC" w:rsidP="001131E2">
            <w:pPr>
              <w:widowControl w:val="0"/>
              <w:pBdr>
                <w:top w:val="nil"/>
                <w:left w:val="nil"/>
                <w:bottom w:val="nil"/>
                <w:right w:val="nil"/>
                <w:between w:val="nil"/>
              </w:pBdr>
              <w:spacing w:line="240" w:lineRule="auto"/>
              <w:jc w:val="both"/>
              <w:rPr>
                <w:rFonts w:ascii="Arial" w:hAnsi="Arial" w:cs="Arial"/>
                <w:color w:val="auto"/>
                <w:sz w:val="24"/>
                <w:szCs w:val="24"/>
              </w:rPr>
            </w:pPr>
            <w:r w:rsidRPr="006106E6">
              <w:rPr>
                <w:rFonts w:ascii="Arial" w:hAnsi="Arial" w:cs="Arial"/>
                <w:color w:val="auto"/>
                <w:sz w:val="24"/>
                <w:szCs w:val="24"/>
              </w:rPr>
              <w:t>Phone Camera Lens</w:t>
            </w:r>
          </w:p>
        </w:tc>
        <w:tc>
          <w:tcPr>
            <w:tcW w:w="1515" w:type="dxa"/>
            <w:tcMar>
              <w:top w:w="100" w:type="dxa"/>
              <w:left w:w="100" w:type="dxa"/>
              <w:bottom w:w="100" w:type="dxa"/>
              <w:right w:w="100" w:type="dxa"/>
            </w:tcMar>
          </w:tcPr>
          <w:p w14:paraId="16DEAABD" w14:textId="2188A4A0" w:rsidR="0078478B" w:rsidRPr="006106E6" w:rsidRDefault="00E179C5" w:rsidP="001131E2">
            <w:pPr>
              <w:widowControl w:val="0"/>
              <w:pBdr>
                <w:top w:val="nil"/>
                <w:left w:val="nil"/>
                <w:bottom w:val="nil"/>
                <w:right w:val="nil"/>
                <w:between w:val="nil"/>
              </w:pBdr>
              <w:spacing w:line="240" w:lineRule="auto"/>
              <w:jc w:val="both"/>
              <w:rPr>
                <w:rFonts w:ascii="Arial" w:hAnsi="Arial" w:cs="Arial"/>
                <w:color w:val="auto"/>
                <w:sz w:val="24"/>
                <w:szCs w:val="24"/>
              </w:rPr>
            </w:pPr>
            <w:r w:rsidRPr="006106E6">
              <w:rPr>
                <w:rFonts w:ascii="Arial" w:hAnsi="Arial" w:cs="Arial"/>
                <w:color w:val="auto"/>
                <w:sz w:val="24"/>
                <w:szCs w:val="24"/>
              </w:rPr>
              <w:t>56.74</w:t>
            </w:r>
          </w:p>
        </w:tc>
        <w:tc>
          <w:tcPr>
            <w:tcW w:w="1170" w:type="dxa"/>
            <w:tcMar>
              <w:top w:w="100" w:type="dxa"/>
              <w:left w:w="100" w:type="dxa"/>
              <w:bottom w:w="100" w:type="dxa"/>
              <w:right w:w="100" w:type="dxa"/>
            </w:tcMar>
          </w:tcPr>
          <w:p w14:paraId="7748DAA4" w14:textId="77777777" w:rsidR="0078478B" w:rsidRPr="006106E6" w:rsidRDefault="0078478B" w:rsidP="001131E2">
            <w:pPr>
              <w:widowControl w:val="0"/>
              <w:pBdr>
                <w:top w:val="nil"/>
                <w:left w:val="nil"/>
                <w:bottom w:val="nil"/>
                <w:right w:val="nil"/>
                <w:between w:val="nil"/>
              </w:pBdr>
              <w:spacing w:line="240" w:lineRule="auto"/>
              <w:jc w:val="both"/>
              <w:rPr>
                <w:rFonts w:ascii="Arial" w:hAnsi="Arial" w:cs="Arial"/>
                <w:color w:val="auto"/>
                <w:sz w:val="24"/>
                <w:szCs w:val="24"/>
              </w:rPr>
            </w:pPr>
            <w:r w:rsidRPr="006106E6">
              <w:rPr>
                <w:rFonts w:ascii="Arial" w:hAnsi="Arial" w:cs="Arial"/>
                <w:color w:val="auto"/>
                <w:sz w:val="24"/>
                <w:szCs w:val="24"/>
              </w:rPr>
              <w:t>1</w:t>
            </w:r>
          </w:p>
        </w:tc>
        <w:tc>
          <w:tcPr>
            <w:tcW w:w="1500" w:type="dxa"/>
            <w:tcMar>
              <w:top w:w="100" w:type="dxa"/>
              <w:left w:w="100" w:type="dxa"/>
              <w:bottom w:w="100" w:type="dxa"/>
              <w:right w:w="100" w:type="dxa"/>
            </w:tcMar>
          </w:tcPr>
          <w:p w14:paraId="40F8B872" w14:textId="395A53A9" w:rsidR="0078478B" w:rsidRPr="006106E6" w:rsidRDefault="00E179C5" w:rsidP="001131E2">
            <w:pPr>
              <w:widowControl w:val="0"/>
              <w:pBdr>
                <w:top w:val="nil"/>
                <w:left w:val="nil"/>
                <w:bottom w:val="nil"/>
                <w:right w:val="nil"/>
                <w:between w:val="nil"/>
              </w:pBdr>
              <w:spacing w:line="240" w:lineRule="auto"/>
              <w:jc w:val="both"/>
              <w:rPr>
                <w:rFonts w:ascii="Arial" w:hAnsi="Arial" w:cs="Arial"/>
                <w:color w:val="auto"/>
                <w:sz w:val="24"/>
                <w:szCs w:val="24"/>
              </w:rPr>
            </w:pPr>
            <w:r w:rsidRPr="006106E6">
              <w:rPr>
                <w:rFonts w:ascii="Arial" w:hAnsi="Arial" w:cs="Arial"/>
                <w:color w:val="auto"/>
                <w:sz w:val="24"/>
                <w:szCs w:val="24"/>
              </w:rPr>
              <w:t>56.74</w:t>
            </w:r>
          </w:p>
        </w:tc>
        <w:tc>
          <w:tcPr>
            <w:tcW w:w="1500" w:type="dxa"/>
            <w:tcMar>
              <w:top w:w="100" w:type="dxa"/>
              <w:left w:w="100" w:type="dxa"/>
              <w:bottom w:w="100" w:type="dxa"/>
              <w:right w:w="100" w:type="dxa"/>
            </w:tcMar>
          </w:tcPr>
          <w:p w14:paraId="20C8B26D" w14:textId="2993D92A" w:rsidR="0078478B" w:rsidRPr="006106E6" w:rsidRDefault="0078478B" w:rsidP="001131E2">
            <w:pPr>
              <w:widowControl w:val="0"/>
              <w:pBdr>
                <w:top w:val="nil"/>
                <w:left w:val="nil"/>
                <w:bottom w:val="nil"/>
                <w:right w:val="nil"/>
                <w:between w:val="nil"/>
              </w:pBdr>
              <w:spacing w:line="240" w:lineRule="auto"/>
              <w:jc w:val="both"/>
              <w:rPr>
                <w:rFonts w:ascii="Arial" w:hAnsi="Arial" w:cs="Arial"/>
                <w:color w:val="auto"/>
                <w:sz w:val="24"/>
                <w:szCs w:val="24"/>
              </w:rPr>
            </w:pPr>
            <w:hyperlink r:id="rId15">
              <w:r w:rsidRPr="00C228C6">
                <w:rPr>
                  <w:rFonts w:ascii="Arial" w:hAnsi="Arial" w:cs="Arial"/>
                  <w:color w:val="0070C0"/>
                  <w:sz w:val="24"/>
                  <w:szCs w:val="24"/>
                  <w:u w:val="single"/>
                </w:rPr>
                <w:t>Click here</w:t>
              </w:r>
            </w:hyperlink>
          </w:p>
        </w:tc>
      </w:tr>
      <w:tr w:rsidR="0078478B" w:rsidRPr="006106E6" w14:paraId="79B73FEE" w14:textId="77777777">
        <w:trPr>
          <w:trHeight w:val="440"/>
        </w:trPr>
        <w:tc>
          <w:tcPr>
            <w:tcW w:w="6000" w:type="dxa"/>
            <w:gridSpan w:val="4"/>
            <w:tcMar>
              <w:top w:w="100" w:type="dxa"/>
              <w:left w:w="100" w:type="dxa"/>
              <w:bottom w:w="100" w:type="dxa"/>
              <w:right w:w="100" w:type="dxa"/>
            </w:tcMar>
          </w:tcPr>
          <w:p w14:paraId="7C9BFE4D" w14:textId="77777777" w:rsidR="0078478B" w:rsidRPr="006106E6" w:rsidRDefault="0078478B" w:rsidP="001131E2">
            <w:pPr>
              <w:widowControl w:val="0"/>
              <w:pBdr>
                <w:top w:val="nil"/>
                <w:left w:val="nil"/>
                <w:bottom w:val="nil"/>
                <w:right w:val="nil"/>
                <w:between w:val="nil"/>
              </w:pBdr>
              <w:spacing w:line="240" w:lineRule="auto"/>
              <w:jc w:val="both"/>
              <w:rPr>
                <w:rFonts w:ascii="Arial" w:hAnsi="Arial" w:cs="Arial"/>
                <w:color w:val="auto"/>
                <w:sz w:val="24"/>
                <w:szCs w:val="24"/>
              </w:rPr>
            </w:pPr>
            <w:r w:rsidRPr="006106E6">
              <w:rPr>
                <w:rFonts w:ascii="Arial" w:hAnsi="Arial" w:cs="Arial"/>
                <w:color w:val="auto"/>
                <w:sz w:val="24"/>
                <w:szCs w:val="24"/>
              </w:rPr>
              <w:t>Grand Total</w:t>
            </w:r>
          </w:p>
        </w:tc>
        <w:tc>
          <w:tcPr>
            <w:tcW w:w="1500" w:type="dxa"/>
            <w:tcMar>
              <w:top w:w="100" w:type="dxa"/>
              <w:left w:w="100" w:type="dxa"/>
              <w:bottom w:w="100" w:type="dxa"/>
              <w:right w:w="100" w:type="dxa"/>
            </w:tcMar>
          </w:tcPr>
          <w:p w14:paraId="0777CF81" w14:textId="04E96C89" w:rsidR="0078478B" w:rsidRPr="006106E6" w:rsidRDefault="0078478B" w:rsidP="001131E2">
            <w:pPr>
              <w:widowControl w:val="0"/>
              <w:pBdr>
                <w:top w:val="nil"/>
                <w:left w:val="nil"/>
                <w:bottom w:val="nil"/>
                <w:right w:val="nil"/>
                <w:between w:val="nil"/>
              </w:pBdr>
              <w:spacing w:line="240" w:lineRule="auto"/>
              <w:jc w:val="both"/>
              <w:rPr>
                <w:rFonts w:ascii="Arial" w:hAnsi="Arial" w:cs="Arial"/>
                <w:color w:val="auto"/>
                <w:sz w:val="24"/>
                <w:szCs w:val="24"/>
              </w:rPr>
            </w:pPr>
            <w:r w:rsidRPr="006106E6">
              <w:rPr>
                <w:rFonts w:ascii="Arial" w:hAnsi="Arial" w:cs="Arial"/>
                <w:color w:val="auto"/>
                <w:sz w:val="24"/>
                <w:szCs w:val="24"/>
              </w:rPr>
              <w:t>5</w:t>
            </w:r>
            <w:r w:rsidR="00E179C5" w:rsidRPr="006106E6">
              <w:rPr>
                <w:rFonts w:ascii="Arial" w:hAnsi="Arial" w:cs="Arial"/>
                <w:color w:val="auto"/>
                <w:sz w:val="24"/>
                <w:szCs w:val="24"/>
              </w:rPr>
              <w:t>6.74</w:t>
            </w:r>
          </w:p>
        </w:tc>
        <w:tc>
          <w:tcPr>
            <w:tcW w:w="1500" w:type="dxa"/>
            <w:tcMar>
              <w:top w:w="100" w:type="dxa"/>
              <w:left w:w="100" w:type="dxa"/>
              <w:bottom w:w="100" w:type="dxa"/>
              <w:right w:w="100" w:type="dxa"/>
            </w:tcMar>
          </w:tcPr>
          <w:p w14:paraId="1A604156" w14:textId="77777777" w:rsidR="0078478B" w:rsidRPr="006106E6" w:rsidRDefault="0078478B" w:rsidP="001131E2">
            <w:pPr>
              <w:widowControl w:val="0"/>
              <w:pBdr>
                <w:top w:val="nil"/>
                <w:left w:val="nil"/>
                <w:bottom w:val="nil"/>
                <w:right w:val="nil"/>
                <w:between w:val="nil"/>
              </w:pBdr>
              <w:spacing w:line="240" w:lineRule="auto"/>
              <w:jc w:val="both"/>
              <w:rPr>
                <w:rFonts w:ascii="Arial" w:hAnsi="Arial" w:cs="Arial"/>
                <w:color w:val="auto"/>
                <w:sz w:val="24"/>
                <w:szCs w:val="24"/>
              </w:rPr>
            </w:pPr>
            <w:r w:rsidRPr="006106E6">
              <w:rPr>
                <w:rFonts w:ascii="Arial" w:hAnsi="Arial" w:cs="Arial"/>
                <w:color w:val="auto"/>
                <w:sz w:val="24"/>
                <w:szCs w:val="24"/>
              </w:rPr>
              <w:t>-</w:t>
            </w:r>
          </w:p>
        </w:tc>
      </w:tr>
    </w:tbl>
    <w:p w14:paraId="061C7670" w14:textId="77777777" w:rsidR="0078478B" w:rsidRPr="001520D4" w:rsidRDefault="0078478B" w:rsidP="001131E2">
      <w:pPr>
        <w:spacing w:line="261" w:lineRule="auto"/>
        <w:jc w:val="both"/>
        <w:rPr>
          <w:rFonts w:ascii="Arial" w:hAnsi="Arial" w:cs="Arial"/>
          <w:b/>
          <w:bCs/>
          <w:color w:val="auto"/>
          <w:sz w:val="24"/>
          <w:szCs w:val="24"/>
        </w:rPr>
      </w:pPr>
    </w:p>
    <w:p w14:paraId="0CF86C99" w14:textId="427CF6F3" w:rsidR="0078478B" w:rsidRPr="001520D4" w:rsidRDefault="001A42A2" w:rsidP="001131E2">
      <w:pPr>
        <w:pStyle w:val="Heading3"/>
        <w:rPr>
          <w:rFonts w:ascii="Arial" w:hAnsi="Arial" w:cs="Arial"/>
          <w:b/>
          <w:bCs/>
          <w:color w:val="auto"/>
        </w:rPr>
      </w:pPr>
      <w:bookmarkStart w:id="10" w:name="_4oa3mdrgs2en" w:colFirst="0" w:colLast="0"/>
      <w:bookmarkEnd w:id="10"/>
      <w:r w:rsidRPr="001520D4">
        <w:rPr>
          <w:rFonts w:ascii="Arial" w:hAnsi="Arial" w:cs="Arial"/>
          <w:b/>
          <w:bCs/>
          <w:color w:val="auto"/>
        </w:rPr>
        <w:t>10</w:t>
      </w:r>
      <w:r w:rsidR="0078478B" w:rsidRPr="001520D4">
        <w:rPr>
          <w:rFonts w:ascii="Arial" w:hAnsi="Arial" w:cs="Arial"/>
          <w:b/>
          <w:bCs/>
          <w:color w:val="auto"/>
        </w:rPr>
        <w:t>.2 Software</w:t>
      </w:r>
      <w:r w:rsidR="00A22CC1" w:rsidRPr="001520D4">
        <w:rPr>
          <w:rFonts w:ascii="Arial" w:hAnsi="Arial" w:cs="Arial"/>
          <w:b/>
          <w:bCs/>
          <w:color w:val="auto"/>
        </w:rPr>
        <w:t xml:space="preserve"> </w:t>
      </w:r>
      <w:r w:rsidR="00251BB3" w:rsidRPr="001520D4">
        <w:rPr>
          <w:rFonts w:ascii="Arial" w:hAnsi="Arial" w:cs="Arial"/>
          <w:b/>
          <w:bCs/>
          <w:color w:val="auto"/>
        </w:rPr>
        <w:t>Stack</w:t>
      </w:r>
    </w:p>
    <w:p w14:paraId="316AEF1E" w14:textId="2A0BA711" w:rsidR="0078478B" w:rsidRPr="006106E6" w:rsidRDefault="0078478B" w:rsidP="0078478B">
      <w:pPr>
        <w:spacing w:line="261" w:lineRule="auto"/>
        <w:jc w:val="both"/>
        <w:rPr>
          <w:rFonts w:ascii="Arial" w:hAnsi="Arial" w:cs="Arial"/>
          <w:color w:val="auto"/>
          <w:sz w:val="24"/>
          <w:szCs w:val="24"/>
        </w:rPr>
      </w:pPr>
      <w:r w:rsidRPr="006106E6">
        <w:rPr>
          <w:rFonts w:ascii="Arial" w:hAnsi="Arial" w:cs="Arial"/>
          <w:color w:val="auto"/>
          <w:sz w:val="24"/>
          <w:szCs w:val="24"/>
        </w:rPr>
        <w:t xml:space="preserve">The software </w:t>
      </w:r>
      <w:r w:rsidR="00251BB3" w:rsidRPr="006106E6">
        <w:rPr>
          <w:rFonts w:ascii="Arial" w:hAnsi="Arial" w:cs="Arial"/>
          <w:color w:val="auto"/>
          <w:sz w:val="24"/>
          <w:szCs w:val="24"/>
        </w:rPr>
        <w:t>stack</w:t>
      </w:r>
      <w:r w:rsidR="00A22CC1" w:rsidRPr="006106E6">
        <w:rPr>
          <w:rFonts w:ascii="Arial" w:hAnsi="Arial" w:cs="Arial"/>
          <w:color w:val="auto"/>
          <w:sz w:val="24"/>
          <w:szCs w:val="24"/>
        </w:rPr>
        <w:t xml:space="preserve"> </w:t>
      </w:r>
      <w:r w:rsidRPr="006106E6">
        <w:rPr>
          <w:rFonts w:ascii="Arial" w:hAnsi="Arial" w:cs="Arial"/>
          <w:color w:val="auto"/>
          <w:sz w:val="24"/>
          <w:szCs w:val="24"/>
        </w:rPr>
        <w:t xml:space="preserve">used in this project </w:t>
      </w:r>
      <w:r w:rsidR="00A22CC1" w:rsidRPr="006106E6">
        <w:rPr>
          <w:rFonts w:ascii="Arial" w:hAnsi="Arial" w:cs="Arial"/>
          <w:color w:val="auto"/>
          <w:sz w:val="24"/>
          <w:szCs w:val="24"/>
        </w:rPr>
        <w:t>includes</w:t>
      </w:r>
      <w:r w:rsidRPr="006106E6">
        <w:rPr>
          <w:rFonts w:ascii="Arial" w:hAnsi="Arial" w:cs="Arial"/>
          <w:color w:val="auto"/>
          <w:sz w:val="24"/>
          <w:szCs w:val="24"/>
        </w:rPr>
        <w:t>:</w:t>
      </w:r>
    </w:p>
    <w:p w14:paraId="0785B813" w14:textId="77777777" w:rsidR="00F13C57" w:rsidRPr="006106E6" w:rsidRDefault="00F13C57" w:rsidP="00F13C57">
      <w:pPr>
        <w:rPr>
          <w:rFonts w:ascii="Arial" w:hAnsi="Arial" w:cs="Arial"/>
          <w:b/>
          <w:bCs/>
          <w:color w:val="auto"/>
          <w:sz w:val="24"/>
          <w:szCs w:val="24"/>
          <w:lang w:val="en-MY"/>
        </w:rPr>
      </w:pPr>
      <w:r w:rsidRPr="006106E6">
        <w:rPr>
          <w:rFonts w:ascii="Arial" w:hAnsi="Arial" w:cs="Arial"/>
          <w:b/>
          <w:bCs/>
          <w:color w:val="auto"/>
          <w:sz w:val="24"/>
          <w:szCs w:val="24"/>
          <w:lang w:val="en-MY"/>
        </w:rPr>
        <w:t>Core Development</w:t>
      </w:r>
    </w:p>
    <w:p w14:paraId="2FF35CD0" w14:textId="77777777" w:rsidR="00F13C57" w:rsidRPr="001520D4" w:rsidRDefault="00F13C57" w:rsidP="00396286">
      <w:pPr>
        <w:numPr>
          <w:ilvl w:val="0"/>
          <w:numId w:val="33"/>
        </w:numPr>
        <w:rPr>
          <w:rFonts w:ascii="Arial" w:hAnsi="Arial" w:cs="Arial"/>
          <w:color w:val="auto"/>
          <w:sz w:val="24"/>
          <w:szCs w:val="24"/>
          <w:lang w:val="en-MY"/>
        </w:rPr>
      </w:pPr>
      <w:r w:rsidRPr="001520D4">
        <w:rPr>
          <w:rFonts w:ascii="Arial" w:hAnsi="Arial" w:cs="Arial"/>
          <w:color w:val="auto"/>
          <w:sz w:val="24"/>
          <w:szCs w:val="24"/>
          <w:lang w:val="en-MY"/>
        </w:rPr>
        <w:t>VS Code (primary IDE)</w:t>
      </w:r>
    </w:p>
    <w:p w14:paraId="263C5BF9" w14:textId="77777777" w:rsidR="00F13C57" w:rsidRPr="001520D4" w:rsidRDefault="00F13C57" w:rsidP="00396286">
      <w:pPr>
        <w:numPr>
          <w:ilvl w:val="0"/>
          <w:numId w:val="33"/>
        </w:numPr>
        <w:rPr>
          <w:rFonts w:ascii="Arial" w:hAnsi="Arial" w:cs="Arial"/>
          <w:color w:val="auto"/>
          <w:sz w:val="24"/>
          <w:szCs w:val="24"/>
          <w:lang w:val="en-MY"/>
        </w:rPr>
      </w:pPr>
      <w:r w:rsidRPr="001520D4">
        <w:rPr>
          <w:rFonts w:ascii="Arial" w:hAnsi="Arial" w:cs="Arial"/>
          <w:color w:val="auto"/>
          <w:sz w:val="24"/>
          <w:szCs w:val="24"/>
          <w:lang w:val="en-MY"/>
        </w:rPr>
        <w:t>Git + GitHub/GitLab (version control)</w:t>
      </w:r>
    </w:p>
    <w:p w14:paraId="74A13313" w14:textId="77777777" w:rsidR="00F13C57" w:rsidRPr="001520D4" w:rsidRDefault="00F13C57" w:rsidP="00396286">
      <w:pPr>
        <w:numPr>
          <w:ilvl w:val="0"/>
          <w:numId w:val="33"/>
        </w:numPr>
        <w:rPr>
          <w:rFonts w:ascii="Arial" w:hAnsi="Arial" w:cs="Arial"/>
          <w:color w:val="auto"/>
          <w:sz w:val="24"/>
          <w:szCs w:val="24"/>
          <w:lang w:val="en-MY"/>
        </w:rPr>
      </w:pPr>
      <w:r w:rsidRPr="001520D4">
        <w:rPr>
          <w:rFonts w:ascii="Arial" w:hAnsi="Arial" w:cs="Arial"/>
          <w:color w:val="auto"/>
          <w:sz w:val="24"/>
          <w:szCs w:val="24"/>
          <w:lang w:val="en-MY"/>
        </w:rPr>
        <w:t>Flutter SDK (mobile development)</w:t>
      </w:r>
    </w:p>
    <w:p w14:paraId="67315503" w14:textId="77777777" w:rsidR="00F13C57" w:rsidRPr="001520D4" w:rsidRDefault="00F13C57" w:rsidP="00396286">
      <w:pPr>
        <w:numPr>
          <w:ilvl w:val="0"/>
          <w:numId w:val="33"/>
        </w:numPr>
        <w:rPr>
          <w:rFonts w:ascii="Arial" w:hAnsi="Arial" w:cs="Arial"/>
          <w:color w:val="auto"/>
          <w:sz w:val="24"/>
          <w:szCs w:val="24"/>
          <w:lang w:val="en-MY"/>
        </w:rPr>
      </w:pPr>
      <w:r w:rsidRPr="001520D4">
        <w:rPr>
          <w:rFonts w:ascii="Arial" w:hAnsi="Arial" w:cs="Arial"/>
          <w:color w:val="auto"/>
          <w:sz w:val="24"/>
          <w:szCs w:val="24"/>
          <w:lang w:val="en-MY"/>
        </w:rPr>
        <w:t>Android Studio (emulator/testing)</w:t>
      </w:r>
    </w:p>
    <w:p w14:paraId="6A9750B1" w14:textId="77777777" w:rsidR="00F13C57" w:rsidRPr="001520D4" w:rsidRDefault="00F13C57" w:rsidP="00396286">
      <w:pPr>
        <w:numPr>
          <w:ilvl w:val="0"/>
          <w:numId w:val="33"/>
        </w:numPr>
        <w:rPr>
          <w:rFonts w:ascii="Arial" w:hAnsi="Arial" w:cs="Arial"/>
          <w:color w:val="auto"/>
          <w:sz w:val="24"/>
          <w:szCs w:val="24"/>
          <w:lang w:val="en-MY"/>
        </w:rPr>
      </w:pPr>
      <w:r w:rsidRPr="001520D4">
        <w:rPr>
          <w:rFonts w:ascii="Arial" w:hAnsi="Arial" w:cs="Arial"/>
          <w:color w:val="auto"/>
          <w:sz w:val="24"/>
          <w:szCs w:val="24"/>
          <w:lang w:val="en-MY"/>
        </w:rPr>
        <w:t>Python + Django (backend + AI)</w:t>
      </w:r>
    </w:p>
    <w:p w14:paraId="49FF9920" w14:textId="77777777" w:rsidR="00F13C57" w:rsidRPr="006106E6" w:rsidRDefault="00F13C57" w:rsidP="00F13C57">
      <w:pPr>
        <w:rPr>
          <w:rFonts w:ascii="Arial" w:hAnsi="Arial" w:cs="Arial"/>
          <w:b/>
          <w:bCs/>
          <w:color w:val="auto"/>
          <w:sz w:val="24"/>
          <w:szCs w:val="24"/>
          <w:lang w:val="en-MY"/>
        </w:rPr>
      </w:pPr>
      <w:r w:rsidRPr="006106E6">
        <w:rPr>
          <w:rFonts w:ascii="Arial" w:hAnsi="Arial" w:cs="Arial"/>
          <w:b/>
          <w:bCs/>
          <w:color w:val="auto"/>
          <w:sz w:val="24"/>
          <w:szCs w:val="24"/>
          <w:lang w:val="en-MY"/>
        </w:rPr>
        <w:t>AI/Data Science</w:t>
      </w:r>
    </w:p>
    <w:p w14:paraId="6DA24002" w14:textId="3310968A" w:rsidR="00F13C57" w:rsidRPr="001520D4" w:rsidRDefault="00F13C57" w:rsidP="00396286">
      <w:pPr>
        <w:numPr>
          <w:ilvl w:val="0"/>
          <w:numId w:val="34"/>
        </w:numPr>
        <w:rPr>
          <w:rFonts w:ascii="Arial" w:hAnsi="Arial" w:cs="Arial"/>
          <w:color w:val="auto"/>
          <w:sz w:val="24"/>
          <w:szCs w:val="24"/>
          <w:lang w:val="en-MY"/>
        </w:rPr>
      </w:pPr>
      <w:r w:rsidRPr="001520D4">
        <w:rPr>
          <w:rFonts w:ascii="Arial" w:hAnsi="Arial" w:cs="Arial"/>
          <w:color w:val="auto"/>
          <w:sz w:val="24"/>
          <w:szCs w:val="24"/>
          <w:lang w:val="en-MY"/>
        </w:rPr>
        <w:t xml:space="preserve">Google </w:t>
      </w:r>
      <w:r w:rsidR="000F305E" w:rsidRPr="001520D4">
        <w:rPr>
          <w:rFonts w:ascii="Arial" w:hAnsi="Arial" w:cs="Arial"/>
          <w:color w:val="auto"/>
          <w:sz w:val="24"/>
          <w:szCs w:val="24"/>
          <w:lang w:val="en-MY"/>
        </w:rPr>
        <w:t>Collab</w:t>
      </w:r>
      <w:r w:rsidRPr="001520D4">
        <w:rPr>
          <w:rFonts w:ascii="Arial" w:hAnsi="Arial" w:cs="Arial"/>
          <w:color w:val="auto"/>
          <w:sz w:val="24"/>
          <w:szCs w:val="24"/>
          <w:lang w:val="en-MY"/>
        </w:rPr>
        <w:t> (cloud experimentation)</w:t>
      </w:r>
    </w:p>
    <w:p w14:paraId="047E6F56" w14:textId="77777777" w:rsidR="00F13C57" w:rsidRPr="001520D4" w:rsidRDefault="00F13C57" w:rsidP="00396286">
      <w:pPr>
        <w:numPr>
          <w:ilvl w:val="0"/>
          <w:numId w:val="34"/>
        </w:numPr>
        <w:rPr>
          <w:rFonts w:ascii="Arial" w:hAnsi="Arial" w:cs="Arial"/>
          <w:color w:val="auto"/>
          <w:sz w:val="24"/>
          <w:szCs w:val="24"/>
          <w:lang w:val="en-MY"/>
        </w:rPr>
      </w:pPr>
      <w:r w:rsidRPr="001520D4">
        <w:rPr>
          <w:rFonts w:ascii="Arial" w:hAnsi="Arial" w:cs="Arial"/>
          <w:color w:val="auto"/>
          <w:sz w:val="24"/>
          <w:szCs w:val="24"/>
          <w:lang w:val="en-MY"/>
        </w:rPr>
        <w:t>Jupyter Notebook (local development)</w:t>
      </w:r>
    </w:p>
    <w:p w14:paraId="0181EB38" w14:textId="77777777" w:rsidR="00F13C57" w:rsidRPr="001520D4" w:rsidRDefault="00F13C57" w:rsidP="00396286">
      <w:pPr>
        <w:numPr>
          <w:ilvl w:val="0"/>
          <w:numId w:val="34"/>
        </w:numPr>
        <w:rPr>
          <w:rFonts w:ascii="Arial" w:hAnsi="Arial" w:cs="Arial"/>
          <w:color w:val="auto"/>
          <w:sz w:val="24"/>
          <w:szCs w:val="24"/>
          <w:lang w:val="en-MY"/>
        </w:rPr>
      </w:pPr>
      <w:r w:rsidRPr="001520D4">
        <w:rPr>
          <w:rFonts w:ascii="Arial" w:hAnsi="Arial" w:cs="Arial"/>
          <w:color w:val="auto"/>
          <w:sz w:val="24"/>
          <w:szCs w:val="24"/>
          <w:lang w:val="en-MY"/>
        </w:rPr>
        <w:t>Roboflow (data annotation &amp; management)</w:t>
      </w:r>
    </w:p>
    <w:p w14:paraId="702986ED" w14:textId="77777777" w:rsidR="00F13C57" w:rsidRPr="001520D4" w:rsidRDefault="00F13C57" w:rsidP="00396286">
      <w:pPr>
        <w:numPr>
          <w:ilvl w:val="0"/>
          <w:numId w:val="34"/>
        </w:numPr>
        <w:rPr>
          <w:rFonts w:ascii="Arial" w:hAnsi="Arial" w:cs="Arial"/>
          <w:color w:val="auto"/>
          <w:sz w:val="24"/>
          <w:szCs w:val="24"/>
          <w:lang w:val="en-MY"/>
        </w:rPr>
      </w:pPr>
      <w:r w:rsidRPr="001520D4">
        <w:rPr>
          <w:rFonts w:ascii="Arial" w:hAnsi="Arial" w:cs="Arial"/>
          <w:color w:val="auto"/>
          <w:sz w:val="24"/>
          <w:szCs w:val="24"/>
          <w:lang w:val="en-MY"/>
        </w:rPr>
        <w:t>Albumentations/OpenCV (data augmentation)</w:t>
      </w:r>
    </w:p>
    <w:p w14:paraId="042A2C29" w14:textId="77777777" w:rsidR="00F13C57" w:rsidRPr="006106E6" w:rsidRDefault="00F13C57" w:rsidP="00F13C57">
      <w:pPr>
        <w:rPr>
          <w:rFonts w:ascii="Arial" w:hAnsi="Arial" w:cs="Arial"/>
          <w:b/>
          <w:bCs/>
          <w:color w:val="auto"/>
          <w:sz w:val="24"/>
          <w:szCs w:val="24"/>
          <w:lang w:val="en-MY"/>
        </w:rPr>
      </w:pPr>
      <w:r w:rsidRPr="006106E6">
        <w:rPr>
          <w:rFonts w:ascii="Arial" w:hAnsi="Arial" w:cs="Arial"/>
          <w:b/>
          <w:bCs/>
          <w:color w:val="auto"/>
          <w:sz w:val="24"/>
          <w:szCs w:val="24"/>
          <w:lang w:val="en-MY"/>
        </w:rPr>
        <w:t>Design &amp; Documentation</w:t>
      </w:r>
    </w:p>
    <w:p w14:paraId="60ECDBDD" w14:textId="77777777" w:rsidR="00F13C57" w:rsidRPr="001520D4" w:rsidRDefault="00F13C57" w:rsidP="00396286">
      <w:pPr>
        <w:numPr>
          <w:ilvl w:val="0"/>
          <w:numId w:val="35"/>
        </w:numPr>
        <w:rPr>
          <w:rFonts w:ascii="Arial" w:hAnsi="Arial" w:cs="Arial"/>
          <w:color w:val="auto"/>
          <w:sz w:val="24"/>
          <w:szCs w:val="24"/>
          <w:lang w:val="en-MY"/>
        </w:rPr>
      </w:pPr>
      <w:r w:rsidRPr="001520D4">
        <w:rPr>
          <w:rFonts w:ascii="Arial" w:hAnsi="Arial" w:cs="Arial"/>
          <w:color w:val="auto"/>
          <w:sz w:val="24"/>
          <w:szCs w:val="24"/>
          <w:lang w:val="en-MY"/>
        </w:rPr>
        <w:lastRenderedPageBreak/>
        <w:t>Figma (UI/UX design)</w:t>
      </w:r>
    </w:p>
    <w:p w14:paraId="79BB853F" w14:textId="77777777" w:rsidR="00F13C57" w:rsidRPr="001520D4" w:rsidRDefault="00F13C57" w:rsidP="00396286">
      <w:pPr>
        <w:numPr>
          <w:ilvl w:val="0"/>
          <w:numId w:val="35"/>
        </w:numPr>
        <w:rPr>
          <w:rFonts w:ascii="Arial" w:hAnsi="Arial" w:cs="Arial"/>
          <w:color w:val="auto"/>
          <w:sz w:val="24"/>
          <w:szCs w:val="24"/>
          <w:lang w:val="en-MY"/>
        </w:rPr>
      </w:pPr>
      <w:hyperlink r:id="rId16" w:tgtFrame="_blank" w:history="1">
        <w:r w:rsidRPr="001520D4">
          <w:rPr>
            <w:rStyle w:val="Hyperlink"/>
            <w:rFonts w:ascii="Arial" w:hAnsi="Arial" w:cs="Arial"/>
            <w:color w:val="auto"/>
            <w:sz w:val="24"/>
            <w:szCs w:val="24"/>
            <w:lang w:val="en-MY"/>
          </w:rPr>
          <w:t>Draw.io</w:t>
        </w:r>
      </w:hyperlink>
      <w:r w:rsidRPr="001520D4">
        <w:rPr>
          <w:rFonts w:ascii="Arial" w:hAnsi="Arial" w:cs="Arial"/>
          <w:color w:val="auto"/>
          <w:sz w:val="24"/>
          <w:szCs w:val="24"/>
          <w:lang w:val="en-MY"/>
        </w:rPr>
        <w:t> (architecture diagrams)</w:t>
      </w:r>
    </w:p>
    <w:p w14:paraId="29F3CB88" w14:textId="77777777" w:rsidR="00F13C57" w:rsidRPr="001520D4" w:rsidRDefault="00F13C57" w:rsidP="00396286">
      <w:pPr>
        <w:numPr>
          <w:ilvl w:val="0"/>
          <w:numId w:val="35"/>
        </w:numPr>
        <w:rPr>
          <w:rFonts w:ascii="Arial" w:hAnsi="Arial" w:cs="Arial"/>
          <w:color w:val="auto"/>
          <w:sz w:val="24"/>
          <w:szCs w:val="24"/>
          <w:lang w:val="en-MY"/>
        </w:rPr>
      </w:pPr>
      <w:r w:rsidRPr="001520D4">
        <w:rPr>
          <w:rFonts w:ascii="Arial" w:hAnsi="Arial" w:cs="Arial"/>
          <w:color w:val="auto"/>
          <w:sz w:val="24"/>
          <w:szCs w:val="24"/>
          <w:lang w:val="en-MY"/>
        </w:rPr>
        <w:t>Microsoft Word (reports)</w:t>
      </w:r>
    </w:p>
    <w:p w14:paraId="08D3EDD0" w14:textId="77777777" w:rsidR="00F13C57" w:rsidRPr="001520D4" w:rsidRDefault="00F13C57" w:rsidP="00396286">
      <w:pPr>
        <w:numPr>
          <w:ilvl w:val="0"/>
          <w:numId w:val="35"/>
        </w:numPr>
        <w:rPr>
          <w:rFonts w:ascii="Arial" w:hAnsi="Arial" w:cs="Arial"/>
          <w:color w:val="auto"/>
          <w:sz w:val="24"/>
          <w:szCs w:val="24"/>
          <w:lang w:val="en-MY"/>
        </w:rPr>
      </w:pPr>
      <w:r w:rsidRPr="001520D4">
        <w:rPr>
          <w:rFonts w:ascii="Arial" w:hAnsi="Arial" w:cs="Arial"/>
          <w:color w:val="auto"/>
          <w:sz w:val="24"/>
          <w:szCs w:val="24"/>
          <w:lang w:val="en-MY"/>
        </w:rPr>
        <w:t>Microsoft Excel (Gantt charts, data analysis)</w:t>
      </w:r>
    </w:p>
    <w:p w14:paraId="31045CD2" w14:textId="455CAE73" w:rsidR="00745126" w:rsidRPr="001520D4" w:rsidRDefault="00745126" w:rsidP="00396286">
      <w:pPr>
        <w:numPr>
          <w:ilvl w:val="0"/>
          <w:numId w:val="35"/>
        </w:numPr>
        <w:rPr>
          <w:rFonts w:ascii="Arial" w:hAnsi="Arial" w:cs="Arial"/>
          <w:color w:val="auto"/>
          <w:sz w:val="24"/>
          <w:szCs w:val="24"/>
          <w:lang w:val="en-MY"/>
        </w:rPr>
      </w:pPr>
      <w:r w:rsidRPr="001520D4">
        <w:rPr>
          <w:rFonts w:ascii="Arial" w:hAnsi="Arial" w:cs="Arial"/>
          <w:color w:val="auto"/>
          <w:sz w:val="24"/>
          <w:szCs w:val="24"/>
          <w:lang w:val="en-MY"/>
        </w:rPr>
        <w:t>Power BI/Tableau (</w:t>
      </w:r>
      <w:r w:rsidR="004A7B2E" w:rsidRPr="001520D4">
        <w:rPr>
          <w:rFonts w:ascii="Arial" w:hAnsi="Arial" w:cs="Arial"/>
          <w:color w:val="auto"/>
          <w:sz w:val="24"/>
          <w:szCs w:val="24"/>
          <w:lang w:val="en-MY"/>
        </w:rPr>
        <w:t>Data Visualization</w:t>
      </w:r>
      <w:r w:rsidRPr="001520D4">
        <w:rPr>
          <w:rFonts w:ascii="Arial" w:hAnsi="Arial" w:cs="Arial"/>
          <w:color w:val="auto"/>
          <w:sz w:val="24"/>
          <w:szCs w:val="24"/>
          <w:lang w:val="en-MY"/>
        </w:rPr>
        <w:t>)</w:t>
      </w:r>
    </w:p>
    <w:p w14:paraId="4556EA07" w14:textId="77777777" w:rsidR="00F13C57" w:rsidRPr="006106E6" w:rsidRDefault="00F13C57" w:rsidP="00F13C57">
      <w:pPr>
        <w:rPr>
          <w:rFonts w:ascii="Arial" w:hAnsi="Arial" w:cs="Arial"/>
          <w:b/>
          <w:bCs/>
          <w:color w:val="auto"/>
          <w:sz w:val="24"/>
          <w:szCs w:val="24"/>
          <w:lang w:val="en-MY"/>
        </w:rPr>
      </w:pPr>
      <w:r w:rsidRPr="006106E6">
        <w:rPr>
          <w:rFonts w:ascii="Arial" w:hAnsi="Arial" w:cs="Arial"/>
          <w:b/>
          <w:bCs/>
          <w:color w:val="auto"/>
          <w:sz w:val="24"/>
          <w:szCs w:val="24"/>
          <w:lang w:val="en-MY"/>
        </w:rPr>
        <w:t>Project Management</w:t>
      </w:r>
    </w:p>
    <w:p w14:paraId="325CE17D" w14:textId="77777777" w:rsidR="00F13C57" w:rsidRPr="001520D4" w:rsidRDefault="00F13C57" w:rsidP="00396286">
      <w:pPr>
        <w:numPr>
          <w:ilvl w:val="0"/>
          <w:numId w:val="36"/>
        </w:numPr>
        <w:rPr>
          <w:rFonts w:ascii="Arial" w:hAnsi="Arial" w:cs="Arial"/>
          <w:color w:val="auto"/>
          <w:sz w:val="24"/>
          <w:szCs w:val="24"/>
          <w:lang w:val="en-MY"/>
        </w:rPr>
      </w:pPr>
      <w:r w:rsidRPr="001520D4">
        <w:rPr>
          <w:rFonts w:ascii="Arial" w:hAnsi="Arial" w:cs="Arial"/>
          <w:color w:val="auto"/>
          <w:sz w:val="24"/>
          <w:szCs w:val="24"/>
          <w:lang w:val="en-MY"/>
        </w:rPr>
        <w:t>Trello (task management)</w:t>
      </w:r>
    </w:p>
    <w:p w14:paraId="3043552C" w14:textId="77777777" w:rsidR="00F13C57" w:rsidRPr="001520D4" w:rsidRDefault="00F13C57" w:rsidP="00396286">
      <w:pPr>
        <w:numPr>
          <w:ilvl w:val="0"/>
          <w:numId w:val="36"/>
        </w:numPr>
        <w:rPr>
          <w:rFonts w:ascii="Arial" w:hAnsi="Arial" w:cs="Arial"/>
          <w:color w:val="auto"/>
          <w:sz w:val="24"/>
          <w:szCs w:val="24"/>
          <w:lang w:val="en-MY"/>
        </w:rPr>
      </w:pPr>
      <w:r w:rsidRPr="001520D4">
        <w:rPr>
          <w:rFonts w:ascii="Arial" w:hAnsi="Arial" w:cs="Arial"/>
          <w:color w:val="auto"/>
          <w:sz w:val="24"/>
          <w:szCs w:val="24"/>
          <w:lang w:val="en-MY"/>
        </w:rPr>
        <w:t>Google Drive (file storage)</w:t>
      </w:r>
    </w:p>
    <w:p w14:paraId="22274DE1" w14:textId="431ED92C" w:rsidR="00F13C57" w:rsidRPr="001520D4" w:rsidRDefault="00F13C57" w:rsidP="00396286">
      <w:pPr>
        <w:numPr>
          <w:ilvl w:val="0"/>
          <w:numId w:val="36"/>
        </w:numPr>
        <w:rPr>
          <w:rFonts w:ascii="Arial" w:hAnsi="Arial" w:cs="Arial"/>
          <w:color w:val="auto"/>
          <w:sz w:val="24"/>
          <w:szCs w:val="24"/>
          <w:lang w:val="en-MY"/>
        </w:rPr>
      </w:pPr>
      <w:r w:rsidRPr="001520D4">
        <w:rPr>
          <w:rFonts w:ascii="Arial" w:hAnsi="Arial" w:cs="Arial"/>
          <w:color w:val="auto"/>
          <w:sz w:val="24"/>
          <w:szCs w:val="24"/>
          <w:lang w:val="en-MY"/>
        </w:rPr>
        <w:t>Microsoft Teams/Discord</w:t>
      </w:r>
      <w:r w:rsidR="00ED2B46" w:rsidRPr="001520D4">
        <w:rPr>
          <w:rFonts w:ascii="Arial" w:hAnsi="Arial" w:cs="Arial"/>
          <w:color w:val="auto"/>
          <w:sz w:val="24"/>
          <w:szCs w:val="24"/>
          <w:lang w:val="en-MY"/>
        </w:rPr>
        <w:t>/WhatsApp</w:t>
      </w:r>
      <w:r w:rsidRPr="001520D4">
        <w:rPr>
          <w:rFonts w:ascii="Arial" w:hAnsi="Arial" w:cs="Arial"/>
          <w:color w:val="auto"/>
          <w:sz w:val="24"/>
          <w:szCs w:val="24"/>
          <w:lang w:val="en-MY"/>
        </w:rPr>
        <w:t> (communication)</w:t>
      </w:r>
    </w:p>
    <w:p w14:paraId="58E382DC" w14:textId="77777777" w:rsidR="00F13C57" w:rsidRPr="006106E6" w:rsidRDefault="00F13C57" w:rsidP="00F13C57">
      <w:pPr>
        <w:rPr>
          <w:rFonts w:ascii="Arial" w:hAnsi="Arial" w:cs="Arial"/>
          <w:b/>
          <w:bCs/>
          <w:color w:val="auto"/>
          <w:sz w:val="24"/>
          <w:szCs w:val="24"/>
          <w:lang w:val="en-MY"/>
        </w:rPr>
      </w:pPr>
      <w:r w:rsidRPr="006106E6">
        <w:rPr>
          <w:rFonts w:ascii="Arial" w:hAnsi="Arial" w:cs="Arial"/>
          <w:b/>
          <w:bCs/>
          <w:color w:val="auto"/>
          <w:sz w:val="24"/>
          <w:szCs w:val="24"/>
          <w:lang w:val="en-MY"/>
        </w:rPr>
        <w:t>Testing &amp; Deployment</w:t>
      </w:r>
    </w:p>
    <w:p w14:paraId="2B200EC2" w14:textId="77777777" w:rsidR="00F13C57" w:rsidRPr="001520D4" w:rsidRDefault="00F13C57" w:rsidP="00396286">
      <w:pPr>
        <w:numPr>
          <w:ilvl w:val="0"/>
          <w:numId w:val="37"/>
        </w:numPr>
        <w:rPr>
          <w:rFonts w:ascii="Arial" w:hAnsi="Arial" w:cs="Arial"/>
          <w:color w:val="auto"/>
          <w:sz w:val="24"/>
          <w:szCs w:val="24"/>
          <w:lang w:val="en-MY"/>
        </w:rPr>
      </w:pPr>
      <w:r w:rsidRPr="001520D4">
        <w:rPr>
          <w:rFonts w:ascii="Arial" w:hAnsi="Arial" w:cs="Arial"/>
          <w:color w:val="auto"/>
          <w:sz w:val="24"/>
          <w:szCs w:val="24"/>
          <w:lang w:val="en-MY"/>
        </w:rPr>
        <w:t>Postman (API testing)</w:t>
      </w:r>
    </w:p>
    <w:p w14:paraId="07E30458" w14:textId="0C0CDF5C" w:rsidR="00F13C57" w:rsidRPr="001520D4" w:rsidRDefault="00F13C57" w:rsidP="00396286">
      <w:pPr>
        <w:numPr>
          <w:ilvl w:val="0"/>
          <w:numId w:val="37"/>
        </w:numPr>
        <w:rPr>
          <w:rFonts w:ascii="Arial" w:hAnsi="Arial" w:cs="Arial"/>
          <w:color w:val="auto"/>
          <w:sz w:val="24"/>
          <w:szCs w:val="24"/>
          <w:lang w:val="en-MY"/>
        </w:rPr>
      </w:pPr>
      <w:r w:rsidRPr="001520D4">
        <w:rPr>
          <w:rFonts w:ascii="Arial" w:hAnsi="Arial" w:cs="Arial"/>
          <w:color w:val="auto"/>
          <w:sz w:val="24"/>
          <w:szCs w:val="24"/>
          <w:lang w:val="en-MY"/>
        </w:rPr>
        <w:t>Firebase Console (</w:t>
      </w:r>
      <w:r w:rsidR="00ED2B46" w:rsidRPr="001520D4">
        <w:rPr>
          <w:rFonts w:ascii="Arial" w:hAnsi="Arial" w:cs="Arial"/>
          <w:color w:val="auto"/>
          <w:sz w:val="24"/>
          <w:szCs w:val="24"/>
          <w:lang w:val="en-MY"/>
        </w:rPr>
        <w:t>U</w:t>
      </w:r>
      <w:r w:rsidRPr="001520D4">
        <w:rPr>
          <w:rFonts w:ascii="Arial" w:hAnsi="Arial" w:cs="Arial"/>
          <w:color w:val="auto"/>
          <w:sz w:val="24"/>
          <w:szCs w:val="24"/>
          <w:lang w:val="en-MY"/>
        </w:rPr>
        <w:t>sing Firebase services)</w:t>
      </w:r>
    </w:p>
    <w:p w14:paraId="2B2A4B9B" w14:textId="77777777" w:rsidR="00F13C57" w:rsidRPr="001520D4" w:rsidRDefault="00F13C57" w:rsidP="00396286">
      <w:pPr>
        <w:numPr>
          <w:ilvl w:val="0"/>
          <w:numId w:val="37"/>
        </w:numPr>
        <w:rPr>
          <w:rFonts w:ascii="Arial" w:hAnsi="Arial" w:cs="Arial"/>
          <w:color w:val="auto"/>
          <w:sz w:val="24"/>
          <w:szCs w:val="24"/>
          <w:lang w:val="en-MY"/>
        </w:rPr>
      </w:pPr>
      <w:r w:rsidRPr="001520D4">
        <w:rPr>
          <w:rFonts w:ascii="Arial" w:hAnsi="Arial" w:cs="Arial"/>
          <w:color w:val="auto"/>
          <w:sz w:val="24"/>
          <w:szCs w:val="24"/>
          <w:lang w:val="en-MY"/>
        </w:rPr>
        <w:t>Google Play Console (app deployment)</w:t>
      </w:r>
    </w:p>
    <w:p w14:paraId="454F0C76" w14:textId="587E9FB0" w:rsidR="0078478B" w:rsidRPr="006106E6" w:rsidRDefault="008721CA" w:rsidP="00CA3708">
      <w:pPr>
        <w:rPr>
          <w:rFonts w:ascii="Arial" w:hAnsi="Arial" w:cs="Arial"/>
          <w:color w:val="auto"/>
          <w:sz w:val="24"/>
          <w:szCs w:val="24"/>
          <w:lang w:val="en-MY"/>
        </w:rPr>
      </w:pPr>
      <w:r w:rsidRPr="006106E6">
        <w:rPr>
          <w:rFonts w:ascii="Arial" w:hAnsi="Arial" w:cs="Arial"/>
          <w:color w:val="auto"/>
          <w:sz w:val="24"/>
          <w:szCs w:val="24"/>
          <w:lang w:val="en-MY"/>
        </w:rPr>
        <w:br w:type="page"/>
      </w:r>
    </w:p>
    <w:p w14:paraId="583C4DF2" w14:textId="3825B32E" w:rsidR="0078478B" w:rsidRPr="001520D4" w:rsidRDefault="001A42A2" w:rsidP="001131E2">
      <w:pPr>
        <w:pStyle w:val="Heading2"/>
        <w:rPr>
          <w:rFonts w:ascii="Arial" w:hAnsi="Arial" w:cs="Arial"/>
          <w:b/>
          <w:bCs/>
          <w:color w:val="auto"/>
        </w:rPr>
      </w:pPr>
      <w:bookmarkStart w:id="11" w:name="_k8ffejbezdv6" w:colFirst="0" w:colLast="0"/>
      <w:bookmarkEnd w:id="11"/>
      <w:r w:rsidRPr="001520D4">
        <w:rPr>
          <w:rFonts w:ascii="Arial" w:hAnsi="Arial" w:cs="Arial"/>
          <w:b/>
          <w:bCs/>
          <w:color w:val="auto"/>
        </w:rPr>
        <w:lastRenderedPageBreak/>
        <w:t>11</w:t>
      </w:r>
      <w:r w:rsidR="0078478B" w:rsidRPr="001520D4">
        <w:rPr>
          <w:rFonts w:ascii="Arial" w:hAnsi="Arial" w:cs="Arial"/>
          <w:b/>
          <w:bCs/>
          <w:color w:val="auto"/>
        </w:rPr>
        <w:t>. Approval Signatures:</w:t>
      </w:r>
    </w:p>
    <w:p w14:paraId="1C872BE3" w14:textId="77777777" w:rsidR="0078478B" w:rsidRPr="006106E6" w:rsidRDefault="0078478B" w:rsidP="0078478B">
      <w:pPr>
        <w:jc w:val="both"/>
        <w:rPr>
          <w:rFonts w:ascii="Arial" w:hAnsi="Arial" w:cs="Arial"/>
          <w:b/>
          <w:color w:val="auto"/>
          <w:sz w:val="24"/>
          <w:szCs w:val="24"/>
        </w:rPr>
      </w:pPr>
      <w:r w:rsidRPr="006106E6">
        <w:rPr>
          <w:rFonts w:ascii="Arial" w:hAnsi="Arial" w:cs="Arial"/>
          <w:b/>
          <w:color w:val="auto"/>
          <w:sz w:val="24"/>
          <w:szCs w:val="24"/>
        </w:rPr>
        <w:t>Project Team</w:t>
      </w:r>
    </w:p>
    <w:tbl>
      <w:tblPr>
        <w:tblW w:w="9025" w:type="dxa"/>
        <w:tblBorders>
          <w:top w:val="nil"/>
          <w:left w:val="nil"/>
          <w:bottom w:val="nil"/>
          <w:right w:val="nil"/>
          <w:insideH w:val="nil"/>
          <w:insideV w:val="nil"/>
        </w:tblBorders>
        <w:tblLayout w:type="fixed"/>
        <w:tblLook w:val="0600" w:firstRow="0" w:lastRow="0" w:firstColumn="0" w:lastColumn="0" w:noHBand="1" w:noVBand="1"/>
      </w:tblPr>
      <w:tblGrid>
        <w:gridCol w:w="618"/>
        <w:gridCol w:w="1598"/>
        <w:gridCol w:w="1272"/>
        <w:gridCol w:w="2700"/>
        <w:gridCol w:w="2837"/>
      </w:tblGrid>
      <w:tr w:rsidR="006106E6" w:rsidRPr="006106E6" w14:paraId="59CF168D" w14:textId="77777777" w:rsidTr="7F0F1542">
        <w:trPr>
          <w:trHeight w:val="705"/>
        </w:trPr>
        <w:tc>
          <w:tcPr>
            <w:tcW w:w="6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tcPr>
          <w:p w14:paraId="08AB5752" w14:textId="77777777" w:rsidR="0078478B" w:rsidRPr="006106E6" w:rsidRDefault="0078478B">
            <w:pPr>
              <w:jc w:val="both"/>
              <w:rPr>
                <w:rFonts w:ascii="Arial" w:hAnsi="Arial" w:cs="Arial"/>
                <w:color w:val="auto"/>
                <w:sz w:val="24"/>
                <w:szCs w:val="24"/>
              </w:rPr>
            </w:pPr>
            <w:r w:rsidRPr="006106E6">
              <w:rPr>
                <w:rFonts w:ascii="Arial" w:hAnsi="Arial" w:cs="Arial"/>
                <w:color w:val="auto"/>
                <w:sz w:val="24"/>
                <w:szCs w:val="24"/>
              </w:rPr>
              <w:t xml:space="preserve"> </w:t>
            </w:r>
          </w:p>
        </w:tc>
        <w:tc>
          <w:tcPr>
            <w:tcW w:w="1598" w:type="dxa"/>
            <w:tcBorders>
              <w:top w:val="single" w:sz="4" w:space="0" w:color="000000" w:themeColor="text1"/>
              <w:left w:val="nil"/>
              <w:bottom w:val="single" w:sz="4" w:space="0" w:color="000000" w:themeColor="text1"/>
              <w:right w:val="single" w:sz="4" w:space="0" w:color="000000" w:themeColor="text1"/>
            </w:tcBorders>
            <w:tcMar>
              <w:top w:w="0" w:type="dxa"/>
              <w:left w:w="100" w:type="dxa"/>
              <w:bottom w:w="0" w:type="dxa"/>
              <w:right w:w="100" w:type="dxa"/>
            </w:tcMar>
          </w:tcPr>
          <w:p w14:paraId="30418C94" w14:textId="77777777" w:rsidR="0078478B" w:rsidRPr="006106E6" w:rsidRDefault="0078478B">
            <w:pPr>
              <w:jc w:val="both"/>
              <w:rPr>
                <w:rFonts w:ascii="Arial" w:hAnsi="Arial" w:cs="Arial"/>
                <w:color w:val="auto"/>
                <w:sz w:val="24"/>
                <w:szCs w:val="24"/>
              </w:rPr>
            </w:pPr>
            <w:r w:rsidRPr="006106E6">
              <w:rPr>
                <w:rFonts w:ascii="Arial" w:hAnsi="Arial" w:cs="Arial"/>
                <w:color w:val="auto"/>
                <w:sz w:val="24"/>
                <w:szCs w:val="24"/>
              </w:rPr>
              <w:t>Name of student</w:t>
            </w:r>
          </w:p>
        </w:tc>
        <w:tc>
          <w:tcPr>
            <w:tcW w:w="1272" w:type="dxa"/>
            <w:tcBorders>
              <w:top w:val="single" w:sz="4" w:space="0" w:color="000000" w:themeColor="text1"/>
              <w:left w:val="nil"/>
              <w:bottom w:val="single" w:sz="4" w:space="0" w:color="000000" w:themeColor="text1"/>
              <w:right w:val="single" w:sz="4" w:space="0" w:color="000000" w:themeColor="text1"/>
            </w:tcBorders>
            <w:tcMar>
              <w:top w:w="0" w:type="dxa"/>
              <w:left w:w="100" w:type="dxa"/>
              <w:bottom w:w="0" w:type="dxa"/>
              <w:right w:w="100" w:type="dxa"/>
            </w:tcMar>
          </w:tcPr>
          <w:p w14:paraId="5DBACE8C" w14:textId="77777777" w:rsidR="0078478B" w:rsidRPr="006106E6" w:rsidRDefault="0078478B">
            <w:pPr>
              <w:jc w:val="both"/>
              <w:rPr>
                <w:rFonts w:ascii="Arial" w:hAnsi="Arial" w:cs="Arial"/>
                <w:color w:val="auto"/>
                <w:sz w:val="24"/>
                <w:szCs w:val="24"/>
              </w:rPr>
            </w:pPr>
            <w:r w:rsidRPr="006106E6">
              <w:rPr>
                <w:rFonts w:ascii="Arial" w:hAnsi="Arial" w:cs="Arial"/>
                <w:color w:val="auto"/>
                <w:sz w:val="24"/>
                <w:szCs w:val="24"/>
              </w:rPr>
              <w:t>Student Id</w:t>
            </w:r>
          </w:p>
        </w:tc>
        <w:tc>
          <w:tcPr>
            <w:tcW w:w="2700" w:type="dxa"/>
            <w:tcBorders>
              <w:top w:val="single" w:sz="4" w:space="0" w:color="000000" w:themeColor="text1"/>
              <w:left w:val="nil"/>
              <w:bottom w:val="single" w:sz="4" w:space="0" w:color="000000" w:themeColor="text1"/>
              <w:right w:val="single" w:sz="4" w:space="0" w:color="000000" w:themeColor="text1"/>
            </w:tcBorders>
            <w:tcMar>
              <w:top w:w="0" w:type="dxa"/>
              <w:left w:w="100" w:type="dxa"/>
              <w:bottom w:w="0" w:type="dxa"/>
              <w:right w:w="100" w:type="dxa"/>
            </w:tcMar>
          </w:tcPr>
          <w:p w14:paraId="6292C752" w14:textId="77777777" w:rsidR="0078478B" w:rsidRPr="006106E6" w:rsidRDefault="0078478B">
            <w:pPr>
              <w:jc w:val="both"/>
              <w:rPr>
                <w:rFonts w:ascii="Arial" w:hAnsi="Arial" w:cs="Arial"/>
                <w:color w:val="auto"/>
                <w:sz w:val="24"/>
                <w:szCs w:val="24"/>
              </w:rPr>
            </w:pPr>
            <w:r w:rsidRPr="006106E6">
              <w:rPr>
                <w:rFonts w:ascii="Arial" w:hAnsi="Arial" w:cs="Arial"/>
                <w:color w:val="auto"/>
                <w:sz w:val="24"/>
                <w:szCs w:val="24"/>
              </w:rPr>
              <w:t>Signature</w:t>
            </w:r>
          </w:p>
          <w:p w14:paraId="33F5754C" w14:textId="77777777" w:rsidR="0078478B" w:rsidRPr="006106E6" w:rsidRDefault="0078478B">
            <w:pPr>
              <w:jc w:val="both"/>
              <w:rPr>
                <w:rFonts w:ascii="Arial" w:hAnsi="Arial" w:cs="Arial"/>
                <w:color w:val="auto"/>
                <w:sz w:val="24"/>
                <w:szCs w:val="24"/>
              </w:rPr>
            </w:pPr>
            <w:r w:rsidRPr="006106E6">
              <w:rPr>
                <w:rFonts w:ascii="Arial" w:hAnsi="Arial" w:cs="Arial"/>
                <w:color w:val="auto"/>
                <w:sz w:val="24"/>
                <w:szCs w:val="24"/>
              </w:rPr>
              <w:t xml:space="preserve"> </w:t>
            </w:r>
          </w:p>
        </w:tc>
        <w:tc>
          <w:tcPr>
            <w:tcW w:w="2837" w:type="dxa"/>
            <w:tcBorders>
              <w:top w:val="single" w:sz="4" w:space="0" w:color="000000" w:themeColor="text1"/>
              <w:left w:val="nil"/>
              <w:bottom w:val="single" w:sz="4" w:space="0" w:color="000000" w:themeColor="text1"/>
              <w:right w:val="single" w:sz="4" w:space="0" w:color="000000" w:themeColor="text1"/>
            </w:tcBorders>
            <w:tcMar>
              <w:top w:w="0" w:type="dxa"/>
              <w:left w:w="100" w:type="dxa"/>
              <w:bottom w:w="0" w:type="dxa"/>
              <w:right w:w="100" w:type="dxa"/>
            </w:tcMar>
          </w:tcPr>
          <w:p w14:paraId="6AA1BCA6" w14:textId="77777777" w:rsidR="0078478B" w:rsidRPr="006106E6" w:rsidRDefault="0078478B">
            <w:pPr>
              <w:jc w:val="both"/>
              <w:rPr>
                <w:rFonts w:ascii="Arial" w:hAnsi="Arial" w:cs="Arial"/>
                <w:color w:val="auto"/>
                <w:sz w:val="24"/>
                <w:szCs w:val="24"/>
              </w:rPr>
            </w:pPr>
            <w:r w:rsidRPr="006106E6">
              <w:rPr>
                <w:rFonts w:ascii="Arial" w:hAnsi="Arial" w:cs="Arial"/>
                <w:color w:val="auto"/>
                <w:sz w:val="24"/>
                <w:szCs w:val="24"/>
              </w:rPr>
              <w:t>Roles</w:t>
            </w:r>
          </w:p>
        </w:tc>
      </w:tr>
      <w:tr w:rsidR="006106E6" w:rsidRPr="006106E6" w14:paraId="1E07D36E" w14:textId="77777777" w:rsidTr="7F0F1542">
        <w:trPr>
          <w:trHeight w:val="705"/>
        </w:trPr>
        <w:tc>
          <w:tcPr>
            <w:tcW w:w="618" w:type="dxa"/>
            <w:tcBorders>
              <w:top w:val="nil"/>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tcPr>
          <w:p w14:paraId="78A10ECA" w14:textId="77777777" w:rsidR="0078478B" w:rsidRPr="006106E6" w:rsidRDefault="0078478B">
            <w:pPr>
              <w:jc w:val="both"/>
              <w:rPr>
                <w:rFonts w:ascii="Arial" w:hAnsi="Arial" w:cs="Arial"/>
                <w:color w:val="auto"/>
                <w:sz w:val="24"/>
                <w:szCs w:val="24"/>
              </w:rPr>
            </w:pPr>
            <w:r w:rsidRPr="006106E6">
              <w:rPr>
                <w:rFonts w:ascii="Arial" w:hAnsi="Arial" w:cs="Arial"/>
                <w:color w:val="auto"/>
                <w:sz w:val="24"/>
                <w:szCs w:val="24"/>
              </w:rPr>
              <w:t>1</w:t>
            </w:r>
          </w:p>
        </w:tc>
        <w:tc>
          <w:tcPr>
            <w:tcW w:w="1598"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55C146FB" w14:textId="7D2A2B5F" w:rsidR="0078478B" w:rsidRPr="006106E6" w:rsidRDefault="00903A45">
            <w:pPr>
              <w:jc w:val="both"/>
              <w:rPr>
                <w:rFonts w:ascii="Arial" w:hAnsi="Arial" w:cs="Arial"/>
                <w:color w:val="auto"/>
                <w:sz w:val="24"/>
                <w:szCs w:val="24"/>
              </w:rPr>
            </w:pPr>
            <w:r w:rsidRPr="006106E6">
              <w:rPr>
                <w:rFonts w:ascii="Arial" w:hAnsi="Arial" w:cs="Arial"/>
                <w:color w:val="auto"/>
                <w:sz w:val="24"/>
                <w:szCs w:val="24"/>
              </w:rPr>
              <w:t>Eddie Yung Yew PUI</w:t>
            </w:r>
          </w:p>
        </w:tc>
        <w:tc>
          <w:tcPr>
            <w:tcW w:w="1272"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72CCDEBA" w14:textId="098D1590" w:rsidR="0078478B" w:rsidRPr="006106E6" w:rsidRDefault="00903A45">
            <w:pPr>
              <w:jc w:val="both"/>
              <w:rPr>
                <w:rFonts w:ascii="Arial" w:hAnsi="Arial" w:cs="Arial"/>
                <w:color w:val="auto"/>
                <w:sz w:val="24"/>
                <w:szCs w:val="24"/>
              </w:rPr>
            </w:pPr>
            <w:r w:rsidRPr="006106E6">
              <w:rPr>
                <w:rFonts w:ascii="Arial" w:hAnsi="Arial" w:cs="Arial"/>
                <w:color w:val="auto"/>
                <w:sz w:val="24"/>
                <w:szCs w:val="24"/>
              </w:rPr>
              <w:t>104386199</w:t>
            </w:r>
          </w:p>
        </w:tc>
        <w:tc>
          <w:tcPr>
            <w:tcW w:w="2700"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388973B7" w14:textId="168499E5" w:rsidR="0078478B" w:rsidRPr="006106E6" w:rsidRDefault="00965C19">
            <w:pPr>
              <w:jc w:val="both"/>
              <w:rPr>
                <w:rFonts w:ascii="Arial" w:hAnsi="Arial" w:cs="Arial"/>
                <w:color w:val="auto"/>
                <w:sz w:val="24"/>
                <w:szCs w:val="24"/>
              </w:rPr>
            </w:pPr>
            <w:r>
              <w:rPr>
                <w:rFonts w:ascii="Arial" w:hAnsi="Arial" w:cs="Arial"/>
                <w:noProof/>
                <w:color w:val="auto"/>
                <w:sz w:val="24"/>
                <w:szCs w:val="24"/>
              </w:rPr>
              <mc:AlternateContent>
                <mc:Choice Requires="wpi">
                  <w:drawing>
                    <wp:anchor distT="0" distB="0" distL="114300" distR="114300" simplePos="0" relativeHeight="251659264" behindDoc="0" locked="0" layoutInCell="1" allowOverlap="1" wp14:anchorId="7810AD5F" wp14:editId="24193C3E">
                      <wp:simplePos x="0" y="0"/>
                      <wp:positionH relativeFrom="column">
                        <wp:posOffset>161808</wp:posOffset>
                      </wp:positionH>
                      <wp:positionV relativeFrom="paragraph">
                        <wp:posOffset>64515</wp:posOffset>
                      </wp:positionV>
                      <wp:extent cx="975240" cy="468360"/>
                      <wp:effectExtent l="57150" t="57150" r="15875" b="46355"/>
                      <wp:wrapNone/>
                      <wp:docPr id="544025858" name="Ink 1"/>
                      <wp:cNvGraphicFramePr/>
                      <a:graphic xmlns:a="http://schemas.openxmlformats.org/drawingml/2006/main">
                        <a:graphicData uri="http://schemas.microsoft.com/office/word/2010/wordprocessingInk">
                          <w14:contentPart bwMode="auto" r:id="rId17">
                            <w14:nvContentPartPr>
                              <w14:cNvContentPartPr/>
                            </w14:nvContentPartPr>
                            <w14:xfrm>
                              <a:off x="0" y="0"/>
                              <a:ext cx="975240" cy="468360"/>
                            </w14:xfrm>
                          </w14:contentPart>
                        </a:graphicData>
                      </a:graphic>
                    </wp:anchor>
                  </w:drawing>
                </mc:Choice>
                <mc:Fallback>
                  <w:pict>
                    <v:shapetype w14:anchorId="14F1B38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2.05pt;margin-top:4.4pt;width:78.25pt;height:38.3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">
                      <v:imagedata r:id="rId18" o:title=""/>
                    </v:shape>
                  </w:pict>
                </mc:Fallback>
              </mc:AlternateContent>
            </w:r>
            <w:r w:rsidR="0078478B" w:rsidRPr="006106E6">
              <w:rPr>
                <w:rFonts w:ascii="Arial" w:hAnsi="Arial" w:cs="Arial"/>
                <w:color w:val="auto"/>
                <w:sz w:val="24"/>
                <w:szCs w:val="24"/>
              </w:rPr>
              <w:t xml:space="preserve"> </w:t>
            </w:r>
          </w:p>
        </w:tc>
        <w:tc>
          <w:tcPr>
            <w:tcW w:w="2837"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0C290DEC" w14:textId="08EE21B9" w:rsidR="0078478B" w:rsidRPr="006106E6" w:rsidRDefault="00965C19">
            <w:pPr>
              <w:jc w:val="both"/>
              <w:rPr>
                <w:rFonts w:ascii="Arial" w:hAnsi="Arial" w:cs="Arial"/>
                <w:color w:val="auto"/>
                <w:sz w:val="24"/>
                <w:szCs w:val="24"/>
              </w:rPr>
            </w:pPr>
            <w:r>
              <w:rPr>
                <w:rFonts w:ascii="Arial" w:hAnsi="Arial" w:cs="Arial"/>
                <w:color w:val="auto"/>
                <w:sz w:val="24"/>
                <w:szCs w:val="24"/>
              </w:rPr>
              <w:t xml:space="preserve">Team Leader/ </w:t>
            </w:r>
            <w:r w:rsidR="00CF1A50">
              <w:rPr>
                <w:rFonts w:ascii="Arial" w:hAnsi="Arial" w:cs="Arial"/>
                <w:color w:val="auto"/>
                <w:sz w:val="24"/>
                <w:szCs w:val="24"/>
              </w:rPr>
              <w:t>Product Owner</w:t>
            </w:r>
          </w:p>
        </w:tc>
      </w:tr>
      <w:tr w:rsidR="006106E6" w:rsidRPr="006106E6" w14:paraId="27E7FA85" w14:textId="77777777" w:rsidTr="7F0F1542">
        <w:trPr>
          <w:trHeight w:val="705"/>
        </w:trPr>
        <w:tc>
          <w:tcPr>
            <w:tcW w:w="618" w:type="dxa"/>
            <w:tcBorders>
              <w:top w:val="nil"/>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tcPr>
          <w:p w14:paraId="2D46DB62" w14:textId="77777777" w:rsidR="0078478B" w:rsidRPr="006106E6" w:rsidRDefault="0078478B">
            <w:pPr>
              <w:jc w:val="both"/>
              <w:rPr>
                <w:rFonts w:ascii="Arial" w:hAnsi="Arial" w:cs="Arial"/>
                <w:color w:val="auto"/>
                <w:sz w:val="24"/>
                <w:szCs w:val="24"/>
              </w:rPr>
            </w:pPr>
            <w:r w:rsidRPr="006106E6">
              <w:rPr>
                <w:rFonts w:ascii="Arial" w:hAnsi="Arial" w:cs="Arial"/>
                <w:color w:val="auto"/>
                <w:sz w:val="24"/>
                <w:szCs w:val="24"/>
              </w:rPr>
              <w:t>2</w:t>
            </w:r>
          </w:p>
        </w:tc>
        <w:tc>
          <w:tcPr>
            <w:tcW w:w="1598"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125B0FD4" w14:textId="72E9F662" w:rsidR="0078478B" w:rsidRPr="006106E6" w:rsidRDefault="00903A45" w:rsidP="00903A45">
            <w:pPr>
              <w:rPr>
                <w:rFonts w:ascii="Arial" w:hAnsi="Arial" w:cs="Arial"/>
                <w:color w:val="auto"/>
                <w:sz w:val="24"/>
                <w:szCs w:val="24"/>
              </w:rPr>
            </w:pPr>
            <w:r w:rsidRPr="006106E6">
              <w:rPr>
                <w:rFonts w:ascii="Arial" w:hAnsi="Arial" w:cs="Arial"/>
                <w:color w:val="auto"/>
                <w:sz w:val="24"/>
                <w:szCs w:val="24"/>
              </w:rPr>
              <w:t>Julian Chet Shiang JEE</w:t>
            </w:r>
          </w:p>
        </w:tc>
        <w:tc>
          <w:tcPr>
            <w:tcW w:w="1272"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4A7AE798" w14:textId="570B78FE" w:rsidR="0078478B" w:rsidRPr="006106E6" w:rsidRDefault="0078478B">
            <w:pPr>
              <w:jc w:val="both"/>
              <w:rPr>
                <w:rFonts w:ascii="Arial" w:hAnsi="Arial" w:cs="Arial"/>
                <w:color w:val="auto"/>
                <w:sz w:val="24"/>
                <w:szCs w:val="24"/>
              </w:rPr>
            </w:pPr>
            <w:r w:rsidRPr="006106E6">
              <w:rPr>
                <w:rFonts w:ascii="Arial" w:hAnsi="Arial" w:cs="Arial"/>
                <w:color w:val="auto"/>
                <w:sz w:val="24"/>
                <w:szCs w:val="24"/>
              </w:rPr>
              <w:t xml:space="preserve"> </w:t>
            </w:r>
            <w:r w:rsidR="00903A45" w:rsidRPr="006106E6">
              <w:rPr>
                <w:rFonts w:ascii="Arial" w:hAnsi="Arial" w:cs="Arial"/>
                <w:color w:val="auto"/>
                <w:sz w:val="24"/>
                <w:szCs w:val="24"/>
              </w:rPr>
              <w:t>102772505</w:t>
            </w:r>
          </w:p>
        </w:tc>
        <w:tc>
          <w:tcPr>
            <w:tcW w:w="2700"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6813992B" w14:textId="18BF2C93" w:rsidR="0078478B" w:rsidRPr="006106E6" w:rsidRDefault="0052706B">
            <w:pPr>
              <w:jc w:val="both"/>
              <w:rPr>
                <w:rFonts w:ascii="Arial" w:hAnsi="Arial" w:cs="Arial"/>
                <w:color w:val="auto"/>
                <w:sz w:val="24"/>
                <w:szCs w:val="24"/>
              </w:rPr>
            </w:pPr>
            <w:r>
              <w:rPr>
                <w:rFonts w:ascii="Arial" w:hAnsi="Arial" w:cs="Arial"/>
                <w:noProof/>
                <w:color w:val="auto"/>
              </w:rPr>
              <w:drawing>
                <wp:inline distT="0" distB="0" distL="0" distR="0" wp14:anchorId="791DC14A" wp14:editId="344A48E1">
                  <wp:extent cx="999460" cy="748433"/>
                  <wp:effectExtent l="0" t="0" r="0" b="0"/>
                  <wp:docPr id="538016182" name="Picture 1" descr="A signatur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16182" name="Picture 1" descr="A signature on a white background&#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1009494" cy="755947"/>
                          </a:xfrm>
                          <a:prstGeom prst="rect">
                            <a:avLst/>
                          </a:prstGeom>
                        </pic:spPr>
                      </pic:pic>
                    </a:graphicData>
                  </a:graphic>
                </wp:inline>
              </w:drawing>
            </w:r>
          </w:p>
        </w:tc>
        <w:tc>
          <w:tcPr>
            <w:tcW w:w="2837"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52E7F67D" w14:textId="094303B7" w:rsidR="0078478B" w:rsidRPr="006106E6" w:rsidRDefault="00281CBA">
            <w:pPr>
              <w:jc w:val="both"/>
              <w:rPr>
                <w:rFonts w:ascii="Arial" w:hAnsi="Arial" w:cs="Arial"/>
                <w:color w:val="auto"/>
                <w:sz w:val="24"/>
                <w:szCs w:val="24"/>
              </w:rPr>
            </w:pPr>
            <w:r>
              <w:rPr>
                <w:rFonts w:ascii="Arial" w:hAnsi="Arial" w:cs="Arial"/>
                <w:color w:val="auto"/>
                <w:sz w:val="24"/>
                <w:szCs w:val="24"/>
              </w:rPr>
              <w:t>Scrum Master</w:t>
            </w:r>
            <w:r w:rsidR="00CA3708">
              <w:rPr>
                <w:rFonts w:ascii="Arial" w:hAnsi="Arial" w:cs="Arial"/>
                <w:color w:val="auto"/>
                <w:sz w:val="24"/>
                <w:szCs w:val="24"/>
              </w:rPr>
              <w:t>/Developer</w:t>
            </w:r>
          </w:p>
        </w:tc>
      </w:tr>
      <w:tr w:rsidR="006106E6" w:rsidRPr="006106E6" w14:paraId="7881025E" w14:textId="77777777" w:rsidTr="7F0F1542">
        <w:trPr>
          <w:trHeight w:val="730"/>
        </w:trPr>
        <w:tc>
          <w:tcPr>
            <w:tcW w:w="618" w:type="dxa"/>
            <w:tcBorders>
              <w:top w:val="nil"/>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tcPr>
          <w:p w14:paraId="09828362" w14:textId="77777777" w:rsidR="0078478B" w:rsidRPr="006106E6" w:rsidRDefault="0078478B">
            <w:pPr>
              <w:jc w:val="both"/>
              <w:rPr>
                <w:rFonts w:ascii="Arial" w:hAnsi="Arial" w:cs="Arial"/>
                <w:color w:val="auto"/>
                <w:sz w:val="24"/>
                <w:szCs w:val="24"/>
              </w:rPr>
            </w:pPr>
            <w:r w:rsidRPr="006106E6">
              <w:rPr>
                <w:rFonts w:ascii="Arial" w:hAnsi="Arial" w:cs="Arial"/>
                <w:color w:val="auto"/>
                <w:sz w:val="24"/>
                <w:szCs w:val="24"/>
              </w:rPr>
              <w:t>3</w:t>
            </w:r>
          </w:p>
        </w:tc>
        <w:tc>
          <w:tcPr>
            <w:tcW w:w="1598"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6EF6E984" w14:textId="3D750FD9" w:rsidR="0078478B" w:rsidRPr="006106E6" w:rsidRDefault="00903A45">
            <w:pPr>
              <w:jc w:val="both"/>
              <w:rPr>
                <w:rFonts w:ascii="Arial" w:hAnsi="Arial" w:cs="Arial"/>
                <w:color w:val="auto"/>
                <w:sz w:val="24"/>
                <w:szCs w:val="24"/>
              </w:rPr>
            </w:pPr>
            <w:r w:rsidRPr="006106E6">
              <w:rPr>
                <w:rFonts w:ascii="Arial" w:hAnsi="Arial" w:cs="Arial"/>
                <w:color w:val="auto"/>
                <w:sz w:val="24"/>
                <w:szCs w:val="24"/>
              </w:rPr>
              <w:t>Tsung Yin NG</w:t>
            </w:r>
          </w:p>
        </w:tc>
        <w:tc>
          <w:tcPr>
            <w:tcW w:w="1272"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11695F86" w14:textId="5BC0C841" w:rsidR="0078478B" w:rsidRPr="006106E6" w:rsidRDefault="0078478B">
            <w:pPr>
              <w:jc w:val="both"/>
              <w:rPr>
                <w:rFonts w:ascii="Arial" w:hAnsi="Arial" w:cs="Arial"/>
                <w:color w:val="auto"/>
                <w:sz w:val="24"/>
                <w:szCs w:val="24"/>
              </w:rPr>
            </w:pPr>
            <w:r w:rsidRPr="006106E6">
              <w:rPr>
                <w:rFonts w:ascii="Arial" w:hAnsi="Arial" w:cs="Arial"/>
                <w:color w:val="auto"/>
                <w:sz w:val="24"/>
                <w:szCs w:val="24"/>
              </w:rPr>
              <w:t xml:space="preserve"> </w:t>
            </w:r>
            <w:r w:rsidR="00903A45" w:rsidRPr="006106E6">
              <w:rPr>
                <w:rFonts w:ascii="Arial" w:hAnsi="Arial" w:cs="Arial"/>
                <w:color w:val="auto"/>
                <w:sz w:val="24"/>
                <w:szCs w:val="24"/>
              </w:rPr>
              <w:t>102772686</w:t>
            </w:r>
          </w:p>
        </w:tc>
        <w:tc>
          <w:tcPr>
            <w:tcW w:w="2700"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128240D2" w14:textId="07D6AEB5" w:rsidR="0078478B" w:rsidRPr="006106E6" w:rsidRDefault="0078478B" w:rsidP="258392C4">
            <w:pPr>
              <w:rPr>
                <w:rFonts w:ascii="Arial" w:hAnsi="Arial" w:cs="Arial"/>
                <w:color w:val="auto"/>
                <w:sz w:val="24"/>
                <w:szCs w:val="24"/>
              </w:rPr>
            </w:pPr>
            <w:r>
              <w:t xml:space="preserve"> </w:t>
            </w:r>
            <w:r>
              <w:rPr>
                <w:noProof/>
              </w:rPr>
              <mc:AlternateContent>
                <mc:Choice Requires="wpg">
                  <w:drawing>
                    <wp:inline distT="0" distB="0" distL="0" distR="0" wp14:anchorId="49DF937A" wp14:editId="3F6714F2">
                      <wp:extent cx="1010920" cy="770890"/>
                      <wp:effectExtent l="0" t="0" r="17780" b="10160"/>
                      <wp:docPr id="150364127" name="Ink 1"/>
                      <wp:cNvGraphicFramePr/>
                      <a:graphic xmlns:a="http://schemas.openxmlformats.org/drawingml/2006/main">
                        <a:graphicData uri="http://schemas.microsoft.com/office/word/2010/wordprocessingGroup">
                          <wpg:wgp>
                            <wpg:cNvGrpSpPr/>
                            <wpg:grpSpPr>
                              <a:xfrm>
                                <a:off x="0" y="0"/>
                                <a:ext cx="1010920" cy="770890"/>
                                <a:chOff x="0" y="0"/>
                                <a:chExt cx="1243013" cy="947737"/>
                              </a:xfrm>
                            </wpg:grpSpPr>
                            <wps:wsp>
                              <wps:cNvPr id="539210945" name="Rectangle 539210945"/>
                              <wps:cNvSpPr/>
                              <wps:spPr>
                                <a:xfrm>
                                  <a:off x="0" y="0"/>
                                  <a:ext cx="1243013" cy="947737"/>
                                </a:xfrm>
                                <a:prstGeom prst="rect">
                                  <a:avLst/>
                                </a:prstGeom>
                                <a:solidFill>
                                  <a:schemeClr val="lt1"/>
                                </a:solidFill>
                                <a:ln>
                                  <a:solidFill>
                                    <a:srgbClr val="000000"/>
                                  </a:solidFill>
                                </a:ln>
                              </wps:spPr>
                              <wps:bodyPr anchor="t"/>
                            </wps:wsp>
                            <w14:contentPart bwMode="auto" r:id="rId20">
                              <w14:nvContentPartPr>
                                <w14:cNvPr id="1968595062" name="Ink 1968595062"/>
                                <w14:cNvContentPartPr/>
                              </w14:nvContentPartPr>
                              <w14:xfrm>
                                <a:off x="159861" y="126206"/>
                                <a:ext cx="923290" cy="695325"/>
                              </w14:xfrm>
                            </w14:contentPart>
                          </wpg:wgp>
                        </a:graphicData>
                      </a:graphic>
                    </wp:inline>
                  </w:drawing>
                </mc:Choice>
                <mc:Fallback>
                  <w:pict>
                    <v:group w14:anchorId="6500306D" id="Ink 1" o:spid="_x0000_s1026" style="width:79.6pt;height:60.7pt;mso-position-horizontal-relative:char;mso-position-vertical-relative:line" coordsize="12430,9477"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">
                      <v:rect id="Rectangle 539210945" o:spid="_x0000_s1027" style="position:absolute;width:12430;height:9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" fillcolor="white [3201]"/>
                      <v:shape id="Ink 1968595062" o:spid="_x0000_s1028" type="#_x0000_t75" style="position:absolute;left:1377;top:1040;width:9671;height:73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">
                        <v:imagedata r:id="rId21" o:title=""/>
                      </v:shape>
                      <w10:anchorlock/>
                    </v:group>
                  </w:pict>
                </mc:Fallback>
              </mc:AlternateContent>
            </w:r>
          </w:p>
        </w:tc>
        <w:tc>
          <w:tcPr>
            <w:tcW w:w="2837"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29FD610D" w14:textId="47D3E69D" w:rsidR="0078478B" w:rsidRPr="006106E6" w:rsidRDefault="742B93AD">
            <w:pPr>
              <w:jc w:val="both"/>
              <w:rPr>
                <w:rFonts w:ascii="Arial" w:hAnsi="Arial" w:cs="Arial"/>
                <w:color w:val="auto"/>
                <w:sz w:val="24"/>
                <w:szCs w:val="24"/>
              </w:rPr>
            </w:pPr>
            <w:r w:rsidRPr="258392C4">
              <w:rPr>
                <w:rFonts w:ascii="Arial" w:hAnsi="Arial" w:cs="Arial"/>
                <w:color w:val="auto"/>
                <w:sz w:val="24"/>
                <w:szCs w:val="24"/>
              </w:rPr>
              <w:t>Meeting Minutes Taker/ Developer</w:t>
            </w:r>
          </w:p>
        </w:tc>
      </w:tr>
      <w:tr w:rsidR="006106E6" w:rsidRPr="006106E6" w14:paraId="48E6C349" w14:textId="77777777" w:rsidTr="7F0F1542">
        <w:trPr>
          <w:trHeight w:val="730"/>
        </w:trPr>
        <w:tc>
          <w:tcPr>
            <w:tcW w:w="618" w:type="dxa"/>
            <w:tcBorders>
              <w:top w:val="nil"/>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tcPr>
          <w:p w14:paraId="0FD7C162" w14:textId="57DE9F7C" w:rsidR="008064A6" w:rsidRPr="006106E6" w:rsidRDefault="008064A6" w:rsidP="008064A6">
            <w:pPr>
              <w:jc w:val="both"/>
              <w:rPr>
                <w:rFonts w:ascii="Arial" w:hAnsi="Arial" w:cs="Arial"/>
                <w:color w:val="auto"/>
                <w:sz w:val="24"/>
                <w:szCs w:val="24"/>
              </w:rPr>
            </w:pPr>
            <w:r w:rsidRPr="006106E6">
              <w:rPr>
                <w:rFonts w:ascii="Arial" w:hAnsi="Arial" w:cs="Arial"/>
                <w:color w:val="auto"/>
                <w:sz w:val="24"/>
                <w:szCs w:val="24"/>
              </w:rPr>
              <w:t>4</w:t>
            </w:r>
          </w:p>
        </w:tc>
        <w:tc>
          <w:tcPr>
            <w:tcW w:w="1598"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63228E50" w14:textId="0A921542" w:rsidR="008064A6" w:rsidRPr="006106E6" w:rsidRDefault="008064A6" w:rsidP="008064A6">
            <w:pPr>
              <w:jc w:val="both"/>
              <w:rPr>
                <w:rFonts w:ascii="Arial" w:hAnsi="Arial" w:cs="Arial"/>
                <w:color w:val="auto"/>
                <w:sz w:val="24"/>
                <w:szCs w:val="24"/>
              </w:rPr>
            </w:pPr>
            <w:r w:rsidRPr="006106E6">
              <w:rPr>
                <w:rFonts w:ascii="Arial" w:hAnsi="Arial" w:cs="Arial"/>
                <w:color w:val="auto"/>
              </w:rPr>
              <w:t>Yee Von LOW</w:t>
            </w:r>
          </w:p>
        </w:tc>
        <w:tc>
          <w:tcPr>
            <w:tcW w:w="1272"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3FBA785E" w14:textId="214632AF" w:rsidR="008064A6" w:rsidRPr="006106E6" w:rsidRDefault="008064A6" w:rsidP="008064A6">
            <w:pPr>
              <w:jc w:val="both"/>
              <w:rPr>
                <w:rFonts w:ascii="Arial" w:hAnsi="Arial" w:cs="Arial"/>
                <w:color w:val="auto"/>
                <w:sz w:val="24"/>
                <w:szCs w:val="24"/>
              </w:rPr>
            </w:pPr>
            <w:r w:rsidRPr="006106E6">
              <w:rPr>
                <w:rFonts w:ascii="Arial" w:hAnsi="Arial" w:cs="Arial"/>
                <w:color w:val="auto"/>
              </w:rPr>
              <w:t>102774187</w:t>
            </w:r>
          </w:p>
        </w:tc>
        <w:tc>
          <w:tcPr>
            <w:tcW w:w="2700"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6FA877CD" w14:textId="76AFE29D" w:rsidR="008064A6" w:rsidRPr="006106E6" w:rsidRDefault="19F240BF" w:rsidP="008064A6">
            <w:pPr>
              <w:jc w:val="both"/>
              <w:rPr>
                <w:rFonts w:ascii="Arial" w:hAnsi="Arial" w:cs="Arial"/>
                <w:color w:val="auto"/>
                <w:sz w:val="24"/>
                <w:szCs w:val="24"/>
              </w:rPr>
            </w:pPr>
            <w:r>
              <w:rPr>
                <w:noProof/>
              </w:rPr>
              <w:drawing>
                <wp:inline distT="0" distB="0" distL="0" distR="0" wp14:anchorId="15326DFC" wp14:editId="7BDB0C89">
                  <wp:extent cx="752475" cy="805196"/>
                  <wp:effectExtent l="0" t="0" r="0" b="0"/>
                  <wp:docPr id="1925165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6536" name=""/>
                          <pic:cNvPicPr/>
                        </pic:nvPicPr>
                        <pic:blipFill>
                          <a:blip r:embed="rId22">
                            <a:extLst>
                              <a:ext uri="{28A0092B-C50C-407E-A947-70E740481C1C}">
                                <a14:useLocalDpi xmlns:a14="http://schemas.microsoft.com/office/drawing/2010/main"/>
                              </a:ext>
                            </a:extLst>
                          </a:blip>
                          <a:stretch>
                            <a:fillRect/>
                          </a:stretch>
                        </pic:blipFill>
                        <pic:spPr>
                          <a:xfrm>
                            <a:off x="0" y="0"/>
                            <a:ext cx="752475" cy="805196"/>
                          </a:xfrm>
                          <a:prstGeom prst="rect">
                            <a:avLst/>
                          </a:prstGeom>
                        </pic:spPr>
                      </pic:pic>
                    </a:graphicData>
                  </a:graphic>
                </wp:inline>
              </w:drawing>
            </w:r>
          </w:p>
        </w:tc>
        <w:tc>
          <w:tcPr>
            <w:tcW w:w="2837"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2D08E285" w14:textId="689D32CE" w:rsidR="008064A6" w:rsidRPr="006106E6" w:rsidRDefault="19F240BF" w:rsidP="008064A6">
            <w:pPr>
              <w:jc w:val="both"/>
              <w:rPr>
                <w:rFonts w:ascii="Arial" w:hAnsi="Arial" w:cs="Arial"/>
                <w:color w:val="auto"/>
                <w:sz w:val="24"/>
                <w:szCs w:val="24"/>
              </w:rPr>
            </w:pPr>
            <w:r w:rsidRPr="7F0F1542">
              <w:rPr>
                <w:rFonts w:ascii="Arial" w:hAnsi="Arial" w:cs="Arial"/>
                <w:color w:val="auto"/>
                <w:sz w:val="24"/>
                <w:szCs w:val="24"/>
              </w:rPr>
              <w:t>Developer</w:t>
            </w:r>
          </w:p>
        </w:tc>
      </w:tr>
      <w:tr w:rsidR="006106E6" w:rsidRPr="006106E6" w14:paraId="359C4BD5" w14:textId="77777777" w:rsidTr="7F0F1542">
        <w:trPr>
          <w:trHeight w:val="799"/>
        </w:trPr>
        <w:tc>
          <w:tcPr>
            <w:tcW w:w="618" w:type="dxa"/>
            <w:tcBorders>
              <w:top w:val="nil"/>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tcPr>
          <w:p w14:paraId="2DA69BB5" w14:textId="77777777" w:rsidR="008064A6" w:rsidRPr="006106E6" w:rsidRDefault="008064A6" w:rsidP="008064A6">
            <w:pPr>
              <w:jc w:val="both"/>
              <w:rPr>
                <w:rFonts w:ascii="Arial" w:hAnsi="Arial" w:cs="Arial"/>
                <w:color w:val="auto"/>
                <w:sz w:val="24"/>
                <w:szCs w:val="24"/>
              </w:rPr>
            </w:pPr>
            <w:r w:rsidRPr="006106E6">
              <w:rPr>
                <w:rFonts w:ascii="Arial" w:hAnsi="Arial" w:cs="Arial"/>
                <w:color w:val="auto"/>
                <w:sz w:val="24"/>
                <w:szCs w:val="24"/>
              </w:rPr>
              <w:t>5</w:t>
            </w:r>
          </w:p>
        </w:tc>
        <w:tc>
          <w:tcPr>
            <w:tcW w:w="1598"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6BB02C31" w14:textId="29469DB1" w:rsidR="008064A6" w:rsidRPr="006106E6" w:rsidRDefault="008064A6" w:rsidP="008064A6">
            <w:pPr>
              <w:rPr>
                <w:rFonts w:ascii="Arial" w:hAnsi="Arial" w:cs="Arial"/>
                <w:color w:val="auto"/>
                <w:sz w:val="24"/>
                <w:szCs w:val="24"/>
              </w:rPr>
            </w:pPr>
            <w:r w:rsidRPr="006106E6">
              <w:rPr>
                <w:rFonts w:ascii="Arial" w:hAnsi="Arial" w:cs="Arial"/>
                <w:color w:val="auto"/>
              </w:rPr>
              <w:t>Zhe Hong VOONG</w:t>
            </w:r>
          </w:p>
        </w:tc>
        <w:tc>
          <w:tcPr>
            <w:tcW w:w="1272"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609C51E7" w14:textId="7013BE80" w:rsidR="008064A6" w:rsidRPr="006106E6" w:rsidRDefault="008064A6" w:rsidP="008064A6">
            <w:pPr>
              <w:jc w:val="both"/>
              <w:rPr>
                <w:rFonts w:ascii="Arial" w:hAnsi="Arial" w:cs="Arial"/>
                <w:color w:val="auto"/>
                <w:sz w:val="24"/>
                <w:szCs w:val="24"/>
              </w:rPr>
            </w:pPr>
            <w:r w:rsidRPr="006106E6">
              <w:rPr>
                <w:rFonts w:ascii="Arial" w:hAnsi="Arial" w:cs="Arial"/>
                <w:color w:val="auto"/>
              </w:rPr>
              <w:t>102785862</w:t>
            </w:r>
          </w:p>
        </w:tc>
        <w:tc>
          <w:tcPr>
            <w:tcW w:w="2700"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67FEFFBB" w14:textId="6B9901A3" w:rsidR="008064A6" w:rsidRPr="006106E6" w:rsidRDefault="009D1398" w:rsidP="008064A6">
            <w:pPr>
              <w:jc w:val="both"/>
              <w:rPr>
                <w:rFonts w:ascii="Arial" w:eastAsia="Pacifico" w:hAnsi="Arial" w:cs="Arial"/>
                <w:color w:val="auto"/>
                <w:sz w:val="24"/>
                <w:szCs w:val="24"/>
              </w:rPr>
            </w:pPr>
            <w:r>
              <w:rPr>
                <w:rFonts w:ascii="Arial" w:eastAsia="Pacifico" w:hAnsi="Arial" w:cs="Arial"/>
                <w:noProof/>
                <w:color w:val="auto"/>
                <w:sz w:val="24"/>
                <w:szCs w:val="24"/>
              </w:rPr>
              <mc:AlternateContent>
                <mc:Choice Requires="wpi">
                  <w:drawing>
                    <wp:anchor distT="0" distB="0" distL="114300" distR="114300" simplePos="0" relativeHeight="251658240" behindDoc="0" locked="0" layoutInCell="1" allowOverlap="1" wp14:anchorId="67E0AE18" wp14:editId="24F8EBC7">
                      <wp:simplePos x="0" y="0"/>
                      <wp:positionH relativeFrom="column">
                        <wp:posOffset>328810</wp:posOffset>
                      </wp:positionH>
                      <wp:positionV relativeFrom="paragraph">
                        <wp:posOffset>105095</wp:posOffset>
                      </wp:positionV>
                      <wp:extent cx="433800" cy="321120"/>
                      <wp:effectExtent l="38100" t="38100" r="42545" b="41275"/>
                      <wp:wrapNone/>
                      <wp:docPr id="497447752" name="Ink 1"/>
                      <wp:cNvGraphicFramePr/>
                      <a:graphic xmlns:a="http://schemas.openxmlformats.org/drawingml/2006/main">
                        <a:graphicData uri="http://schemas.microsoft.com/office/word/2010/wordprocessingInk">
                          <w14:contentPart bwMode="auto" r:id="rId23">
                            <w14:nvContentPartPr>
                              <w14:cNvContentPartPr/>
                            </w14:nvContentPartPr>
                            <w14:xfrm>
                              <a:off x="0" y="0"/>
                              <a:ext cx="433800" cy="321120"/>
                            </w14:xfrm>
                          </w14:contentPart>
                        </a:graphicData>
                      </a:graphic>
                    </wp:anchor>
                  </w:drawing>
                </mc:Choice>
                <mc:Fallback>
                  <w:pict>
                    <v:shape w14:anchorId="1F51A0D7" id="Ink 1" o:spid="_x0000_s1026" type="#_x0000_t75" style="position:absolute;margin-left:25.4pt;margin-top:7.8pt;width:35.1pt;height:26.3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">
                      <v:imagedata r:id="rId24" o:title=""/>
                    </v:shape>
                  </w:pict>
                </mc:Fallback>
              </mc:AlternateContent>
            </w:r>
          </w:p>
        </w:tc>
        <w:tc>
          <w:tcPr>
            <w:tcW w:w="2837"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3CA58997" w14:textId="143D20D8" w:rsidR="008064A6" w:rsidRPr="006106E6" w:rsidRDefault="00EE32FC" w:rsidP="008064A6">
            <w:pPr>
              <w:jc w:val="both"/>
              <w:rPr>
                <w:rFonts w:ascii="Arial" w:hAnsi="Arial" w:cs="Arial"/>
                <w:color w:val="auto"/>
                <w:sz w:val="24"/>
                <w:szCs w:val="24"/>
              </w:rPr>
            </w:pPr>
            <w:r>
              <w:rPr>
                <w:rFonts w:ascii="Arial" w:hAnsi="Arial" w:cs="Arial"/>
                <w:color w:val="auto"/>
                <w:sz w:val="24"/>
                <w:szCs w:val="24"/>
              </w:rPr>
              <w:t>Developer</w:t>
            </w:r>
          </w:p>
        </w:tc>
      </w:tr>
      <w:tr w:rsidR="008064A6" w:rsidRPr="006106E6" w14:paraId="2E7179A7" w14:textId="77777777" w:rsidTr="7F0F1542">
        <w:trPr>
          <w:trHeight w:val="705"/>
        </w:trPr>
        <w:tc>
          <w:tcPr>
            <w:tcW w:w="618" w:type="dxa"/>
            <w:tcBorders>
              <w:top w:val="nil"/>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tcPr>
          <w:p w14:paraId="48160C63" w14:textId="77777777" w:rsidR="008064A6" w:rsidRPr="006106E6" w:rsidRDefault="008064A6" w:rsidP="008064A6">
            <w:pPr>
              <w:jc w:val="both"/>
              <w:rPr>
                <w:rFonts w:ascii="Arial" w:hAnsi="Arial" w:cs="Arial"/>
                <w:color w:val="auto"/>
                <w:sz w:val="24"/>
                <w:szCs w:val="24"/>
              </w:rPr>
            </w:pPr>
            <w:r w:rsidRPr="006106E6">
              <w:rPr>
                <w:rFonts w:ascii="Arial" w:hAnsi="Arial" w:cs="Arial"/>
                <w:color w:val="auto"/>
                <w:sz w:val="24"/>
                <w:szCs w:val="24"/>
              </w:rPr>
              <w:t>6</w:t>
            </w:r>
          </w:p>
        </w:tc>
        <w:tc>
          <w:tcPr>
            <w:tcW w:w="1598"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10E5FBEC" w14:textId="0ECFCEC3" w:rsidR="008064A6" w:rsidRPr="006106E6" w:rsidRDefault="008064A6" w:rsidP="008064A6">
            <w:pPr>
              <w:jc w:val="both"/>
              <w:rPr>
                <w:rFonts w:ascii="Arial" w:hAnsi="Arial" w:cs="Arial"/>
                <w:color w:val="auto"/>
                <w:sz w:val="24"/>
                <w:szCs w:val="24"/>
              </w:rPr>
            </w:pPr>
            <w:r w:rsidRPr="006106E6">
              <w:rPr>
                <w:rFonts w:ascii="Arial" w:hAnsi="Arial" w:cs="Arial"/>
                <w:color w:val="auto"/>
              </w:rPr>
              <w:t>Ryan NG Hoe Kuene</w:t>
            </w:r>
          </w:p>
        </w:tc>
        <w:tc>
          <w:tcPr>
            <w:tcW w:w="1272"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61FE4AEC" w14:textId="51A66B29" w:rsidR="008064A6" w:rsidRPr="006106E6" w:rsidRDefault="001A42A2" w:rsidP="008064A6">
            <w:pPr>
              <w:jc w:val="both"/>
              <w:rPr>
                <w:rFonts w:ascii="Arial" w:hAnsi="Arial" w:cs="Arial"/>
                <w:color w:val="auto"/>
                <w:sz w:val="24"/>
                <w:szCs w:val="24"/>
              </w:rPr>
            </w:pPr>
            <w:r w:rsidRPr="006106E6">
              <w:rPr>
                <w:rFonts w:ascii="Arial" w:hAnsi="Arial" w:cs="Arial"/>
                <w:color w:val="auto"/>
              </w:rPr>
              <w:t>102784513</w:t>
            </w:r>
          </w:p>
        </w:tc>
        <w:tc>
          <w:tcPr>
            <w:tcW w:w="2700"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738D36CB" w14:textId="1C9D6A0A" w:rsidR="008064A6" w:rsidRPr="006106E6" w:rsidRDefault="008064A6" w:rsidP="008064A6">
            <w:pPr>
              <w:spacing w:line="240" w:lineRule="auto"/>
              <w:jc w:val="both"/>
              <w:rPr>
                <w:rFonts w:ascii="Arial" w:hAnsi="Arial" w:cs="Arial"/>
                <w:color w:val="auto"/>
              </w:rPr>
            </w:pPr>
            <w:r>
              <w:rPr>
                <w:noProof/>
              </w:rPr>
              <mc:AlternateContent>
                <mc:Choice Requires="wpg">
                  <w:drawing>
                    <wp:inline distT="0" distB="0" distL="0" distR="0" wp14:anchorId="06E97E35" wp14:editId="7EFFE2D2">
                      <wp:extent cx="995363" cy="738188"/>
                      <wp:effectExtent l="0" t="0" r="14605" b="24130"/>
                      <wp:docPr id="2109105247" name="Group 1"/>
                      <wp:cNvGraphicFramePr/>
                      <a:graphic xmlns:a="http://schemas.openxmlformats.org/drawingml/2006/main">
                        <a:graphicData uri="http://schemas.microsoft.com/office/word/2010/wordprocessingGroup">
                          <wpg:wgp>
                            <wpg:cNvGrpSpPr/>
                            <wpg:grpSpPr>
                              <a:xfrm>
                                <a:off x="0" y="0"/>
                                <a:ext cx="995363" cy="738188"/>
                                <a:chOff x="0" y="0"/>
                                <a:chExt cx="995363" cy="738188"/>
                              </a:xfrm>
                            </wpg:grpSpPr>
                            <wps:wsp>
                              <wps:cNvPr id="1479680522" name="Rectangle 1479680522"/>
                              <wps:cNvSpPr/>
                              <wps:spPr>
                                <a:xfrm>
                                  <a:off x="0" y="0"/>
                                  <a:ext cx="995363" cy="738188"/>
                                </a:xfrm>
                                <a:prstGeom prst="rect">
                                  <a:avLst/>
                                </a:prstGeom>
                                <a:solidFill>
                                  <a:schemeClr val="lt1"/>
                                </a:solidFill>
                                <a:ln>
                                  <a:solidFill>
                                    <a:srgbClr val="000000"/>
                                  </a:solidFill>
                                </a:ln>
                              </wps:spPr>
                              <wps:bodyPr anchor="t"/>
                            </wps:wsp>
                            <w14:contentPart bwMode="auto" r:id="rId25">
                              <w14:nvContentPartPr>
                                <w14:cNvPr id="366535954" name="Ink 366535954"/>
                                <w14:cNvContentPartPr/>
                              </w14:nvContentPartPr>
                              <w14:xfrm>
                                <a:off x="221659" y="93345"/>
                                <a:ext cx="424454" cy="527685"/>
                              </w14:xfrm>
                            </w14:contentPart>
                            <w14:contentPart bwMode="auto" r:id="rId26">
                              <w14:nvContentPartPr>
                                <w14:cNvPr id="476257060" name="Ink 476257060"/>
                                <w14:cNvContentPartPr/>
                              </w14:nvContentPartPr>
                              <w14:xfrm>
                                <a:off x="173038" y="330455"/>
                                <a:ext cx="436928" cy="221298"/>
                              </w14:xfrm>
                            </w14:contentPart>
                          </wpg:wgp>
                        </a:graphicData>
                      </a:graphic>
                    </wp:inline>
                  </w:drawing>
                </mc:Choice>
                <mc:Fallback>
                  <w:pict>
                    <v:group w14:anchorId="7CDB7D24" id="Group 1" o:spid="_x0000_s1026" style="width:78.4pt;height:58.15pt;mso-position-horizontal-relative:char;mso-position-vertical-relative:line" coordsize="9953,7381" o:gfxdata="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">
                      <v:rect id="Rectangle 1479680522" o:spid="_x0000_s1027" style="position:absolute;width:9953;height:7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" fillcolor="white [3201]"/>
                      <v:shape id="Ink 366535954" o:spid="_x0000_s1028" type="#_x0000_t75" style="position:absolute;left:2036;top:753;width:4601;height:5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">
                        <v:imagedata r:id="rId27" o:title=""/>
                      </v:shape>
                      <v:shape id="Ink 476257060" o:spid="_x0000_s1029" type="#_x0000_t75" style="position:absolute;left:1550;top:3124;width:4726;height:2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">
                        <v:imagedata r:id="rId28" o:title=""/>
                      </v:shape>
                      <w10:anchorlock/>
                    </v:group>
                  </w:pict>
                </mc:Fallback>
              </mc:AlternateContent>
            </w:r>
          </w:p>
        </w:tc>
        <w:tc>
          <w:tcPr>
            <w:tcW w:w="2837"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0B7BFBA4" w14:textId="2084643D" w:rsidR="008064A6" w:rsidRPr="006106E6" w:rsidRDefault="4F21AE3C" w:rsidP="008064A6">
            <w:pPr>
              <w:jc w:val="both"/>
              <w:rPr>
                <w:rFonts w:ascii="Arial" w:hAnsi="Arial" w:cs="Arial"/>
                <w:color w:val="auto"/>
                <w:sz w:val="24"/>
                <w:szCs w:val="24"/>
              </w:rPr>
            </w:pPr>
            <w:r w:rsidRPr="55E8FFA3">
              <w:rPr>
                <w:rFonts w:ascii="Arial" w:hAnsi="Arial" w:cs="Arial"/>
                <w:color w:val="auto"/>
                <w:sz w:val="24"/>
                <w:szCs w:val="24"/>
              </w:rPr>
              <w:t>Developer</w:t>
            </w:r>
          </w:p>
        </w:tc>
      </w:tr>
    </w:tbl>
    <w:p w14:paraId="161D6D80" w14:textId="77777777" w:rsidR="00085756" w:rsidRDefault="00085756" w:rsidP="00085756">
      <w:pPr>
        <w:rPr>
          <w:rFonts w:ascii="Arial" w:hAnsi="Arial" w:cs="Arial"/>
          <w:b/>
          <w:bCs/>
          <w:color w:val="auto"/>
          <w:lang w:val="en-MY"/>
        </w:rPr>
      </w:pPr>
    </w:p>
    <w:p w14:paraId="3DE90176" w14:textId="77777777" w:rsidR="00F83DC3" w:rsidRDefault="00F83DC3" w:rsidP="00085756">
      <w:pPr>
        <w:rPr>
          <w:rFonts w:ascii="Arial" w:hAnsi="Arial" w:cs="Arial"/>
          <w:b/>
          <w:bCs/>
          <w:color w:val="auto"/>
          <w:lang w:val="en-MY"/>
        </w:rPr>
      </w:pPr>
    </w:p>
    <w:p w14:paraId="5FD30EC4" w14:textId="77777777" w:rsidR="00F83DC3" w:rsidRDefault="00F83DC3" w:rsidP="00085756">
      <w:pPr>
        <w:rPr>
          <w:rFonts w:ascii="Arial" w:hAnsi="Arial" w:cs="Arial"/>
          <w:b/>
          <w:bCs/>
          <w:color w:val="auto"/>
          <w:lang w:val="en-MY"/>
        </w:rPr>
      </w:pPr>
    </w:p>
    <w:p w14:paraId="1E24B370" w14:textId="77777777" w:rsidR="00085756" w:rsidRDefault="00085756" w:rsidP="00085756">
      <w:pPr>
        <w:rPr>
          <w:rFonts w:ascii="Arial" w:hAnsi="Arial" w:cs="Arial"/>
          <w:b/>
          <w:bCs/>
          <w:color w:val="auto"/>
          <w:lang w:val="en-MY"/>
        </w:rPr>
      </w:pPr>
    </w:p>
    <w:p w14:paraId="284DA6B9" w14:textId="77777777" w:rsidR="00085756" w:rsidRDefault="00085756" w:rsidP="00085756">
      <w:pPr>
        <w:rPr>
          <w:rFonts w:ascii="Arial" w:hAnsi="Arial" w:cs="Arial"/>
          <w:b/>
          <w:bCs/>
          <w:color w:val="auto"/>
          <w:lang w:val="en-MY"/>
        </w:rPr>
      </w:pPr>
    </w:p>
    <w:p w14:paraId="458780FE" w14:textId="01049826" w:rsidR="00085756" w:rsidRPr="00085756" w:rsidRDefault="00085756" w:rsidP="00085756">
      <w:pPr>
        <w:rPr>
          <w:rFonts w:ascii="Arial" w:hAnsi="Arial" w:cs="Arial"/>
          <w:color w:val="auto"/>
          <w:lang w:val="en-MY"/>
        </w:rPr>
      </w:pPr>
      <w:r w:rsidRPr="00085756">
        <w:rPr>
          <w:rFonts w:ascii="Arial" w:hAnsi="Arial" w:cs="Arial"/>
          <w:b/>
          <w:bCs/>
          <w:color w:val="auto"/>
          <w:lang w:val="en-MY"/>
        </w:rPr>
        <w:t>Project Sponsor</w:t>
      </w:r>
    </w:p>
    <w:tbl>
      <w:tblPr>
        <w:tblW w:w="5240" w:type="dxa"/>
        <w:tblCellMar>
          <w:top w:w="15" w:type="dxa"/>
          <w:left w:w="15" w:type="dxa"/>
          <w:bottom w:w="15" w:type="dxa"/>
          <w:right w:w="15" w:type="dxa"/>
        </w:tblCellMar>
        <w:tblLook w:val="04A0" w:firstRow="1" w:lastRow="0" w:firstColumn="1" w:lastColumn="0" w:noHBand="0" w:noVBand="1"/>
      </w:tblPr>
      <w:tblGrid>
        <w:gridCol w:w="2972"/>
        <w:gridCol w:w="2268"/>
      </w:tblGrid>
      <w:tr w:rsidR="00085756" w:rsidRPr="00085756" w14:paraId="37A40A3D" w14:textId="77777777" w:rsidTr="00085756">
        <w:trPr>
          <w:trHeight w:val="371"/>
        </w:trPr>
        <w:tc>
          <w:tcPr>
            <w:tcW w:w="297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6C7832" w14:textId="77777777" w:rsidR="00085756" w:rsidRPr="00085756" w:rsidRDefault="00085756" w:rsidP="00085756">
            <w:pPr>
              <w:rPr>
                <w:rFonts w:ascii="Arial" w:hAnsi="Arial" w:cs="Arial"/>
                <w:color w:val="auto"/>
                <w:lang w:val="en-MY"/>
              </w:rPr>
            </w:pPr>
            <w:r w:rsidRPr="00085756">
              <w:rPr>
                <w:rFonts w:ascii="Arial" w:hAnsi="Arial" w:cs="Arial"/>
                <w:color w:val="auto"/>
                <w:lang w:val="en-MY"/>
              </w:rPr>
              <w:t>Person In Charge</w:t>
            </w:r>
          </w:p>
        </w:tc>
        <w:tc>
          <w:tcPr>
            <w:tcW w:w="226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4C13E5" w14:textId="77777777" w:rsidR="00085756" w:rsidRPr="00085756" w:rsidRDefault="00085756" w:rsidP="00085756">
            <w:pPr>
              <w:rPr>
                <w:rFonts w:ascii="Arial" w:hAnsi="Arial" w:cs="Arial"/>
                <w:color w:val="auto"/>
                <w:lang w:val="en-MY"/>
              </w:rPr>
            </w:pPr>
            <w:r w:rsidRPr="00085756">
              <w:rPr>
                <w:rFonts w:ascii="Arial" w:hAnsi="Arial" w:cs="Arial"/>
                <w:color w:val="auto"/>
                <w:lang w:val="en-MY"/>
              </w:rPr>
              <w:t>Signature:</w:t>
            </w:r>
          </w:p>
        </w:tc>
      </w:tr>
      <w:tr w:rsidR="00085756" w:rsidRPr="00085756" w14:paraId="6430C0DA" w14:textId="77777777" w:rsidTr="00085756">
        <w:trPr>
          <w:trHeight w:val="996"/>
        </w:trPr>
        <w:tc>
          <w:tcPr>
            <w:tcW w:w="297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299C08" w14:textId="77777777" w:rsidR="00085756" w:rsidRPr="00085756" w:rsidRDefault="00085756" w:rsidP="00085756">
            <w:pPr>
              <w:rPr>
                <w:rFonts w:ascii="Arial" w:hAnsi="Arial" w:cs="Arial"/>
                <w:color w:val="auto"/>
                <w:lang w:val="en-MY"/>
              </w:rPr>
            </w:pPr>
            <w:r w:rsidRPr="00085756">
              <w:rPr>
                <w:rFonts w:ascii="Arial" w:hAnsi="Arial" w:cs="Arial"/>
                <w:color w:val="auto"/>
                <w:lang w:val="en-MY"/>
              </w:rPr>
              <w:t>Mr Felix</w:t>
            </w:r>
          </w:p>
          <w:p w14:paraId="76539886" w14:textId="77777777" w:rsidR="00085756" w:rsidRPr="00085756" w:rsidRDefault="00085756" w:rsidP="00085756">
            <w:pPr>
              <w:rPr>
                <w:rFonts w:ascii="Arial" w:hAnsi="Arial" w:cs="Arial"/>
                <w:color w:val="auto"/>
                <w:lang w:val="en-MY"/>
              </w:rPr>
            </w:pPr>
            <w:r w:rsidRPr="00085756">
              <w:rPr>
                <w:rFonts w:ascii="Arial" w:hAnsi="Arial" w:cs="Arial"/>
                <w:color w:val="auto"/>
                <w:lang w:val="en-MY"/>
              </w:rPr>
              <w:t> </w:t>
            </w:r>
          </w:p>
        </w:tc>
        <w:tc>
          <w:tcPr>
            <w:tcW w:w="226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0F40AC" w14:textId="15B66E11" w:rsidR="00085756" w:rsidRPr="00085756" w:rsidRDefault="00CF1A50" w:rsidP="00085756">
            <w:pPr>
              <w:rPr>
                <w:rFonts w:ascii="Arial" w:hAnsi="Arial" w:cs="Arial"/>
                <w:color w:val="auto"/>
                <w:lang w:val="en-MY"/>
              </w:rPr>
            </w:pPr>
            <w:r w:rsidRPr="00CF1A50">
              <w:rPr>
                <w:rFonts w:ascii="Arial" w:hAnsi="Arial" w:cs="Arial"/>
                <w:noProof/>
                <w:color w:val="auto"/>
                <w:lang w:val="en-MY"/>
              </w:rPr>
              <w:drawing>
                <wp:inline distT="0" distB="0" distL="0" distR="0" wp14:anchorId="12A941B8" wp14:editId="024AE486">
                  <wp:extent cx="1228896" cy="857370"/>
                  <wp:effectExtent l="0" t="0" r="0" b="0"/>
                  <wp:docPr id="1556633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33497" name=""/>
                          <pic:cNvPicPr/>
                        </pic:nvPicPr>
                        <pic:blipFill>
                          <a:blip r:embed="rId29"/>
                          <a:stretch>
                            <a:fillRect/>
                          </a:stretch>
                        </pic:blipFill>
                        <pic:spPr>
                          <a:xfrm>
                            <a:off x="0" y="0"/>
                            <a:ext cx="1228896" cy="857370"/>
                          </a:xfrm>
                          <a:prstGeom prst="rect">
                            <a:avLst/>
                          </a:prstGeom>
                        </pic:spPr>
                      </pic:pic>
                    </a:graphicData>
                  </a:graphic>
                </wp:inline>
              </w:drawing>
            </w:r>
          </w:p>
        </w:tc>
      </w:tr>
      <w:tr w:rsidR="00085756" w:rsidRPr="00085756" w14:paraId="188AC896" w14:textId="77777777" w:rsidTr="00085756">
        <w:trPr>
          <w:trHeight w:val="967"/>
        </w:trPr>
        <w:tc>
          <w:tcPr>
            <w:tcW w:w="297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635825" w14:textId="77777777" w:rsidR="00085756" w:rsidRPr="00085756" w:rsidRDefault="00085756" w:rsidP="00085756">
            <w:pPr>
              <w:rPr>
                <w:rFonts w:ascii="Arial" w:hAnsi="Arial" w:cs="Arial"/>
                <w:color w:val="auto"/>
                <w:lang w:val="en-MY"/>
              </w:rPr>
            </w:pPr>
            <w:r w:rsidRPr="00085756">
              <w:rPr>
                <w:rFonts w:ascii="Arial" w:hAnsi="Arial" w:cs="Arial"/>
                <w:color w:val="auto"/>
                <w:lang w:val="en-MY"/>
              </w:rPr>
              <w:t>Dr. Brian</w:t>
            </w:r>
          </w:p>
        </w:tc>
        <w:tc>
          <w:tcPr>
            <w:tcW w:w="226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39489A" w14:textId="77777777" w:rsidR="00085756" w:rsidRPr="00085756" w:rsidRDefault="00085756" w:rsidP="00085756">
            <w:pPr>
              <w:rPr>
                <w:rFonts w:ascii="Arial" w:hAnsi="Arial" w:cs="Arial"/>
                <w:color w:val="auto"/>
                <w:lang w:val="en-MY"/>
              </w:rPr>
            </w:pPr>
            <w:r w:rsidRPr="00085756">
              <w:rPr>
                <w:rFonts w:ascii="Arial" w:hAnsi="Arial" w:cs="Arial"/>
                <w:color w:val="auto"/>
                <w:lang w:val="en-MY"/>
              </w:rPr>
              <w:t> </w:t>
            </w:r>
          </w:p>
          <w:p w14:paraId="5BA30885" w14:textId="77777777" w:rsidR="00085756" w:rsidRPr="00085756" w:rsidRDefault="00085756" w:rsidP="00085756">
            <w:pPr>
              <w:rPr>
                <w:rFonts w:ascii="Arial" w:hAnsi="Arial" w:cs="Arial"/>
                <w:color w:val="auto"/>
                <w:lang w:val="en-MY"/>
              </w:rPr>
            </w:pPr>
            <w:r w:rsidRPr="00085756">
              <w:rPr>
                <w:rFonts w:ascii="Arial" w:hAnsi="Arial" w:cs="Arial"/>
                <w:color w:val="auto"/>
                <w:lang w:val="en-MY"/>
              </w:rPr>
              <w:t> </w:t>
            </w:r>
          </w:p>
        </w:tc>
      </w:tr>
    </w:tbl>
    <w:p w14:paraId="3C1713C8" w14:textId="77777777" w:rsidR="00BC4DE5" w:rsidRPr="006106E6" w:rsidRDefault="00BC4DE5" w:rsidP="00BC4DE5">
      <w:pPr>
        <w:rPr>
          <w:rFonts w:ascii="Arial" w:hAnsi="Arial" w:cs="Arial"/>
          <w:color w:val="auto"/>
        </w:rPr>
      </w:pPr>
    </w:p>
    <w:sectPr w:rsidR="00BC4DE5" w:rsidRPr="006106E6">
      <w:footerReference w:type="default" r:id="rId30"/>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1C465" w14:textId="77777777" w:rsidR="00D54428" w:rsidRDefault="00D54428" w:rsidP="00C6554A">
      <w:pPr>
        <w:spacing w:before="0" w:after="0" w:line="240" w:lineRule="auto"/>
      </w:pPr>
      <w:r>
        <w:separator/>
      </w:r>
    </w:p>
  </w:endnote>
  <w:endnote w:type="continuationSeparator" w:id="0">
    <w:p w14:paraId="256A98AD" w14:textId="77777777" w:rsidR="00D54428" w:rsidRDefault="00D54428"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TXinwei">
    <w:altName w:val="华文新魏"/>
    <w:panose1 w:val="02010800040101010101"/>
    <w:charset w:val="86"/>
    <w:family w:val="auto"/>
    <w:pitch w:val="variable"/>
    <w:sig w:usb0="00000001" w:usb1="080F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200247B" w:usb2="00000009" w:usb3="00000000" w:csb0="000001FF" w:csb1="00000000"/>
  </w:font>
  <w:font w:name="Pacifico">
    <w:charset w:val="4D"/>
    <w:family w:val="auto"/>
    <w:pitch w:val="variable"/>
    <w:sig w:usb0="20000207" w:usb1="00000002"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35889" w14:textId="18C7AFBD" w:rsidR="00805D58" w:rsidRDefault="00805D58">
    <w:pPr>
      <w:pStyle w:val="Footer"/>
    </w:pPr>
    <w:r>
      <w:t xml:space="preserve">Unit Code </w:t>
    </w:r>
    <w:r w:rsidR="00395B74">
      <w:t>COS</w:t>
    </w:r>
    <w:r w:rsidR="00B25B4A">
      <w:t>40005</w:t>
    </w:r>
  </w:p>
  <w:p w14:paraId="29C83D70" w14:textId="04A18551" w:rsidR="00805D58" w:rsidRDefault="00805D58">
    <w:pPr>
      <w:pStyle w:val="Footer"/>
    </w:pPr>
    <w:r>
      <w:t xml:space="preserve">                                                                                                         Portfolio Ta</w:t>
    </w:r>
    <w:r w:rsidR="00650FA1">
      <w:t>s</w:t>
    </w:r>
    <w:r>
      <w:t xml:space="preserve">k </w:t>
    </w:r>
    <w:r w:rsidR="00395B74">
      <w:t>1</w:t>
    </w:r>
  </w:p>
  <w:p w14:paraId="01E9B7F9" w14:textId="77777777" w:rsidR="00A7611F" w:rsidRDefault="00805D58" w:rsidP="00805D58">
    <w:pPr>
      <w:pStyle w:val="Footer"/>
      <w:jc w:val="center"/>
    </w:pPr>
    <w:r>
      <w:t xml:space="preserve">                                                                                                                                                </w:t>
    </w:r>
    <w:r w:rsidR="00ED7C44">
      <w:t xml:space="preserve">Page </w:t>
    </w:r>
    <w:r w:rsidR="00ED7C44">
      <w:fldChar w:fldCharType="begin"/>
    </w:r>
    <w:r w:rsidR="00ED7C44">
      <w:instrText xml:space="preserve"> PAGE  \* Arabic  \* MERGEFORMAT </w:instrText>
    </w:r>
    <w:r w:rsidR="00ED7C44">
      <w:fldChar w:fldCharType="separate"/>
    </w:r>
    <w:r w:rsidR="002B4294">
      <w:rPr>
        <w:noProof/>
      </w:rPr>
      <w:t>1</w:t>
    </w:r>
    <w:r w:rsidR="00ED7C44">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FF6EC" w14:textId="77777777" w:rsidR="00D54428" w:rsidRDefault="00D54428" w:rsidP="00C6554A">
      <w:pPr>
        <w:spacing w:before="0" w:after="0" w:line="240" w:lineRule="auto"/>
      </w:pPr>
      <w:r>
        <w:separator/>
      </w:r>
    </w:p>
  </w:footnote>
  <w:footnote w:type="continuationSeparator" w:id="0">
    <w:p w14:paraId="18E53853" w14:textId="77777777" w:rsidR="00D54428" w:rsidRDefault="00D54428" w:rsidP="00C6554A">
      <w:pPr>
        <w:spacing w:before="0"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vBtXmNx8uDtGd/" int2:id="mz3HoJSG">
      <int2:state int2:value="Rejected" int2:type="spell"/>
    </int2:textHash>
    <int2:textHash int2:hashCode="fnb0PUssT4Ri6f" int2:id="r0hdHsgk">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B86211B8"/>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2" w15:restartNumberingAfterBreak="0">
    <w:nsid w:val="01C3468B"/>
    <w:multiLevelType w:val="hybridMultilevel"/>
    <w:tmpl w:val="FFFFFFFF"/>
    <w:lvl w:ilvl="0" w:tplc="053C13B6">
      <w:start w:val="1"/>
      <w:numFmt w:val="bullet"/>
      <w:lvlText w:val=""/>
      <w:lvlJc w:val="left"/>
      <w:pPr>
        <w:ind w:left="720" w:hanging="360"/>
      </w:pPr>
      <w:rPr>
        <w:rFonts w:ascii="Symbol" w:hAnsi="Symbol" w:hint="default"/>
      </w:rPr>
    </w:lvl>
    <w:lvl w:ilvl="1" w:tplc="6BFAE656">
      <w:start w:val="1"/>
      <w:numFmt w:val="bullet"/>
      <w:lvlText w:val="o"/>
      <w:lvlJc w:val="left"/>
      <w:pPr>
        <w:ind w:left="1440" w:hanging="360"/>
      </w:pPr>
      <w:rPr>
        <w:rFonts w:ascii="Courier New" w:hAnsi="Courier New" w:hint="default"/>
      </w:rPr>
    </w:lvl>
    <w:lvl w:ilvl="2" w:tplc="29FC2B08">
      <w:start w:val="1"/>
      <w:numFmt w:val="bullet"/>
      <w:lvlText w:val=""/>
      <w:lvlJc w:val="left"/>
      <w:pPr>
        <w:ind w:left="2160" w:hanging="360"/>
      </w:pPr>
      <w:rPr>
        <w:rFonts w:ascii="Wingdings" w:hAnsi="Wingdings" w:hint="default"/>
      </w:rPr>
    </w:lvl>
    <w:lvl w:ilvl="3" w:tplc="58A63432">
      <w:start w:val="1"/>
      <w:numFmt w:val="bullet"/>
      <w:lvlText w:val=""/>
      <w:lvlJc w:val="left"/>
      <w:pPr>
        <w:ind w:left="2880" w:hanging="360"/>
      </w:pPr>
      <w:rPr>
        <w:rFonts w:ascii="Symbol" w:hAnsi="Symbol" w:hint="default"/>
      </w:rPr>
    </w:lvl>
    <w:lvl w:ilvl="4" w:tplc="B8087B3A">
      <w:start w:val="1"/>
      <w:numFmt w:val="bullet"/>
      <w:lvlText w:val="o"/>
      <w:lvlJc w:val="left"/>
      <w:pPr>
        <w:ind w:left="3600" w:hanging="360"/>
      </w:pPr>
      <w:rPr>
        <w:rFonts w:ascii="Courier New" w:hAnsi="Courier New" w:hint="default"/>
      </w:rPr>
    </w:lvl>
    <w:lvl w:ilvl="5" w:tplc="BEECD96E">
      <w:start w:val="1"/>
      <w:numFmt w:val="bullet"/>
      <w:lvlText w:val=""/>
      <w:lvlJc w:val="left"/>
      <w:pPr>
        <w:ind w:left="4320" w:hanging="360"/>
      </w:pPr>
      <w:rPr>
        <w:rFonts w:ascii="Wingdings" w:hAnsi="Wingdings" w:hint="default"/>
      </w:rPr>
    </w:lvl>
    <w:lvl w:ilvl="6" w:tplc="E826BC0E">
      <w:start w:val="1"/>
      <w:numFmt w:val="bullet"/>
      <w:lvlText w:val=""/>
      <w:lvlJc w:val="left"/>
      <w:pPr>
        <w:ind w:left="5040" w:hanging="360"/>
      </w:pPr>
      <w:rPr>
        <w:rFonts w:ascii="Symbol" w:hAnsi="Symbol" w:hint="default"/>
      </w:rPr>
    </w:lvl>
    <w:lvl w:ilvl="7" w:tplc="F2C88CCC">
      <w:start w:val="1"/>
      <w:numFmt w:val="bullet"/>
      <w:lvlText w:val="o"/>
      <w:lvlJc w:val="left"/>
      <w:pPr>
        <w:ind w:left="5760" w:hanging="360"/>
      </w:pPr>
      <w:rPr>
        <w:rFonts w:ascii="Courier New" w:hAnsi="Courier New" w:hint="default"/>
      </w:rPr>
    </w:lvl>
    <w:lvl w:ilvl="8" w:tplc="FBE4E10E">
      <w:start w:val="1"/>
      <w:numFmt w:val="bullet"/>
      <w:lvlText w:val=""/>
      <w:lvlJc w:val="left"/>
      <w:pPr>
        <w:ind w:left="6480" w:hanging="360"/>
      </w:pPr>
      <w:rPr>
        <w:rFonts w:ascii="Wingdings" w:hAnsi="Wingdings" w:hint="default"/>
      </w:rPr>
    </w:lvl>
  </w:abstractNum>
  <w:abstractNum w:abstractNumId="3" w15:restartNumberingAfterBreak="0">
    <w:nsid w:val="0AD69F40"/>
    <w:multiLevelType w:val="hybridMultilevel"/>
    <w:tmpl w:val="EAA09772"/>
    <w:lvl w:ilvl="0" w:tplc="63DA1A86">
      <w:start w:val="1"/>
      <w:numFmt w:val="bullet"/>
      <w:lvlText w:val=""/>
      <w:lvlJc w:val="left"/>
      <w:pPr>
        <w:ind w:left="720" w:hanging="360"/>
      </w:pPr>
      <w:rPr>
        <w:rFonts w:ascii="Symbol" w:hAnsi="Symbol" w:hint="default"/>
      </w:rPr>
    </w:lvl>
    <w:lvl w:ilvl="1" w:tplc="FCBE8AA6">
      <w:start w:val="1"/>
      <w:numFmt w:val="bullet"/>
      <w:lvlText w:val="o"/>
      <w:lvlJc w:val="left"/>
      <w:pPr>
        <w:ind w:left="1440" w:hanging="360"/>
      </w:pPr>
      <w:rPr>
        <w:rFonts w:ascii="Courier New" w:hAnsi="Courier New" w:hint="default"/>
      </w:rPr>
    </w:lvl>
    <w:lvl w:ilvl="2" w:tplc="9FFC1CA8">
      <w:start w:val="1"/>
      <w:numFmt w:val="bullet"/>
      <w:lvlText w:val=""/>
      <w:lvlJc w:val="left"/>
      <w:pPr>
        <w:ind w:left="2160" w:hanging="360"/>
      </w:pPr>
      <w:rPr>
        <w:rFonts w:ascii="Wingdings" w:hAnsi="Wingdings" w:hint="default"/>
      </w:rPr>
    </w:lvl>
    <w:lvl w:ilvl="3" w:tplc="9F063580">
      <w:start w:val="1"/>
      <w:numFmt w:val="bullet"/>
      <w:lvlText w:val=""/>
      <w:lvlJc w:val="left"/>
      <w:pPr>
        <w:ind w:left="2880" w:hanging="360"/>
      </w:pPr>
      <w:rPr>
        <w:rFonts w:ascii="Symbol" w:hAnsi="Symbol" w:hint="default"/>
      </w:rPr>
    </w:lvl>
    <w:lvl w:ilvl="4" w:tplc="DF0A345A">
      <w:start w:val="1"/>
      <w:numFmt w:val="bullet"/>
      <w:lvlText w:val="o"/>
      <w:lvlJc w:val="left"/>
      <w:pPr>
        <w:ind w:left="3600" w:hanging="360"/>
      </w:pPr>
      <w:rPr>
        <w:rFonts w:ascii="Courier New" w:hAnsi="Courier New" w:hint="default"/>
      </w:rPr>
    </w:lvl>
    <w:lvl w:ilvl="5" w:tplc="D5465A44">
      <w:start w:val="1"/>
      <w:numFmt w:val="bullet"/>
      <w:lvlText w:val=""/>
      <w:lvlJc w:val="left"/>
      <w:pPr>
        <w:ind w:left="4320" w:hanging="360"/>
      </w:pPr>
      <w:rPr>
        <w:rFonts w:ascii="Wingdings" w:hAnsi="Wingdings" w:hint="default"/>
      </w:rPr>
    </w:lvl>
    <w:lvl w:ilvl="6" w:tplc="796EE6BA">
      <w:start w:val="1"/>
      <w:numFmt w:val="bullet"/>
      <w:lvlText w:val=""/>
      <w:lvlJc w:val="left"/>
      <w:pPr>
        <w:ind w:left="5040" w:hanging="360"/>
      </w:pPr>
      <w:rPr>
        <w:rFonts w:ascii="Symbol" w:hAnsi="Symbol" w:hint="default"/>
      </w:rPr>
    </w:lvl>
    <w:lvl w:ilvl="7" w:tplc="2F5662D2">
      <w:start w:val="1"/>
      <w:numFmt w:val="bullet"/>
      <w:lvlText w:val="o"/>
      <w:lvlJc w:val="left"/>
      <w:pPr>
        <w:ind w:left="5760" w:hanging="360"/>
      </w:pPr>
      <w:rPr>
        <w:rFonts w:ascii="Courier New" w:hAnsi="Courier New" w:hint="default"/>
      </w:rPr>
    </w:lvl>
    <w:lvl w:ilvl="8" w:tplc="A9C44B64">
      <w:start w:val="1"/>
      <w:numFmt w:val="bullet"/>
      <w:lvlText w:val=""/>
      <w:lvlJc w:val="left"/>
      <w:pPr>
        <w:ind w:left="6480" w:hanging="360"/>
      </w:pPr>
      <w:rPr>
        <w:rFonts w:ascii="Wingdings" w:hAnsi="Wingdings" w:hint="default"/>
      </w:rPr>
    </w:lvl>
  </w:abstractNum>
  <w:abstractNum w:abstractNumId="4" w15:restartNumberingAfterBreak="0">
    <w:nsid w:val="0C792747"/>
    <w:multiLevelType w:val="multilevel"/>
    <w:tmpl w:val="4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0D2C7FDC"/>
    <w:multiLevelType w:val="multilevel"/>
    <w:tmpl w:val="EDB0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65CFE"/>
    <w:multiLevelType w:val="multilevel"/>
    <w:tmpl w:val="94A61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2A7792"/>
    <w:multiLevelType w:val="hybridMultilevel"/>
    <w:tmpl w:val="EE68A916"/>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8" w15:restartNumberingAfterBreak="0">
    <w:nsid w:val="19546044"/>
    <w:multiLevelType w:val="hybridMultilevel"/>
    <w:tmpl w:val="08202CF2"/>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A64116B"/>
    <w:multiLevelType w:val="multilevel"/>
    <w:tmpl w:val="EAA4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90A5F"/>
    <w:multiLevelType w:val="hybridMultilevel"/>
    <w:tmpl w:val="D5A01208"/>
    <w:lvl w:ilvl="0" w:tplc="44090019">
      <w:start w:val="1"/>
      <w:numFmt w:val="lowerLetter"/>
      <w:lvlText w:val="%1."/>
      <w:lvlJc w:val="left"/>
      <w:pPr>
        <w:ind w:left="1800" w:hanging="360"/>
      </w:pPr>
    </w:lvl>
    <w:lvl w:ilvl="1" w:tplc="44090019" w:tentative="1">
      <w:start w:val="1"/>
      <w:numFmt w:val="lowerLetter"/>
      <w:lvlText w:val="%2."/>
      <w:lvlJc w:val="left"/>
      <w:pPr>
        <w:ind w:left="2520" w:hanging="360"/>
      </w:pPr>
    </w:lvl>
    <w:lvl w:ilvl="2" w:tplc="4409001B" w:tentative="1">
      <w:start w:val="1"/>
      <w:numFmt w:val="lowerRoman"/>
      <w:lvlText w:val="%3."/>
      <w:lvlJc w:val="right"/>
      <w:pPr>
        <w:ind w:left="3240" w:hanging="180"/>
      </w:pPr>
    </w:lvl>
    <w:lvl w:ilvl="3" w:tplc="4409000F" w:tentative="1">
      <w:start w:val="1"/>
      <w:numFmt w:val="decimal"/>
      <w:lvlText w:val="%4."/>
      <w:lvlJc w:val="left"/>
      <w:pPr>
        <w:ind w:left="3960" w:hanging="360"/>
      </w:pPr>
    </w:lvl>
    <w:lvl w:ilvl="4" w:tplc="44090019" w:tentative="1">
      <w:start w:val="1"/>
      <w:numFmt w:val="lowerLetter"/>
      <w:lvlText w:val="%5."/>
      <w:lvlJc w:val="left"/>
      <w:pPr>
        <w:ind w:left="4680" w:hanging="360"/>
      </w:pPr>
    </w:lvl>
    <w:lvl w:ilvl="5" w:tplc="4409001B" w:tentative="1">
      <w:start w:val="1"/>
      <w:numFmt w:val="lowerRoman"/>
      <w:lvlText w:val="%6."/>
      <w:lvlJc w:val="right"/>
      <w:pPr>
        <w:ind w:left="5400" w:hanging="180"/>
      </w:pPr>
    </w:lvl>
    <w:lvl w:ilvl="6" w:tplc="4409000F" w:tentative="1">
      <w:start w:val="1"/>
      <w:numFmt w:val="decimal"/>
      <w:lvlText w:val="%7."/>
      <w:lvlJc w:val="left"/>
      <w:pPr>
        <w:ind w:left="6120" w:hanging="360"/>
      </w:pPr>
    </w:lvl>
    <w:lvl w:ilvl="7" w:tplc="44090019" w:tentative="1">
      <w:start w:val="1"/>
      <w:numFmt w:val="lowerLetter"/>
      <w:lvlText w:val="%8."/>
      <w:lvlJc w:val="left"/>
      <w:pPr>
        <w:ind w:left="6840" w:hanging="360"/>
      </w:pPr>
    </w:lvl>
    <w:lvl w:ilvl="8" w:tplc="4409001B" w:tentative="1">
      <w:start w:val="1"/>
      <w:numFmt w:val="lowerRoman"/>
      <w:lvlText w:val="%9."/>
      <w:lvlJc w:val="right"/>
      <w:pPr>
        <w:ind w:left="7560" w:hanging="180"/>
      </w:pPr>
    </w:lvl>
  </w:abstractNum>
  <w:abstractNum w:abstractNumId="11" w15:restartNumberingAfterBreak="0">
    <w:nsid w:val="1BFB2F3E"/>
    <w:multiLevelType w:val="multilevel"/>
    <w:tmpl w:val="335E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7314FB"/>
    <w:multiLevelType w:val="hybridMultilevel"/>
    <w:tmpl w:val="6282B0C4"/>
    <w:lvl w:ilvl="0" w:tplc="C824C29C">
      <w:start w:val="1"/>
      <w:numFmt w:val="bullet"/>
      <w:lvlText w:val=""/>
      <w:lvlJc w:val="left"/>
      <w:pPr>
        <w:ind w:left="720" w:hanging="360"/>
      </w:pPr>
      <w:rPr>
        <w:rFonts w:ascii="Symbol" w:hAnsi="Symbol" w:hint="default"/>
      </w:rPr>
    </w:lvl>
    <w:lvl w:ilvl="1" w:tplc="5276FF8E">
      <w:start w:val="1"/>
      <w:numFmt w:val="bullet"/>
      <w:lvlText w:val="o"/>
      <w:lvlJc w:val="left"/>
      <w:pPr>
        <w:ind w:left="1440" w:hanging="360"/>
      </w:pPr>
      <w:rPr>
        <w:rFonts w:ascii="Courier New" w:hAnsi="Courier New" w:hint="default"/>
      </w:rPr>
    </w:lvl>
    <w:lvl w:ilvl="2" w:tplc="8AA8CEF4">
      <w:start w:val="1"/>
      <w:numFmt w:val="bullet"/>
      <w:lvlText w:val=""/>
      <w:lvlJc w:val="left"/>
      <w:pPr>
        <w:ind w:left="2160" w:hanging="360"/>
      </w:pPr>
      <w:rPr>
        <w:rFonts w:ascii="Wingdings" w:hAnsi="Wingdings" w:hint="default"/>
      </w:rPr>
    </w:lvl>
    <w:lvl w:ilvl="3" w:tplc="ED70A712">
      <w:start w:val="1"/>
      <w:numFmt w:val="bullet"/>
      <w:lvlText w:val=""/>
      <w:lvlJc w:val="left"/>
      <w:pPr>
        <w:ind w:left="2880" w:hanging="360"/>
      </w:pPr>
      <w:rPr>
        <w:rFonts w:ascii="Symbol" w:hAnsi="Symbol" w:hint="default"/>
      </w:rPr>
    </w:lvl>
    <w:lvl w:ilvl="4" w:tplc="F0628A84">
      <w:start w:val="1"/>
      <w:numFmt w:val="bullet"/>
      <w:lvlText w:val="o"/>
      <w:lvlJc w:val="left"/>
      <w:pPr>
        <w:ind w:left="3600" w:hanging="360"/>
      </w:pPr>
      <w:rPr>
        <w:rFonts w:ascii="Courier New" w:hAnsi="Courier New" w:hint="default"/>
      </w:rPr>
    </w:lvl>
    <w:lvl w:ilvl="5" w:tplc="68864E48">
      <w:start w:val="1"/>
      <w:numFmt w:val="bullet"/>
      <w:lvlText w:val=""/>
      <w:lvlJc w:val="left"/>
      <w:pPr>
        <w:ind w:left="4320" w:hanging="360"/>
      </w:pPr>
      <w:rPr>
        <w:rFonts w:ascii="Wingdings" w:hAnsi="Wingdings" w:hint="default"/>
      </w:rPr>
    </w:lvl>
    <w:lvl w:ilvl="6" w:tplc="9E80387C">
      <w:start w:val="1"/>
      <w:numFmt w:val="bullet"/>
      <w:lvlText w:val=""/>
      <w:lvlJc w:val="left"/>
      <w:pPr>
        <w:ind w:left="5040" w:hanging="360"/>
      </w:pPr>
      <w:rPr>
        <w:rFonts w:ascii="Symbol" w:hAnsi="Symbol" w:hint="default"/>
      </w:rPr>
    </w:lvl>
    <w:lvl w:ilvl="7" w:tplc="521EBCEA">
      <w:start w:val="1"/>
      <w:numFmt w:val="bullet"/>
      <w:lvlText w:val="o"/>
      <w:lvlJc w:val="left"/>
      <w:pPr>
        <w:ind w:left="5760" w:hanging="360"/>
      </w:pPr>
      <w:rPr>
        <w:rFonts w:ascii="Courier New" w:hAnsi="Courier New" w:hint="default"/>
      </w:rPr>
    </w:lvl>
    <w:lvl w:ilvl="8" w:tplc="E298858C">
      <w:start w:val="1"/>
      <w:numFmt w:val="bullet"/>
      <w:lvlText w:val=""/>
      <w:lvlJc w:val="left"/>
      <w:pPr>
        <w:ind w:left="6480" w:hanging="360"/>
      </w:pPr>
      <w:rPr>
        <w:rFonts w:ascii="Wingdings" w:hAnsi="Wingdings" w:hint="default"/>
      </w:rPr>
    </w:lvl>
  </w:abstractNum>
  <w:abstractNum w:abstractNumId="13" w15:restartNumberingAfterBreak="0">
    <w:nsid w:val="281CAE6C"/>
    <w:multiLevelType w:val="hybridMultilevel"/>
    <w:tmpl w:val="97BA56CA"/>
    <w:lvl w:ilvl="0" w:tplc="0532A5DC">
      <w:start w:val="1"/>
      <w:numFmt w:val="bullet"/>
      <w:lvlText w:val=""/>
      <w:lvlJc w:val="left"/>
      <w:pPr>
        <w:ind w:left="720" w:hanging="360"/>
      </w:pPr>
      <w:rPr>
        <w:rFonts w:ascii="Symbol" w:hAnsi="Symbol" w:hint="default"/>
      </w:rPr>
    </w:lvl>
    <w:lvl w:ilvl="1" w:tplc="62D62D66">
      <w:start w:val="1"/>
      <w:numFmt w:val="bullet"/>
      <w:lvlText w:val="o"/>
      <w:lvlJc w:val="left"/>
      <w:pPr>
        <w:ind w:left="1440" w:hanging="360"/>
      </w:pPr>
      <w:rPr>
        <w:rFonts w:ascii="Courier New" w:hAnsi="Courier New" w:hint="default"/>
      </w:rPr>
    </w:lvl>
    <w:lvl w:ilvl="2" w:tplc="10D4E6E6">
      <w:start w:val="1"/>
      <w:numFmt w:val="bullet"/>
      <w:lvlText w:val=""/>
      <w:lvlJc w:val="left"/>
      <w:pPr>
        <w:ind w:left="2160" w:hanging="360"/>
      </w:pPr>
      <w:rPr>
        <w:rFonts w:ascii="Wingdings" w:hAnsi="Wingdings" w:hint="default"/>
      </w:rPr>
    </w:lvl>
    <w:lvl w:ilvl="3" w:tplc="CAF00BFA">
      <w:start w:val="1"/>
      <w:numFmt w:val="bullet"/>
      <w:lvlText w:val=""/>
      <w:lvlJc w:val="left"/>
      <w:pPr>
        <w:ind w:left="2880" w:hanging="360"/>
      </w:pPr>
      <w:rPr>
        <w:rFonts w:ascii="Symbol" w:hAnsi="Symbol" w:hint="default"/>
      </w:rPr>
    </w:lvl>
    <w:lvl w:ilvl="4" w:tplc="B0122FA8">
      <w:start w:val="1"/>
      <w:numFmt w:val="bullet"/>
      <w:lvlText w:val="o"/>
      <w:lvlJc w:val="left"/>
      <w:pPr>
        <w:ind w:left="3600" w:hanging="360"/>
      </w:pPr>
      <w:rPr>
        <w:rFonts w:ascii="Courier New" w:hAnsi="Courier New" w:hint="default"/>
      </w:rPr>
    </w:lvl>
    <w:lvl w:ilvl="5" w:tplc="8B5E2B16">
      <w:start w:val="1"/>
      <w:numFmt w:val="bullet"/>
      <w:lvlText w:val=""/>
      <w:lvlJc w:val="left"/>
      <w:pPr>
        <w:ind w:left="4320" w:hanging="360"/>
      </w:pPr>
      <w:rPr>
        <w:rFonts w:ascii="Wingdings" w:hAnsi="Wingdings" w:hint="default"/>
      </w:rPr>
    </w:lvl>
    <w:lvl w:ilvl="6" w:tplc="73B0A778">
      <w:start w:val="1"/>
      <w:numFmt w:val="bullet"/>
      <w:lvlText w:val=""/>
      <w:lvlJc w:val="left"/>
      <w:pPr>
        <w:ind w:left="5040" w:hanging="360"/>
      </w:pPr>
      <w:rPr>
        <w:rFonts w:ascii="Symbol" w:hAnsi="Symbol" w:hint="default"/>
      </w:rPr>
    </w:lvl>
    <w:lvl w:ilvl="7" w:tplc="439293D2">
      <w:start w:val="1"/>
      <w:numFmt w:val="bullet"/>
      <w:lvlText w:val="o"/>
      <w:lvlJc w:val="left"/>
      <w:pPr>
        <w:ind w:left="5760" w:hanging="360"/>
      </w:pPr>
      <w:rPr>
        <w:rFonts w:ascii="Courier New" w:hAnsi="Courier New" w:hint="default"/>
      </w:rPr>
    </w:lvl>
    <w:lvl w:ilvl="8" w:tplc="740C4D70">
      <w:start w:val="1"/>
      <w:numFmt w:val="bullet"/>
      <w:lvlText w:val=""/>
      <w:lvlJc w:val="left"/>
      <w:pPr>
        <w:ind w:left="6480" w:hanging="360"/>
      </w:pPr>
      <w:rPr>
        <w:rFonts w:ascii="Wingdings" w:hAnsi="Wingdings" w:hint="default"/>
      </w:rPr>
    </w:lvl>
  </w:abstractNum>
  <w:abstractNum w:abstractNumId="14" w15:restartNumberingAfterBreak="0">
    <w:nsid w:val="29B4202B"/>
    <w:multiLevelType w:val="multilevel"/>
    <w:tmpl w:val="AFB8D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E35023"/>
    <w:multiLevelType w:val="hybridMultilevel"/>
    <w:tmpl w:val="8B944C70"/>
    <w:lvl w:ilvl="0" w:tplc="FCFC048C">
      <w:start w:val="1"/>
      <w:numFmt w:val="bullet"/>
      <w:lvlText w:val=""/>
      <w:lvlJc w:val="left"/>
      <w:pPr>
        <w:ind w:left="720" w:hanging="360"/>
      </w:pPr>
      <w:rPr>
        <w:rFonts w:ascii="Symbol" w:hAnsi="Symbol" w:hint="default"/>
      </w:rPr>
    </w:lvl>
    <w:lvl w:ilvl="1" w:tplc="C94011FE">
      <w:start w:val="1"/>
      <w:numFmt w:val="bullet"/>
      <w:lvlText w:val="o"/>
      <w:lvlJc w:val="left"/>
      <w:pPr>
        <w:ind w:left="1440" w:hanging="360"/>
      </w:pPr>
      <w:rPr>
        <w:rFonts w:ascii="Courier New" w:hAnsi="Courier New" w:hint="default"/>
      </w:rPr>
    </w:lvl>
    <w:lvl w:ilvl="2" w:tplc="9496CAB8">
      <w:start w:val="1"/>
      <w:numFmt w:val="bullet"/>
      <w:lvlText w:val=""/>
      <w:lvlJc w:val="left"/>
      <w:pPr>
        <w:ind w:left="2160" w:hanging="360"/>
      </w:pPr>
      <w:rPr>
        <w:rFonts w:ascii="Wingdings" w:hAnsi="Wingdings" w:hint="default"/>
      </w:rPr>
    </w:lvl>
    <w:lvl w:ilvl="3" w:tplc="92123944">
      <w:start w:val="1"/>
      <w:numFmt w:val="bullet"/>
      <w:lvlText w:val=""/>
      <w:lvlJc w:val="left"/>
      <w:pPr>
        <w:ind w:left="2880" w:hanging="360"/>
      </w:pPr>
      <w:rPr>
        <w:rFonts w:ascii="Symbol" w:hAnsi="Symbol" w:hint="default"/>
      </w:rPr>
    </w:lvl>
    <w:lvl w:ilvl="4" w:tplc="4300B230">
      <w:start w:val="1"/>
      <w:numFmt w:val="bullet"/>
      <w:lvlText w:val="o"/>
      <w:lvlJc w:val="left"/>
      <w:pPr>
        <w:ind w:left="3600" w:hanging="360"/>
      </w:pPr>
      <w:rPr>
        <w:rFonts w:ascii="Courier New" w:hAnsi="Courier New" w:hint="default"/>
      </w:rPr>
    </w:lvl>
    <w:lvl w:ilvl="5" w:tplc="519AD394">
      <w:start w:val="1"/>
      <w:numFmt w:val="bullet"/>
      <w:lvlText w:val=""/>
      <w:lvlJc w:val="left"/>
      <w:pPr>
        <w:ind w:left="4320" w:hanging="360"/>
      </w:pPr>
      <w:rPr>
        <w:rFonts w:ascii="Wingdings" w:hAnsi="Wingdings" w:hint="default"/>
      </w:rPr>
    </w:lvl>
    <w:lvl w:ilvl="6" w:tplc="528C4130">
      <w:start w:val="1"/>
      <w:numFmt w:val="bullet"/>
      <w:lvlText w:val=""/>
      <w:lvlJc w:val="left"/>
      <w:pPr>
        <w:ind w:left="5040" w:hanging="360"/>
      </w:pPr>
      <w:rPr>
        <w:rFonts w:ascii="Symbol" w:hAnsi="Symbol" w:hint="default"/>
      </w:rPr>
    </w:lvl>
    <w:lvl w:ilvl="7" w:tplc="49A83B74">
      <w:start w:val="1"/>
      <w:numFmt w:val="bullet"/>
      <w:lvlText w:val="o"/>
      <w:lvlJc w:val="left"/>
      <w:pPr>
        <w:ind w:left="5760" w:hanging="360"/>
      </w:pPr>
      <w:rPr>
        <w:rFonts w:ascii="Courier New" w:hAnsi="Courier New" w:hint="default"/>
      </w:rPr>
    </w:lvl>
    <w:lvl w:ilvl="8" w:tplc="2C4A858A">
      <w:start w:val="1"/>
      <w:numFmt w:val="bullet"/>
      <w:lvlText w:val=""/>
      <w:lvlJc w:val="left"/>
      <w:pPr>
        <w:ind w:left="6480" w:hanging="360"/>
      </w:pPr>
      <w:rPr>
        <w:rFonts w:ascii="Wingdings" w:hAnsi="Wingdings" w:hint="default"/>
      </w:rPr>
    </w:lvl>
  </w:abstractNum>
  <w:abstractNum w:abstractNumId="16" w15:restartNumberingAfterBreak="0">
    <w:nsid w:val="31CE1D8F"/>
    <w:multiLevelType w:val="hybridMultilevel"/>
    <w:tmpl w:val="A134F948"/>
    <w:lvl w:ilvl="0" w:tplc="C4325DA2">
      <w:start w:val="1"/>
      <w:numFmt w:val="bullet"/>
      <w:lvlText w:val=""/>
      <w:lvlJc w:val="left"/>
      <w:pPr>
        <w:ind w:left="720" w:hanging="360"/>
      </w:pPr>
      <w:rPr>
        <w:rFonts w:ascii="Symbol" w:hAnsi="Symbol" w:hint="default"/>
      </w:rPr>
    </w:lvl>
    <w:lvl w:ilvl="1" w:tplc="A7167DA6">
      <w:start w:val="1"/>
      <w:numFmt w:val="bullet"/>
      <w:lvlText w:val="o"/>
      <w:lvlJc w:val="left"/>
      <w:pPr>
        <w:ind w:left="1440" w:hanging="360"/>
      </w:pPr>
      <w:rPr>
        <w:rFonts w:ascii="Courier New" w:hAnsi="Courier New" w:hint="default"/>
      </w:rPr>
    </w:lvl>
    <w:lvl w:ilvl="2" w:tplc="E8F481DE">
      <w:start w:val="1"/>
      <w:numFmt w:val="bullet"/>
      <w:lvlText w:val=""/>
      <w:lvlJc w:val="left"/>
      <w:pPr>
        <w:ind w:left="2160" w:hanging="360"/>
      </w:pPr>
      <w:rPr>
        <w:rFonts w:ascii="Wingdings" w:hAnsi="Wingdings" w:hint="default"/>
      </w:rPr>
    </w:lvl>
    <w:lvl w:ilvl="3" w:tplc="C714FA78">
      <w:start w:val="1"/>
      <w:numFmt w:val="bullet"/>
      <w:lvlText w:val=""/>
      <w:lvlJc w:val="left"/>
      <w:pPr>
        <w:ind w:left="2880" w:hanging="360"/>
      </w:pPr>
      <w:rPr>
        <w:rFonts w:ascii="Symbol" w:hAnsi="Symbol" w:hint="default"/>
      </w:rPr>
    </w:lvl>
    <w:lvl w:ilvl="4" w:tplc="84CABC6C">
      <w:start w:val="1"/>
      <w:numFmt w:val="bullet"/>
      <w:lvlText w:val="o"/>
      <w:lvlJc w:val="left"/>
      <w:pPr>
        <w:ind w:left="3600" w:hanging="360"/>
      </w:pPr>
      <w:rPr>
        <w:rFonts w:ascii="Courier New" w:hAnsi="Courier New" w:hint="default"/>
      </w:rPr>
    </w:lvl>
    <w:lvl w:ilvl="5" w:tplc="272654EE">
      <w:start w:val="1"/>
      <w:numFmt w:val="bullet"/>
      <w:lvlText w:val=""/>
      <w:lvlJc w:val="left"/>
      <w:pPr>
        <w:ind w:left="4320" w:hanging="360"/>
      </w:pPr>
      <w:rPr>
        <w:rFonts w:ascii="Wingdings" w:hAnsi="Wingdings" w:hint="default"/>
      </w:rPr>
    </w:lvl>
    <w:lvl w:ilvl="6" w:tplc="C3EE1DAC">
      <w:start w:val="1"/>
      <w:numFmt w:val="bullet"/>
      <w:lvlText w:val=""/>
      <w:lvlJc w:val="left"/>
      <w:pPr>
        <w:ind w:left="5040" w:hanging="360"/>
      </w:pPr>
      <w:rPr>
        <w:rFonts w:ascii="Symbol" w:hAnsi="Symbol" w:hint="default"/>
      </w:rPr>
    </w:lvl>
    <w:lvl w:ilvl="7" w:tplc="CFB0241A">
      <w:start w:val="1"/>
      <w:numFmt w:val="bullet"/>
      <w:lvlText w:val="o"/>
      <w:lvlJc w:val="left"/>
      <w:pPr>
        <w:ind w:left="5760" w:hanging="360"/>
      </w:pPr>
      <w:rPr>
        <w:rFonts w:ascii="Courier New" w:hAnsi="Courier New" w:hint="default"/>
      </w:rPr>
    </w:lvl>
    <w:lvl w:ilvl="8" w:tplc="85C0AA9C">
      <w:start w:val="1"/>
      <w:numFmt w:val="bullet"/>
      <w:lvlText w:val=""/>
      <w:lvlJc w:val="left"/>
      <w:pPr>
        <w:ind w:left="6480" w:hanging="360"/>
      </w:pPr>
      <w:rPr>
        <w:rFonts w:ascii="Wingdings" w:hAnsi="Wingdings" w:hint="default"/>
      </w:rPr>
    </w:lvl>
  </w:abstractNum>
  <w:abstractNum w:abstractNumId="17" w15:restartNumberingAfterBreak="0">
    <w:nsid w:val="3813A41D"/>
    <w:multiLevelType w:val="hybridMultilevel"/>
    <w:tmpl w:val="90626118"/>
    <w:lvl w:ilvl="0" w:tplc="56567E5C">
      <w:start w:val="1"/>
      <w:numFmt w:val="bullet"/>
      <w:lvlText w:val=""/>
      <w:lvlJc w:val="left"/>
      <w:pPr>
        <w:ind w:left="720" w:hanging="360"/>
      </w:pPr>
      <w:rPr>
        <w:rFonts w:ascii="Symbol" w:hAnsi="Symbol" w:hint="default"/>
      </w:rPr>
    </w:lvl>
    <w:lvl w:ilvl="1" w:tplc="F1003742">
      <w:start w:val="1"/>
      <w:numFmt w:val="bullet"/>
      <w:lvlText w:val="o"/>
      <w:lvlJc w:val="left"/>
      <w:pPr>
        <w:ind w:left="1440" w:hanging="360"/>
      </w:pPr>
      <w:rPr>
        <w:rFonts w:ascii="Courier New" w:hAnsi="Courier New" w:hint="default"/>
      </w:rPr>
    </w:lvl>
    <w:lvl w:ilvl="2" w:tplc="5ECAF65E">
      <w:start w:val="1"/>
      <w:numFmt w:val="bullet"/>
      <w:lvlText w:val=""/>
      <w:lvlJc w:val="left"/>
      <w:pPr>
        <w:ind w:left="2160" w:hanging="360"/>
      </w:pPr>
      <w:rPr>
        <w:rFonts w:ascii="Wingdings" w:hAnsi="Wingdings" w:hint="default"/>
      </w:rPr>
    </w:lvl>
    <w:lvl w:ilvl="3" w:tplc="2BB425B0">
      <w:start w:val="1"/>
      <w:numFmt w:val="bullet"/>
      <w:lvlText w:val=""/>
      <w:lvlJc w:val="left"/>
      <w:pPr>
        <w:ind w:left="2880" w:hanging="360"/>
      </w:pPr>
      <w:rPr>
        <w:rFonts w:ascii="Symbol" w:hAnsi="Symbol" w:hint="default"/>
      </w:rPr>
    </w:lvl>
    <w:lvl w:ilvl="4" w:tplc="266ED25E">
      <w:start w:val="1"/>
      <w:numFmt w:val="bullet"/>
      <w:lvlText w:val="o"/>
      <w:lvlJc w:val="left"/>
      <w:pPr>
        <w:ind w:left="3600" w:hanging="360"/>
      </w:pPr>
      <w:rPr>
        <w:rFonts w:ascii="Courier New" w:hAnsi="Courier New" w:hint="default"/>
      </w:rPr>
    </w:lvl>
    <w:lvl w:ilvl="5" w:tplc="FCD2BC66">
      <w:start w:val="1"/>
      <w:numFmt w:val="bullet"/>
      <w:lvlText w:val=""/>
      <w:lvlJc w:val="left"/>
      <w:pPr>
        <w:ind w:left="4320" w:hanging="360"/>
      </w:pPr>
      <w:rPr>
        <w:rFonts w:ascii="Wingdings" w:hAnsi="Wingdings" w:hint="default"/>
      </w:rPr>
    </w:lvl>
    <w:lvl w:ilvl="6" w:tplc="3BFC7EA8">
      <w:start w:val="1"/>
      <w:numFmt w:val="bullet"/>
      <w:lvlText w:val=""/>
      <w:lvlJc w:val="left"/>
      <w:pPr>
        <w:ind w:left="5040" w:hanging="360"/>
      </w:pPr>
      <w:rPr>
        <w:rFonts w:ascii="Symbol" w:hAnsi="Symbol" w:hint="default"/>
      </w:rPr>
    </w:lvl>
    <w:lvl w:ilvl="7" w:tplc="8C5AD212">
      <w:start w:val="1"/>
      <w:numFmt w:val="bullet"/>
      <w:lvlText w:val="o"/>
      <w:lvlJc w:val="left"/>
      <w:pPr>
        <w:ind w:left="5760" w:hanging="360"/>
      </w:pPr>
      <w:rPr>
        <w:rFonts w:ascii="Courier New" w:hAnsi="Courier New" w:hint="default"/>
      </w:rPr>
    </w:lvl>
    <w:lvl w:ilvl="8" w:tplc="B5BC95F0">
      <w:start w:val="1"/>
      <w:numFmt w:val="bullet"/>
      <w:lvlText w:val=""/>
      <w:lvlJc w:val="left"/>
      <w:pPr>
        <w:ind w:left="6480" w:hanging="360"/>
      </w:pPr>
      <w:rPr>
        <w:rFonts w:ascii="Wingdings" w:hAnsi="Wingdings" w:hint="default"/>
      </w:rPr>
    </w:lvl>
  </w:abstractNum>
  <w:abstractNum w:abstractNumId="18" w15:restartNumberingAfterBreak="0">
    <w:nsid w:val="3D1B7826"/>
    <w:multiLevelType w:val="hybridMultilevel"/>
    <w:tmpl w:val="C328494C"/>
    <w:lvl w:ilvl="0" w:tplc="0440823C">
      <w:start w:val="1"/>
      <w:numFmt w:val="decimal"/>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9" w15:restartNumberingAfterBreak="0">
    <w:nsid w:val="4420504E"/>
    <w:multiLevelType w:val="hybridMultilevel"/>
    <w:tmpl w:val="C328494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4A0262FC"/>
    <w:multiLevelType w:val="hybridMultilevel"/>
    <w:tmpl w:val="50AC61C4"/>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21" w15:restartNumberingAfterBreak="0">
    <w:nsid w:val="4D8ED47C"/>
    <w:multiLevelType w:val="hybridMultilevel"/>
    <w:tmpl w:val="7348EF82"/>
    <w:lvl w:ilvl="0" w:tplc="FFBC65F8">
      <w:start w:val="1"/>
      <w:numFmt w:val="bullet"/>
      <w:lvlText w:val=""/>
      <w:lvlJc w:val="left"/>
      <w:pPr>
        <w:ind w:left="720" w:hanging="360"/>
      </w:pPr>
      <w:rPr>
        <w:rFonts w:ascii="Symbol" w:hAnsi="Symbol" w:hint="default"/>
      </w:rPr>
    </w:lvl>
    <w:lvl w:ilvl="1" w:tplc="5D68B150">
      <w:start w:val="1"/>
      <w:numFmt w:val="bullet"/>
      <w:lvlText w:val="o"/>
      <w:lvlJc w:val="left"/>
      <w:pPr>
        <w:ind w:left="1440" w:hanging="360"/>
      </w:pPr>
      <w:rPr>
        <w:rFonts w:ascii="Courier New" w:hAnsi="Courier New" w:hint="default"/>
      </w:rPr>
    </w:lvl>
    <w:lvl w:ilvl="2" w:tplc="C45C716A">
      <w:start w:val="1"/>
      <w:numFmt w:val="bullet"/>
      <w:lvlText w:val=""/>
      <w:lvlJc w:val="left"/>
      <w:pPr>
        <w:ind w:left="2160" w:hanging="360"/>
      </w:pPr>
      <w:rPr>
        <w:rFonts w:ascii="Wingdings" w:hAnsi="Wingdings" w:hint="default"/>
      </w:rPr>
    </w:lvl>
    <w:lvl w:ilvl="3" w:tplc="5FB66678">
      <w:start w:val="1"/>
      <w:numFmt w:val="bullet"/>
      <w:lvlText w:val=""/>
      <w:lvlJc w:val="left"/>
      <w:pPr>
        <w:ind w:left="2880" w:hanging="360"/>
      </w:pPr>
      <w:rPr>
        <w:rFonts w:ascii="Symbol" w:hAnsi="Symbol" w:hint="default"/>
      </w:rPr>
    </w:lvl>
    <w:lvl w:ilvl="4" w:tplc="6AE2E3D8">
      <w:start w:val="1"/>
      <w:numFmt w:val="bullet"/>
      <w:lvlText w:val="o"/>
      <w:lvlJc w:val="left"/>
      <w:pPr>
        <w:ind w:left="3600" w:hanging="360"/>
      </w:pPr>
      <w:rPr>
        <w:rFonts w:ascii="Courier New" w:hAnsi="Courier New" w:hint="default"/>
      </w:rPr>
    </w:lvl>
    <w:lvl w:ilvl="5" w:tplc="96BC4D02">
      <w:start w:val="1"/>
      <w:numFmt w:val="bullet"/>
      <w:lvlText w:val=""/>
      <w:lvlJc w:val="left"/>
      <w:pPr>
        <w:ind w:left="4320" w:hanging="360"/>
      </w:pPr>
      <w:rPr>
        <w:rFonts w:ascii="Wingdings" w:hAnsi="Wingdings" w:hint="default"/>
      </w:rPr>
    </w:lvl>
    <w:lvl w:ilvl="6" w:tplc="C9B6F9F4">
      <w:start w:val="1"/>
      <w:numFmt w:val="bullet"/>
      <w:lvlText w:val=""/>
      <w:lvlJc w:val="left"/>
      <w:pPr>
        <w:ind w:left="5040" w:hanging="360"/>
      </w:pPr>
      <w:rPr>
        <w:rFonts w:ascii="Symbol" w:hAnsi="Symbol" w:hint="default"/>
      </w:rPr>
    </w:lvl>
    <w:lvl w:ilvl="7" w:tplc="B4862A9C">
      <w:start w:val="1"/>
      <w:numFmt w:val="bullet"/>
      <w:lvlText w:val="o"/>
      <w:lvlJc w:val="left"/>
      <w:pPr>
        <w:ind w:left="5760" w:hanging="360"/>
      </w:pPr>
      <w:rPr>
        <w:rFonts w:ascii="Courier New" w:hAnsi="Courier New" w:hint="default"/>
      </w:rPr>
    </w:lvl>
    <w:lvl w:ilvl="8" w:tplc="17461C6C">
      <w:start w:val="1"/>
      <w:numFmt w:val="bullet"/>
      <w:lvlText w:val=""/>
      <w:lvlJc w:val="left"/>
      <w:pPr>
        <w:ind w:left="6480" w:hanging="360"/>
      </w:pPr>
      <w:rPr>
        <w:rFonts w:ascii="Wingdings" w:hAnsi="Wingdings" w:hint="default"/>
      </w:rPr>
    </w:lvl>
  </w:abstractNum>
  <w:abstractNum w:abstractNumId="22" w15:restartNumberingAfterBreak="0">
    <w:nsid w:val="4F5E081C"/>
    <w:multiLevelType w:val="hybridMultilevel"/>
    <w:tmpl w:val="FFFFFFFF"/>
    <w:lvl w:ilvl="0" w:tplc="D820BEF8">
      <w:start w:val="1"/>
      <w:numFmt w:val="bullet"/>
      <w:lvlText w:val="·"/>
      <w:lvlJc w:val="left"/>
      <w:pPr>
        <w:ind w:left="720" w:hanging="360"/>
      </w:pPr>
      <w:rPr>
        <w:rFonts w:ascii="Symbol" w:hAnsi="Symbol" w:hint="default"/>
      </w:rPr>
    </w:lvl>
    <w:lvl w:ilvl="1" w:tplc="E4460682">
      <w:start w:val="1"/>
      <w:numFmt w:val="bullet"/>
      <w:lvlText w:val="o"/>
      <w:lvlJc w:val="left"/>
      <w:pPr>
        <w:ind w:left="1440" w:hanging="360"/>
      </w:pPr>
      <w:rPr>
        <w:rFonts w:ascii="Courier New" w:hAnsi="Courier New" w:hint="default"/>
      </w:rPr>
    </w:lvl>
    <w:lvl w:ilvl="2" w:tplc="EA5EDF18">
      <w:start w:val="1"/>
      <w:numFmt w:val="bullet"/>
      <w:lvlText w:val=""/>
      <w:lvlJc w:val="left"/>
      <w:pPr>
        <w:ind w:left="2160" w:hanging="360"/>
      </w:pPr>
      <w:rPr>
        <w:rFonts w:ascii="Wingdings" w:hAnsi="Wingdings" w:hint="default"/>
      </w:rPr>
    </w:lvl>
    <w:lvl w:ilvl="3" w:tplc="46AA571E">
      <w:start w:val="1"/>
      <w:numFmt w:val="bullet"/>
      <w:lvlText w:val=""/>
      <w:lvlJc w:val="left"/>
      <w:pPr>
        <w:ind w:left="2880" w:hanging="360"/>
      </w:pPr>
      <w:rPr>
        <w:rFonts w:ascii="Symbol" w:hAnsi="Symbol" w:hint="default"/>
      </w:rPr>
    </w:lvl>
    <w:lvl w:ilvl="4" w:tplc="7D3245A6">
      <w:start w:val="1"/>
      <w:numFmt w:val="bullet"/>
      <w:lvlText w:val="o"/>
      <w:lvlJc w:val="left"/>
      <w:pPr>
        <w:ind w:left="3600" w:hanging="360"/>
      </w:pPr>
      <w:rPr>
        <w:rFonts w:ascii="Courier New" w:hAnsi="Courier New" w:hint="default"/>
      </w:rPr>
    </w:lvl>
    <w:lvl w:ilvl="5" w:tplc="83306846">
      <w:start w:val="1"/>
      <w:numFmt w:val="bullet"/>
      <w:lvlText w:val=""/>
      <w:lvlJc w:val="left"/>
      <w:pPr>
        <w:ind w:left="4320" w:hanging="360"/>
      </w:pPr>
      <w:rPr>
        <w:rFonts w:ascii="Wingdings" w:hAnsi="Wingdings" w:hint="default"/>
      </w:rPr>
    </w:lvl>
    <w:lvl w:ilvl="6" w:tplc="E4567DEA">
      <w:start w:val="1"/>
      <w:numFmt w:val="bullet"/>
      <w:lvlText w:val=""/>
      <w:lvlJc w:val="left"/>
      <w:pPr>
        <w:ind w:left="5040" w:hanging="360"/>
      </w:pPr>
      <w:rPr>
        <w:rFonts w:ascii="Symbol" w:hAnsi="Symbol" w:hint="default"/>
      </w:rPr>
    </w:lvl>
    <w:lvl w:ilvl="7" w:tplc="FD7880B0">
      <w:start w:val="1"/>
      <w:numFmt w:val="bullet"/>
      <w:lvlText w:val="o"/>
      <w:lvlJc w:val="left"/>
      <w:pPr>
        <w:ind w:left="5760" w:hanging="360"/>
      </w:pPr>
      <w:rPr>
        <w:rFonts w:ascii="Courier New" w:hAnsi="Courier New" w:hint="default"/>
      </w:rPr>
    </w:lvl>
    <w:lvl w:ilvl="8" w:tplc="63BCAF72">
      <w:start w:val="1"/>
      <w:numFmt w:val="bullet"/>
      <w:lvlText w:val=""/>
      <w:lvlJc w:val="left"/>
      <w:pPr>
        <w:ind w:left="6480" w:hanging="360"/>
      </w:pPr>
      <w:rPr>
        <w:rFonts w:ascii="Wingdings" w:hAnsi="Wingdings" w:hint="default"/>
      </w:rPr>
    </w:lvl>
  </w:abstractNum>
  <w:abstractNum w:abstractNumId="23" w15:restartNumberingAfterBreak="0">
    <w:nsid w:val="553A48F5"/>
    <w:multiLevelType w:val="hybridMultilevel"/>
    <w:tmpl w:val="047EC4E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568C6E53"/>
    <w:multiLevelType w:val="multilevel"/>
    <w:tmpl w:val="4CDE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E87F5E"/>
    <w:multiLevelType w:val="hybridMultilevel"/>
    <w:tmpl w:val="FFFFFFFF"/>
    <w:lvl w:ilvl="0" w:tplc="DDE427A6">
      <w:start w:val="1"/>
      <w:numFmt w:val="bullet"/>
      <w:lvlText w:val=""/>
      <w:lvlJc w:val="left"/>
      <w:pPr>
        <w:ind w:left="360" w:hanging="360"/>
      </w:pPr>
      <w:rPr>
        <w:rFonts w:ascii="Symbol" w:hAnsi="Symbol" w:hint="default"/>
      </w:rPr>
    </w:lvl>
    <w:lvl w:ilvl="1" w:tplc="52FCE078">
      <w:start w:val="1"/>
      <w:numFmt w:val="bullet"/>
      <w:lvlText w:val="o"/>
      <w:lvlJc w:val="left"/>
      <w:pPr>
        <w:ind w:left="1080" w:hanging="360"/>
      </w:pPr>
      <w:rPr>
        <w:rFonts w:ascii="Courier New" w:hAnsi="Courier New" w:hint="default"/>
      </w:rPr>
    </w:lvl>
    <w:lvl w:ilvl="2" w:tplc="02DAC150">
      <w:start w:val="1"/>
      <w:numFmt w:val="bullet"/>
      <w:lvlText w:val=""/>
      <w:lvlJc w:val="left"/>
      <w:pPr>
        <w:ind w:left="1800" w:hanging="360"/>
      </w:pPr>
      <w:rPr>
        <w:rFonts w:ascii="Wingdings" w:hAnsi="Wingdings" w:hint="default"/>
      </w:rPr>
    </w:lvl>
    <w:lvl w:ilvl="3" w:tplc="AB9624FA">
      <w:start w:val="1"/>
      <w:numFmt w:val="bullet"/>
      <w:lvlText w:val=""/>
      <w:lvlJc w:val="left"/>
      <w:pPr>
        <w:ind w:left="2520" w:hanging="360"/>
      </w:pPr>
      <w:rPr>
        <w:rFonts w:ascii="Symbol" w:hAnsi="Symbol" w:hint="default"/>
      </w:rPr>
    </w:lvl>
    <w:lvl w:ilvl="4" w:tplc="0EC4C4EA">
      <w:start w:val="1"/>
      <w:numFmt w:val="bullet"/>
      <w:lvlText w:val="o"/>
      <w:lvlJc w:val="left"/>
      <w:pPr>
        <w:ind w:left="3240" w:hanging="360"/>
      </w:pPr>
      <w:rPr>
        <w:rFonts w:ascii="Courier New" w:hAnsi="Courier New" w:hint="default"/>
      </w:rPr>
    </w:lvl>
    <w:lvl w:ilvl="5" w:tplc="D8A6F3BC">
      <w:start w:val="1"/>
      <w:numFmt w:val="bullet"/>
      <w:lvlText w:val=""/>
      <w:lvlJc w:val="left"/>
      <w:pPr>
        <w:ind w:left="3960" w:hanging="360"/>
      </w:pPr>
      <w:rPr>
        <w:rFonts w:ascii="Wingdings" w:hAnsi="Wingdings" w:hint="default"/>
      </w:rPr>
    </w:lvl>
    <w:lvl w:ilvl="6" w:tplc="2EFE3B88">
      <w:start w:val="1"/>
      <w:numFmt w:val="bullet"/>
      <w:lvlText w:val=""/>
      <w:lvlJc w:val="left"/>
      <w:pPr>
        <w:ind w:left="4680" w:hanging="360"/>
      </w:pPr>
      <w:rPr>
        <w:rFonts w:ascii="Symbol" w:hAnsi="Symbol" w:hint="default"/>
      </w:rPr>
    </w:lvl>
    <w:lvl w:ilvl="7" w:tplc="6074A998">
      <w:start w:val="1"/>
      <w:numFmt w:val="bullet"/>
      <w:lvlText w:val="o"/>
      <w:lvlJc w:val="left"/>
      <w:pPr>
        <w:ind w:left="5400" w:hanging="360"/>
      </w:pPr>
      <w:rPr>
        <w:rFonts w:ascii="Courier New" w:hAnsi="Courier New" w:hint="default"/>
      </w:rPr>
    </w:lvl>
    <w:lvl w:ilvl="8" w:tplc="9B5C98BA">
      <w:start w:val="1"/>
      <w:numFmt w:val="bullet"/>
      <w:lvlText w:val=""/>
      <w:lvlJc w:val="left"/>
      <w:pPr>
        <w:ind w:left="6120" w:hanging="360"/>
      </w:pPr>
      <w:rPr>
        <w:rFonts w:ascii="Wingdings" w:hAnsi="Wingdings" w:hint="default"/>
      </w:rPr>
    </w:lvl>
  </w:abstractNum>
  <w:abstractNum w:abstractNumId="26" w15:restartNumberingAfterBreak="0">
    <w:nsid w:val="62DF4D53"/>
    <w:multiLevelType w:val="multilevel"/>
    <w:tmpl w:val="1A50B75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3743834"/>
    <w:multiLevelType w:val="hybridMultilevel"/>
    <w:tmpl w:val="AB4C37CA"/>
    <w:lvl w:ilvl="0" w:tplc="C73832B0">
      <w:start w:val="1"/>
      <w:numFmt w:val="bullet"/>
      <w:lvlText w:val=""/>
      <w:lvlJc w:val="left"/>
      <w:pPr>
        <w:ind w:left="720" w:hanging="360"/>
      </w:pPr>
      <w:rPr>
        <w:rFonts w:ascii="Symbol" w:hAnsi="Symbol" w:hint="default"/>
      </w:rPr>
    </w:lvl>
    <w:lvl w:ilvl="1" w:tplc="D82C9EA2">
      <w:start w:val="1"/>
      <w:numFmt w:val="bullet"/>
      <w:lvlText w:val="o"/>
      <w:lvlJc w:val="left"/>
      <w:pPr>
        <w:ind w:left="1440" w:hanging="360"/>
      </w:pPr>
      <w:rPr>
        <w:rFonts w:ascii="Courier New" w:hAnsi="Courier New" w:hint="default"/>
      </w:rPr>
    </w:lvl>
    <w:lvl w:ilvl="2" w:tplc="148A66E4">
      <w:start w:val="1"/>
      <w:numFmt w:val="bullet"/>
      <w:lvlText w:val=""/>
      <w:lvlJc w:val="left"/>
      <w:pPr>
        <w:ind w:left="2160" w:hanging="360"/>
      </w:pPr>
      <w:rPr>
        <w:rFonts w:ascii="Wingdings" w:hAnsi="Wingdings" w:hint="default"/>
      </w:rPr>
    </w:lvl>
    <w:lvl w:ilvl="3" w:tplc="99F844C4">
      <w:start w:val="1"/>
      <w:numFmt w:val="bullet"/>
      <w:lvlText w:val=""/>
      <w:lvlJc w:val="left"/>
      <w:pPr>
        <w:ind w:left="2880" w:hanging="360"/>
      </w:pPr>
      <w:rPr>
        <w:rFonts w:ascii="Symbol" w:hAnsi="Symbol" w:hint="default"/>
      </w:rPr>
    </w:lvl>
    <w:lvl w:ilvl="4" w:tplc="6172A9B0">
      <w:start w:val="1"/>
      <w:numFmt w:val="bullet"/>
      <w:lvlText w:val="o"/>
      <w:lvlJc w:val="left"/>
      <w:pPr>
        <w:ind w:left="3600" w:hanging="360"/>
      </w:pPr>
      <w:rPr>
        <w:rFonts w:ascii="Courier New" w:hAnsi="Courier New" w:hint="default"/>
      </w:rPr>
    </w:lvl>
    <w:lvl w:ilvl="5" w:tplc="5E14B62C">
      <w:start w:val="1"/>
      <w:numFmt w:val="bullet"/>
      <w:lvlText w:val=""/>
      <w:lvlJc w:val="left"/>
      <w:pPr>
        <w:ind w:left="4320" w:hanging="360"/>
      </w:pPr>
      <w:rPr>
        <w:rFonts w:ascii="Wingdings" w:hAnsi="Wingdings" w:hint="default"/>
      </w:rPr>
    </w:lvl>
    <w:lvl w:ilvl="6" w:tplc="68F029E4">
      <w:start w:val="1"/>
      <w:numFmt w:val="bullet"/>
      <w:lvlText w:val=""/>
      <w:lvlJc w:val="left"/>
      <w:pPr>
        <w:ind w:left="5040" w:hanging="360"/>
      </w:pPr>
      <w:rPr>
        <w:rFonts w:ascii="Symbol" w:hAnsi="Symbol" w:hint="default"/>
      </w:rPr>
    </w:lvl>
    <w:lvl w:ilvl="7" w:tplc="6FFE05F0">
      <w:start w:val="1"/>
      <w:numFmt w:val="bullet"/>
      <w:lvlText w:val="o"/>
      <w:lvlJc w:val="left"/>
      <w:pPr>
        <w:ind w:left="5760" w:hanging="360"/>
      </w:pPr>
      <w:rPr>
        <w:rFonts w:ascii="Courier New" w:hAnsi="Courier New" w:hint="default"/>
      </w:rPr>
    </w:lvl>
    <w:lvl w:ilvl="8" w:tplc="1DE2F14A">
      <w:start w:val="1"/>
      <w:numFmt w:val="bullet"/>
      <w:lvlText w:val=""/>
      <w:lvlJc w:val="left"/>
      <w:pPr>
        <w:ind w:left="6480" w:hanging="360"/>
      </w:pPr>
      <w:rPr>
        <w:rFonts w:ascii="Wingdings" w:hAnsi="Wingdings" w:hint="default"/>
      </w:rPr>
    </w:lvl>
  </w:abstractNum>
  <w:abstractNum w:abstractNumId="28" w15:restartNumberingAfterBreak="0">
    <w:nsid w:val="66FD369A"/>
    <w:multiLevelType w:val="multilevel"/>
    <w:tmpl w:val="DC70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85A58A"/>
    <w:multiLevelType w:val="hybridMultilevel"/>
    <w:tmpl w:val="FFFFFFFF"/>
    <w:lvl w:ilvl="0" w:tplc="0A7A24DE">
      <w:start w:val="1"/>
      <w:numFmt w:val="bullet"/>
      <w:lvlText w:val=""/>
      <w:lvlJc w:val="left"/>
      <w:pPr>
        <w:ind w:left="360" w:hanging="360"/>
      </w:pPr>
      <w:rPr>
        <w:rFonts w:ascii="Symbol" w:hAnsi="Symbol" w:hint="default"/>
      </w:rPr>
    </w:lvl>
    <w:lvl w:ilvl="1" w:tplc="B2CA5C02">
      <w:start w:val="1"/>
      <w:numFmt w:val="bullet"/>
      <w:lvlText w:val="o"/>
      <w:lvlJc w:val="left"/>
      <w:pPr>
        <w:ind w:left="1080" w:hanging="360"/>
      </w:pPr>
      <w:rPr>
        <w:rFonts w:ascii="Courier New" w:hAnsi="Courier New" w:hint="default"/>
      </w:rPr>
    </w:lvl>
    <w:lvl w:ilvl="2" w:tplc="3B269DD6">
      <w:start w:val="1"/>
      <w:numFmt w:val="bullet"/>
      <w:lvlText w:val=""/>
      <w:lvlJc w:val="left"/>
      <w:pPr>
        <w:ind w:left="1800" w:hanging="360"/>
      </w:pPr>
      <w:rPr>
        <w:rFonts w:ascii="Wingdings" w:hAnsi="Wingdings" w:hint="default"/>
      </w:rPr>
    </w:lvl>
    <w:lvl w:ilvl="3" w:tplc="A89A9180">
      <w:start w:val="1"/>
      <w:numFmt w:val="bullet"/>
      <w:lvlText w:val=""/>
      <w:lvlJc w:val="left"/>
      <w:pPr>
        <w:ind w:left="2520" w:hanging="360"/>
      </w:pPr>
      <w:rPr>
        <w:rFonts w:ascii="Symbol" w:hAnsi="Symbol" w:hint="default"/>
      </w:rPr>
    </w:lvl>
    <w:lvl w:ilvl="4" w:tplc="6E0A0B96">
      <w:start w:val="1"/>
      <w:numFmt w:val="bullet"/>
      <w:lvlText w:val="o"/>
      <w:lvlJc w:val="left"/>
      <w:pPr>
        <w:ind w:left="3240" w:hanging="360"/>
      </w:pPr>
      <w:rPr>
        <w:rFonts w:ascii="Courier New" w:hAnsi="Courier New" w:hint="default"/>
      </w:rPr>
    </w:lvl>
    <w:lvl w:ilvl="5" w:tplc="CAD297B2">
      <w:start w:val="1"/>
      <w:numFmt w:val="bullet"/>
      <w:lvlText w:val=""/>
      <w:lvlJc w:val="left"/>
      <w:pPr>
        <w:ind w:left="3960" w:hanging="360"/>
      </w:pPr>
      <w:rPr>
        <w:rFonts w:ascii="Wingdings" w:hAnsi="Wingdings" w:hint="default"/>
      </w:rPr>
    </w:lvl>
    <w:lvl w:ilvl="6" w:tplc="122EEDC4">
      <w:start w:val="1"/>
      <w:numFmt w:val="bullet"/>
      <w:lvlText w:val=""/>
      <w:lvlJc w:val="left"/>
      <w:pPr>
        <w:ind w:left="4680" w:hanging="360"/>
      </w:pPr>
      <w:rPr>
        <w:rFonts w:ascii="Symbol" w:hAnsi="Symbol" w:hint="default"/>
      </w:rPr>
    </w:lvl>
    <w:lvl w:ilvl="7" w:tplc="F8821DAA">
      <w:start w:val="1"/>
      <w:numFmt w:val="bullet"/>
      <w:lvlText w:val="o"/>
      <w:lvlJc w:val="left"/>
      <w:pPr>
        <w:ind w:left="5400" w:hanging="360"/>
      </w:pPr>
      <w:rPr>
        <w:rFonts w:ascii="Courier New" w:hAnsi="Courier New" w:hint="default"/>
      </w:rPr>
    </w:lvl>
    <w:lvl w:ilvl="8" w:tplc="52C4A52E">
      <w:start w:val="1"/>
      <w:numFmt w:val="bullet"/>
      <w:lvlText w:val=""/>
      <w:lvlJc w:val="left"/>
      <w:pPr>
        <w:ind w:left="6120" w:hanging="360"/>
      </w:pPr>
      <w:rPr>
        <w:rFonts w:ascii="Wingdings" w:hAnsi="Wingdings" w:hint="default"/>
      </w:rPr>
    </w:lvl>
  </w:abstractNum>
  <w:abstractNum w:abstractNumId="30" w15:restartNumberingAfterBreak="0">
    <w:nsid w:val="6CE848A1"/>
    <w:multiLevelType w:val="hybridMultilevel"/>
    <w:tmpl w:val="2C5AD4A6"/>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31" w15:restartNumberingAfterBreak="0">
    <w:nsid w:val="6E685F08"/>
    <w:multiLevelType w:val="multilevel"/>
    <w:tmpl w:val="E8A2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85419B"/>
    <w:multiLevelType w:val="hybridMultilevel"/>
    <w:tmpl w:val="FFFFFFFF"/>
    <w:lvl w:ilvl="0" w:tplc="DEF4CBA0">
      <w:start w:val="1"/>
      <w:numFmt w:val="bullet"/>
      <w:lvlText w:val=""/>
      <w:lvlJc w:val="left"/>
      <w:pPr>
        <w:ind w:left="360" w:hanging="360"/>
      </w:pPr>
      <w:rPr>
        <w:rFonts w:ascii="Symbol" w:hAnsi="Symbol" w:hint="default"/>
      </w:rPr>
    </w:lvl>
    <w:lvl w:ilvl="1" w:tplc="69F079BE">
      <w:start w:val="1"/>
      <w:numFmt w:val="bullet"/>
      <w:lvlText w:val="o"/>
      <w:lvlJc w:val="left"/>
      <w:pPr>
        <w:ind w:left="1080" w:hanging="360"/>
      </w:pPr>
      <w:rPr>
        <w:rFonts w:ascii="Courier New" w:hAnsi="Courier New" w:hint="default"/>
      </w:rPr>
    </w:lvl>
    <w:lvl w:ilvl="2" w:tplc="CBC6F314">
      <w:start w:val="1"/>
      <w:numFmt w:val="bullet"/>
      <w:lvlText w:val=""/>
      <w:lvlJc w:val="left"/>
      <w:pPr>
        <w:ind w:left="1800" w:hanging="360"/>
      </w:pPr>
      <w:rPr>
        <w:rFonts w:ascii="Wingdings" w:hAnsi="Wingdings" w:hint="default"/>
      </w:rPr>
    </w:lvl>
    <w:lvl w:ilvl="3" w:tplc="D00C1512">
      <w:start w:val="1"/>
      <w:numFmt w:val="bullet"/>
      <w:lvlText w:val=""/>
      <w:lvlJc w:val="left"/>
      <w:pPr>
        <w:ind w:left="2520" w:hanging="360"/>
      </w:pPr>
      <w:rPr>
        <w:rFonts w:ascii="Symbol" w:hAnsi="Symbol" w:hint="default"/>
      </w:rPr>
    </w:lvl>
    <w:lvl w:ilvl="4" w:tplc="D95A04D8">
      <w:start w:val="1"/>
      <w:numFmt w:val="bullet"/>
      <w:lvlText w:val="o"/>
      <w:lvlJc w:val="left"/>
      <w:pPr>
        <w:ind w:left="3240" w:hanging="360"/>
      </w:pPr>
      <w:rPr>
        <w:rFonts w:ascii="Courier New" w:hAnsi="Courier New" w:hint="default"/>
      </w:rPr>
    </w:lvl>
    <w:lvl w:ilvl="5" w:tplc="0FD4B49A">
      <w:start w:val="1"/>
      <w:numFmt w:val="bullet"/>
      <w:lvlText w:val=""/>
      <w:lvlJc w:val="left"/>
      <w:pPr>
        <w:ind w:left="3960" w:hanging="360"/>
      </w:pPr>
      <w:rPr>
        <w:rFonts w:ascii="Wingdings" w:hAnsi="Wingdings" w:hint="default"/>
      </w:rPr>
    </w:lvl>
    <w:lvl w:ilvl="6" w:tplc="ED880E16">
      <w:start w:val="1"/>
      <w:numFmt w:val="bullet"/>
      <w:lvlText w:val=""/>
      <w:lvlJc w:val="left"/>
      <w:pPr>
        <w:ind w:left="4680" w:hanging="360"/>
      </w:pPr>
      <w:rPr>
        <w:rFonts w:ascii="Symbol" w:hAnsi="Symbol" w:hint="default"/>
      </w:rPr>
    </w:lvl>
    <w:lvl w:ilvl="7" w:tplc="B1D0135E">
      <w:start w:val="1"/>
      <w:numFmt w:val="bullet"/>
      <w:lvlText w:val="o"/>
      <w:lvlJc w:val="left"/>
      <w:pPr>
        <w:ind w:left="5400" w:hanging="360"/>
      </w:pPr>
      <w:rPr>
        <w:rFonts w:ascii="Courier New" w:hAnsi="Courier New" w:hint="default"/>
      </w:rPr>
    </w:lvl>
    <w:lvl w:ilvl="8" w:tplc="3C864C72">
      <w:start w:val="1"/>
      <w:numFmt w:val="bullet"/>
      <w:lvlText w:val=""/>
      <w:lvlJc w:val="left"/>
      <w:pPr>
        <w:ind w:left="6120" w:hanging="360"/>
      </w:pPr>
      <w:rPr>
        <w:rFonts w:ascii="Wingdings" w:hAnsi="Wingdings" w:hint="default"/>
      </w:rPr>
    </w:lvl>
  </w:abstractNum>
  <w:abstractNum w:abstractNumId="33" w15:restartNumberingAfterBreak="0">
    <w:nsid w:val="7969C62C"/>
    <w:multiLevelType w:val="hybridMultilevel"/>
    <w:tmpl w:val="2376B822"/>
    <w:lvl w:ilvl="0" w:tplc="6298E79E">
      <w:start w:val="1"/>
      <w:numFmt w:val="bullet"/>
      <w:lvlText w:val=""/>
      <w:lvlJc w:val="left"/>
      <w:pPr>
        <w:ind w:left="720" w:hanging="360"/>
      </w:pPr>
      <w:rPr>
        <w:rFonts w:ascii="Symbol" w:hAnsi="Symbol" w:hint="default"/>
      </w:rPr>
    </w:lvl>
    <w:lvl w:ilvl="1" w:tplc="526A11D4">
      <w:start w:val="1"/>
      <w:numFmt w:val="bullet"/>
      <w:lvlText w:val="o"/>
      <w:lvlJc w:val="left"/>
      <w:pPr>
        <w:ind w:left="1440" w:hanging="360"/>
      </w:pPr>
      <w:rPr>
        <w:rFonts w:ascii="Courier New" w:hAnsi="Courier New" w:hint="default"/>
      </w:rPr>
    </w:lvl>
    <w:lvl w:ilvl="2" w:tplc="4E1258FA">
      <w:start w:val="1"/>
      <w:numFmt w:val="bullet"/>
      <w:lvlText w:val=""/>
      <w:lvlJc w:val="left"/>
      <w:pPr>
        <w:ind w:left="2160" w:hanging="360"/>
      </w:pPr>
      <w:rPr>
        <w:rFonts w:ascii="Wingdings" w:hAnsi="Wingdings" w:hint="default"/>
      </w:rPr>
    </w:lvl>
    <w:lvl w:ilvl="3" w:tplc="0598E9C6">
      <w:start w:val="1"/>
      <w:numFmt w:val="bullet"/>
      <w:lvlText w:val=""/>
      <w:lvlJc w:val="left"/>
      <w:pPr>
        <w:ind w:left="2880" w:hanging="360"/>
      </w:pPr>
      <w:rPr>
        <w:rFonts w:ascii="Symbol" w:hAnsi="Symbol" w:hint="default"/>
      </w:rPr>
    </w:lvl>
    <w:lvl w:ilvl="4" w:tplc="F2C035CC">
      <w:start w:val="1"/>
      <w:numFmt w:val="bullet"/>
      <w:lvlText w:val="o"/>
      <w:lvlJc w:val="left"/>
      <w:pPr>
        <w:ind w:left="3600" w:hanging="360"/>
      </w:pPr>
      <w:rPr>
        <w:rFonts w:ascii="Courier New" w:hAnsi="Courier New" w:hint="default"/>
      </w:rPr>
    </w:lvl>
    <w:lvl w:ilvl="5" w:tplc="300A6936">
      <w:start w:val="1"/>
      <w:numFmt w:val="bullet"/>
      <w:lvlText w:val=""/>
      <w:lvlJc w:val="left"/>
      <w:pPr>
        <w:ind w:left="4320" w:hanging="360"/>
      </w:pPr>
      <w:rPr>
        <w:rFonts w:ascii="Wingdings" w:hAnsi="Wingdings" w:hint="default"/>
      </w:rPr>
    </w:lvl>
    <w:lvl w:ilvl="6" w:tplc="A47001DC">
      <w:start w:val="1"/>
      <w:numFmt w:val="bullet"/>
      <w:lvlText w:val=""/>
      <w:lvlJc w:val="left"/>
      <w:pPr>
        <w:ind w:left="5040" w:hanging="360"/>
      </w:pPr>
      <w:rPr>
        <w:rFonts w:ascii="Symbol" w:hAnsi="Symbol" w:hint="default"/>
      </w:rPr>
    </w:lvl>
    <w:lvl w:ilvl="7" w:tplc="A82C5158">
      <w:start w:val="1"/>
      <w:numFmt w:val="bullet"/>
      <w:lvlText w:val="o"/>
      <w:lvlJc w:val="left"/>
      <w:pPr>
        <w:ind w:left="5760" w:hanging="360"/>
      </w:pPr>
      <w:rPr>
        <w:rFonts w:ascii="Courier New" w:hAnsi="Courier New" w:hint="default"/>
      </w:rPr>
    </w:lvl>
    <w:lvl w:ilvl="8" w:tplc="F1DE92BA">
      <w:start w:val="1"/>
      <w:numFmt w:val="bullet"/>
      <w:lvlText w:val=""/>
      <w:lvlJc w:val="left"/>
      <w:pPr>
        <w:ind w:left="6480" w:hanging="360"/>
      </w:pPr>
      <w:rPr>
        <w:rFonts w:ascii="Wingdings" w:hAnsi="Wingdings" w:hint="default"/>
      </w:rPr>
    </w:lvl>
  </w:abstractNum>
  <w:abstractNum w:abstractNumId="34" w15:restartNumberingAfterBreak="0">
    <w:nsid w:val="7AB5340C"/>
    <w:multiLevelType w:val="multilevel"/>
    <w:tmpl w:val="DF7E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2502F3"/>
    <w:multiLevelType w:val="multilevel"/>
    <w:tmpl w:val="4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7B7C1632"/>
    <w:multiLevelType w:val="multilevel"/>
    <w:tmpl w:val="8320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5516A1"/>
    <w:multiLevelType w:val="multilevel"/>
    <w:tmpl w:val="8130A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11294E"/>
    <w:multiLevelType w:val="hybridMultilevel"/>
    <w:tmpl w:val="24264FF8"/>
    <w:lvl w:ilvl="0" w:tplc="61A6B452">
      <w:start w:val="1"/>
      <w:numFmt w:val="bullet"/>
      <w:lvlText w:val=""/>
      <w:lvlJc w:val="left"/>
      <w:pPr>
        <w:ind w:left="720" w:hanging="360"/>
      </w:pPr>
      <w:rPr>
        <w:rFonts w:ascii="Symbol" w:hAnsi="Symbol" w:hint="default"/>
      </w:rPr>
    </w:lvl>
    <w:lvl w:ilvl="1" w:tplc="42D8ABB6">
      <w:start w:val="1"/>
      <w:numFmt w:val="bullet"/>
      <w:lvlText w:val="o"/>
      <w:lvlJc w:val="left"/>
      <w:pPr>
        <w:ind w:left="1440" w:hanging="360"/>
      </w:pPr>
      <w:rPr>
        <w:rFonts w:ascii="Courier New" w:hAnsi="Courier New" w:hint="default"/>
      </w:rPr>
    </w:lvl>
    <w:lvl w:ilvl="2" w:tplc="F80EC23C">
      <w:start w:val="1"/>
      <w:numFmt w:val="bullet"/>
      <w:lvlText w:val=""/>
      <w:lvlJc w:val="left"/>
      <w:pPr>
        <w:ind w:left="2160" w:hanging="360"/>
      </w:pPr>
      <w:rPr>
        <w:rFonts w:ascii="Wingdings" w:hAnsi="Wingdings" w:hint="default"/>
      </w:rPr>
    </w:lvl>
    <w:lvl w:ilvl="3" w:tplc="1292EBD6">
      <w:start w:val="1"/>
      <w:numFmt w:val="bullet"/>
      <w:lvlText w:val=""/>
      <w:lvlJc w:val="left"/>
      <w:pPr>
        <w:ind w:left="2880" w:hanging="360"/>
      </w:pPr>
      <w:rPr>
        <w:rFonts w:ascii="Symbol" w:hAnsi="Symbol" w:hint="default"/>
      </w:rPr>
    </w:lvl>
    <w:lvl w:ilvl="4" w:tplc="07440AF0">
      <w:start w:val="1"/>
      <w:numFmt w:val="bullet"/>
      <w:lvlText w:val="o"/>
      <w:lvlJc w:val="left"/>
      <w:pPr>
        <w:ind w:left="3600" w:hanging="360"/>
      </w:pPr>
      <w:rPr>
        <w:rFonts w:ascii="Courier New" w:hAnsi="Courier New" w:hint="default"/>
      </w:rPr>
    </w:lvl>
    <w:lvl w:ilvl="5" w:tplc="D428BD10">
      <w:start w:val="1"/>
      <w:numFmt w:val="bullet"/>
      <w:lvlText w:val=""/>
      <w:lvlJc w:val="left"/>
      <w:pPr>
        <w:ind w:left="4320" w:hanging="360"/>
      </w:pPr>
      <w:rPr>
        <w:rFonts w:ascii="Wingdings" w:hAnsi="Wingdings" w:hint="default"/>
      </w:rPr>
    </w:lvl>
    <w:lvl w:ilvl="6" w:tplc="C8607F08">
      <w:start w:val="1"/>
      <w:numFmt w:val="bullet"/>
      <w:lvlText w:val=""/>
      <w:lvlJc w:val="left"/>
      <w:pPr>
        <w:ind w:left="5040" w:hanging="360"/>
      </w:pPr>
      <w:rPr>
        <w:rFonts w:ascii="Symbol" w:hAnsi="Symbol" w:hint="default"/>
      </w:rPr>
    </w:lvl>
    <w:lvl w:ilvl="7" w:tplc="DA268ED4">
      <w:start w:val="1"/>
      <w:numFmt w:val="bullet"/>
      <w:lvlText w:val="o"/>
      <w:lvlJc w:val="left"/>
      <w:pPr>
        <w:ind w:left="5760" w:hanging="360"/>
      </w:pPr>
      <w:rPr>
        <w:rFonts w:ascii="Courier New" w:hAnsi="Courier New" w:hint="default"/>
      </w:rPr>
    </w:lvl>
    <w:lvl w:ilvl="8" w:tplc="008A2644">
      <w:start w:val="1"/>
      <w:numFmt w:val="bullet"/>
      <w:lvlText w:val=""/>
      <w:lvlJc w:val="left"/>
      <w:pPr>
        <w:ind w:left="6480" w:hanging="360"/>
      </w:pPr>
      <w:rPr>
        <w:rFonts w:ascii="Wingdings" w:hAnsi="Wingdings" w:hint="default"/>
      </w:rPr>
    </w:lvl>
  </w:abstractNum>
  <w:abstractNum w:abstractNumId="39" w15:restartNumberingAfterBreak="0">
    <w:nsid w:val="7E5258D9"/>
    <w:multiLevelType w:val="multilevel"/>
    <w:tmpl w:val="8ABA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1526003">
    <w:abstractNumId w:val="0"/>
  </w:num>
  <w:num w:numId="2" w16cid:durableId="1337226924">
    <w:abstractNumId w:val="1"/>
  </w:num>
  <w:num w:numId="3" w16cid:durableId="475490083">
    <w:abstractNumId w:val="23"/>
  </w:num>
  <w:num w:numId="4" w16cid:durableId="1537427190">
    <w:abstractNumId w:val="8"/>
  </w:num>
  <w:num w:numId="5" w16cid:durableId="1229652004">
    <w:abstractNumId w:val="2"/>
  </w:num>
  <w:num w:numId="6" w16cid:durableId="774057862">
    <w:abstractNumId w:val="32"/>
  </w:num>
  <w:num w:numId="7" w16cid:durableId="881017444">
    <w:abstractNumId w:val="29"/>
  </w:num>
  <w:num w:numId="8" w16cid:durableId="1706980390">
    <w:abstractNumId w:val="25"/>
  </w:num>
  <w:num w:numId="9" w16cid:durableId="582566092">
    <w:abstractNumId w:val="18"/>
  </w:num>
  <w:num w:numId="10" w16cid:durableId="30620188">
    <w:abstractNumId w:val="35"/>
  </w:num>
  <w:num w:numId="11" w16cid:durableId="1398823326">
    <w:abstractNumId w:val="20"/>
  </w:num>
  <w:num w:numId="12" w16cid:durableId="158884160">
    <w:abstractNumId w:val="4"/>
  </w:num>
  <w:num w:numId="13" w16cid:durableId="839857045">
    <w:abstractNumId w:val="7"/>
  </w:num>
  <w:num w:numId="14" w16cid:durableId="1624193104">
    <w:abstractNumId w:val="10"/>
  </w:num>
  <w:num w:numId="15" w16cid:durableId="574322118">
    <w:abstractNumId w:val="30"/>
  </w:num>
  <w:num w:numId="16" w16cid:durableId="265159309">
    <w:abstractNumId w:val="19"/>
  </w:num>
  <w:num w:numId="17" w16cid:durableId="699938569">
    <w:abstractNumId w:val="26"/>
  </w:num>
  <w:num w:numId="18" w16cid:durableId="1583685516">
    <w:abstractNumId w:val="22"/>
  </w:num>
  <w:num w:numId="19" w16cid:durableId="748964764">
    <w:abstractNumId w:val="3"/>
  </w:num>
  <w:num w:numId="20" w16cid:durableId="1586723346">
    <w:abstractNumId w:val="27"/>
  </w:num>
  <w:num w:numId="21" w16cid:durableId="1773671137">
    <w:abstractNumId w:val="21"/>
  </w:num>
  <w:num w:numId="22" w16cid:durableId="1402167970">
    <w:abstractNumId w:val="16"/>
  </w:num>
  <w:num w:numId="23" w16cid:durableId="1678381687">
    <w:abstractNumId w:val="33"/>
  </w:num>
  <w:num w:numId="24" w16cid:durableId="1824856313">
    <w:abstractNumId w:val="12"/>
  </w:num>
  <w:num w:numId="25" w16cid:durableId="1195313405">
    <w:abstractNumId w:val="38"/>
  </w:num>
  <w:num w:numId="26" w16cid:durableId="27999504">
    <w:abstractNumId w:val="13"/>
  </w:num>
  <w:num w:numId="27" w16cid:durableId="1108621897">
    <w:abstractNumId w:val="17"/>
  </w:num>
  <w:num w:numId="28" w16cid:durableId="684214053">
    <w:abstractNumId w:val="15"/>
  </w:num>
  <w:num w:numId="29" w16cid:durableId="1803882202">
    <w:abstractNumId w:val="31"/>
  </w:num>
  <w:num w:numId="30" w16cid:durableId="1838304916">
    <w:abstractNumId w:val="39"/>
  </w:num>
  <w:num w:numId="31" w16cid:durableId="1128671198">
    <w:abstractNumId w:val="6"/>
  </w:num>
  <w:num w:numId="32" w16cid:durableId="427432541">
    <w:abstractNumId w:val="37"/>
  </w:num>
  <w:num w:numId="33" w16cid:durableId="1905217137">
    <w:abstractNumId w:val="5"/>
  </w:num>
  <w:num w:numId="34" w16cid:durableId="398946964">
    <w:abstractNumId w:val="9"/>
  </w:num>
  <w:num w:numId="35" w16cid:durableId="1400179154">
    <w:abstractNumId w:val="28"/>
  </w:num>
  <w:num w:numId="36" w16cid:durableId="41369077">
    <w:abstractNumId w:val="36"/>
  </w:num>
  <w:num w:numId="37" w16cid:durableId="1583879887">
    <w:abstractNumId w:val="11"/>
  </w:num>
  <w:num w:numId="38" w16cid:durableId="355890025">
    <w:abstractNumId w:val="14"/>
  </w:num>
  <w:num w:numId="39" w16cid:durableId="2136826185">
    <w:abstractNumId w:val="24"/>
  </w:num>
  <w:num w:numId="40" w16cid:durableId="1997493135">
    <w:abstractNumId w:val="34"/>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0DC"/>
    <w:rsid w:val="00000144"/>
    <w:rsid w:val="0000073B"/>
    <w:rsid w:val="00000DD5"/>
    <w:rsid w:val="000026D9"/>
    <w:rsid w:val="00002EB6"/>
    <w:rsid w:val="00002F66"/>
    <w:rsid w:val="000033B4"/>
    <w:rsid w:val="00003610"/>
    <w:rsid w:val="0000533C"/>
    <w:rsid w:val="000054CF"/>
    <w:rsid w:val="00005E96"/>
    <w:rsid w:val="000063E4"/>
    <w:rsid w:val="000103A9"/>
    <w:rsid w:val="00010D21"/>
    <w:rsid w:val="000116AC"/>
    <w:rsid w:val="000118B9"/>
    <w:rsid w:val="000131DA"/>
    <w:rsid w:val="0001357B"/>
    <w:rsid w:val="00014B3A"/>
    <w:rsid w:val="00014BD3"/>
    <w:rsid w:val="0001529E"/>
    <w:rsid w:val="00015C2C"/>
    <w:rsid w:val="00015CA2"/>
    <w:rsid w:val="000169B8"/>
    <w:rsid w:val="00016E62"/>
    <w:rsid w:val="00017690"/>
    <w:rsid w:val="000206AF"/>
    <w:rsid w:val="000206B6"/>
    <w:rsid w:val="00023420"/>
    <w:rsid w:val="00023D18"/>
    <w:rsid w:val="00023F6B"/>
    <w:rsid w:val="00024492"/>
    <w:rsid w:val="00024DE4"/>
    <w:rsid w:val="00025373"/>
    <w:rsid w:val="00025E36"/>
    <w:rsid w:val="00026C31"/>
    <w:rsid w:val="00027225"/>
    <w:rsid w:val="00027857"/>
    <w:rsid w:val="00027DFB"/>
    <w:rsid w:val="00027E42"/>
    <w:rsid w:val="00030098"/>
    <w:rsid w:val="000308BC"/>
    <w:rsid w:val="00030E26"/>
    <w:rsid w:val="00031B7C"/>
    <w:rsid w:val="000322FB"/>
    <w:rsid w:val="00032990"/>
    <w:rsid w:val="00032E4A"/>
    <w:rsid w:val="00032FAF"/>
    <w:rsid w:val="0003355F"/>
    <w:rsid w:val="00033DB3"/>
    <w:rsid w:val="00033E56"/>
    <w:rsid w:val="0003441D"/>
    <w:rsid w:val="000349D5"/>
    <w:rsid w:val="000356E9"/>
    <w:rsid w:val="000359A2"/>
    <w:rsid w:val="00036A65"/>
    <w:rsid w:val="00037ABA"/>
    <w:rsid w:val="00040098"/>
    <w:rsid w:val="00040166"/>
    <w:rsid w:val="000418F9"/>
    <w:rsid w:val="0004190C"/>
    <w:rsid w:val="00041991"/>
    <w:rsid w:val="00041FC6"/>
    <w:rsid w:val="00042E6C"/>
    <w:rsid w:val="00043332"/>
    <w:rsid w:val="00043FD8"/>
    <w:rsid w:val="0004469C"/>
    <w:rsid w:val="00044D86"/>
    <w:rsid w:val="00044E00"/>
    <w:rsid w:val="00045020"/>
    <w:rsid w:val="000450E6"/>
    <w:rsid w:val="0004514B"/>
    <w:rsid w:val="000451E3"/>
    <w:rsid w:val="0004523D"/>
    <w:rsid w:val="00045641"/>
    <w:rsid w:val="0004596E"/>
    <w:rsid w:val="00045AEE"/>
    <w:rsid w:val="00045E7F"/>
    <w:rsid w:val="00045F62"/>
    <w:rsid w:val="000461C4"/>
    <w:rsid w:val="00046763"/>
    <w:rsid w:val="000469B4"/>
    <w:rsid w:val="0004774B"/>
    <w:rsid w:val="00050954"/>
    <w:rsid w:val="000509C8"/>
    <w:rsid w:val="000517C8"/>
    <w:rsid w:val="00051958"/>
    <w:rsid w:val="0005196A"/>
    <w:rsid w:val="00051CA3"/>
    <w:rsid w:val="00051E6F"/>
    <w:rsid w:val="000530E0"/>
    <w:rsid w:val="00053181"/>
    <w:rsid w:val="000536BD"/>
    <w:rsid w:val="000543D7"/>
    <w:rsid w:val="000544BD"/>
    <w:rsid w:val="00054526"/>
    <w:rsid w:val="00054A1D"/>
    <w:rsid w:val="00054BAA"/>
    <w:rsid w:val="00055003"/>
    <w:rsid w:val="00055D1A"/>
    <w:rsid w:val="0005611A"/>
    <w:rsid w:val="0005642C"/>
    <w:rsid w:val="00056450"/>
    <w:rsid w:val="00056FD8"/>
    <w:rsid w:val="0005714A"/>
    <w:rsid w:val="00057922"/>
    <w:rsid w:val="0006039F"/>
    <w:rsid w:val="000604CC"/>
    <w:rsid w:val="00060A55"/>
    <w:rsid w:val="0006167E"/>
    <w:rsid w:val="00061A10"/>
    <w:rsid w:val="00061AB3"/>
    <w:rsid w:val="00062099"/>
    <w:rsid w:val="00062133"/>
    <w:rsid w:val="000622D2"/>
    <w:rsid w:val="00063F57"/>
    <w:rsid w:val="000647E9"/>
    <w:rsid w:val="0006517C"/>
    <w:rsid w:val="00065F4D"/>
    <w:rsid w:val="00065F74"/>
    <w:rsid w:val="00067971"/>
    <w:rsid w:val="00067CB7"/>
    <w:rsid w:val="00067DD5"/>
    <w:rsid w:val="00067F4F"/>
    <w:rsid w:val="00067F65"/>
    <w:rsid w:val="00070044"/>
    <w:rsid w:val="00070EC0"/>
    <w:rsid w:val="00071A73"/>
    <w:rsid w:val="00071B83"/>
    <w:rsid w:val="00071C74"/>
    <w:rsid w:val="0007240E"/>
    <w:rsid w:val="0007320F"/>
    <w:rsid w:val="00073C09"/>
    <w:rsid w:val="0007477F"/>
    <w:rsid w:val="00074DF1"/>
    <w:rsid w:val="0007530B"/>
    <w:rsid w:val="000757DC"/>
    <w:rsid w:val="00075D01"/>
    <w:rsid w:val="00076D08"/>
    <w:rsid w:val="0008027B"/>
    <w:rsid w:val="00081593"/>
    <w:rsid w:val="00081632"/>
    <w:rsid w:val="000820D5"/>
    <w:rsid w:val="00082174"/>
    <w:rsid w:val="0008260B"/>
    <w:rsid w:val="00082BE8"/>
    <w:rsid w:val="00084658"/>
    <w:rsid w:val="00084A19"/>
    <w:rsid w:val="00084FAF"/>
    <w:rsid w:val="00085365"/>
    <w:rsid w:val="00085756"/>
    <w:rsid w:val="00085E22"/>
    <w:rsid w:val="0008629E"/>
    <w:rsid w:val="000862CD"/>
    <w:rsid w:val="000865C5"/>
    <w:rsid w:val="00087A68"/>
    <w:rsid w:val="0009173F"/>
    <w:rsid w:val="00091EAD"/>
    <w:rsid w:val="00091F01"/>
    <w:rsid w:val="00092416"/>
    <w:rsid w:val="0009265E"/>
    <w:rsid w:val="00092D9C"/>
    <w:rsid w:val="0009314D"/>
    <w:rsid w:val="0009417C"/>
    <w:rsid w:val="00094C16"/>
    <w:rsid w:val="00094CAF"/>
    <w:rsid w:val="00094F05"/>
    <w:rsid w:val="00095DD3"/>
    <w:rsid w:val="00096E86"/>
    <w:rsid w:val="00097255"/>
    <w:rsid w:val="00097A05"/>
    <w:rsid w:val="000A1950"/>
    <w:rsid w:val="000A1C14"/>
    <w:rsid w:val="000A2327"/>
    <w:rsid w:val="000A2FAA"/>
    <w:rsid w:val="000A3576"/>
    <w:rsid w:val="000A36C8"/>
    <w:rsid w:val="000A3911"/>
    <w:rsid w:val="000A48F2"/>
    <w:rsid w:val="000A4E5F"/>
    <w:rsid w:val="000A4F45"/>
    <w:rsid w:val="000A5400"/>
    <w:rsid w:val="000A5D83"/>
    <w:rsid w:val="000A5F51"/>
    <w:rsid w:val="000A66D6"/>
    <w:rsid w:val="000A74A7"/>
    <w:rsid w:val="000A7847"/>
    <w:rsid w:val="000A7D29"/>
    <w:rsid w:val="000A7E01"/>
    <w:rsid w:val="000B0E2F"/>
    <w:rsid w:val="000B178B"/>
    <w:rsid w:val="000B1BFD"/>
    <w:rsid w:val="000B254B"/>
    <w:rsid w:val="000B2E0C"/>
    <w:rsid w:val="000B2F32"/>
    <w:rsid w:val="000B3018"/>
    <w:rsid w:val="000B413C"/>
    <w:rsid w:val="000B42DA"/>
    <w:rsid w:val="000B4C69"/>
    <w:rsid w:val="000B5304"/>
    <w:rsid w:val="000B578D"/>
    <w:rsid w:val="000B59C1"/>
    <w:rsid w:val="000B5AA4"/>
    <w:rsid w:val="000B5DE5"/>
    <w:rsid w:val="000B5E63"/>
    <w:rsid w:val="000B661F"/>
    <w:rsid w:val="000B66B5"/>
    <w:rsid w:val="000B7653"/>
    <w:rsid w:val="000B7E0B"/>
    <w:rsid w:val="000C014E"/>
    <w:rsid w:val="000C022F"/>
    <w:rsid w:val="000C0837"/>
    <w:rsid w:val="000C0B56"/>
    <w:rsid w:val="000C0D7A"/>
    <w:rsid w:val="000C0DE8"/>
    <w:rsid w:val="000C0FD0"/>
    <w:rsid w:val="000C1D39"/>
    <w:rsid w:val="000C1D9B"/>
    <w:rsid w:val="000C1E60"/>
    <w:rsid w:val="000C35EB"/>
    <w:rsid w:val="000C3D1D"/>
    <w:rsid w:val="000C427D"/>
    <w:rsid w:val="000C5012"/>
    <w:rsid w:val="000C56DB"/>
    <w:rsid w:val="000C58C9"/>
    <w:rsid w:val="000C5C55"/>
    <w:rsid w:val="000C5E30"/>
    <w:rsid w:val="000C6640"/>
    <w:rsid w:val="000C6E0B"/>
    <w:rsid w:val="000C7292"/>
    <w:rsid w:val="000C7ABF"/>
    <w:rsid w:val="000D03CE"/>
    <w:rsid w:val="000D0A44"/>
    <w:rsid w:val="000D0BD0"/>
    <w:rsid w:val="000D0D22"/>
    <w:rsid w:val="000D14F2"/>
    <w:rsid w:val="000D16BF"/>
    <w:rsid w:val="000D232D"/>
    <w:rsid w:val="000D26B7"/>
    <w:rsid w:val="000D27BE"/>
    <w:rsid w:val="000D28BE"/>
    <w:rsid w:val="000D2BF5"/>
    <w:rsid w:val="000D2CC1"/>
    <w:rsid w:val="000D3179"/>
    <w:rsid w:val="000D4010"/>
    <w:rsid w:val="000D43A2"/>
    <w:rsid w:val="000D4572"/>
    <w:rsid w:val="000D4A34"/>
    <w:rsid w:val="000D4B3A"/>
    <w:rsid w:val="000D4D58"/>
    <w:rsid w:val="000D552B"/>
    <w:rsid w:val="000D58C1"/>
    <w:rsid w:val="000D738B"/>
    <w:rsid w:val="000D7595"/>
    <w:rsid w:val="000E0B02"/>
    <w:rsid w:val="000E1823"/>
    <w:rsid w:val="000E1CF2"/>
    <w:rsid w:val="000E2081"/>
    <w:rsid w:val="000E22C8"/>
    <w:rsid w:val="000E275A"/>
    <w:rsid w:val="000E2B4C"/>
    <w:rsid w:val="000E33A9"/>
    <w:rsid w:val="000E36C6"/>
    <w:rsid w:val="000E3C61"/>
    <w:rsid w:val="000E3D4B"/>
    <w:rsid w:val="000E430E"/>
    <w:rsid w:val="000E4582"/>
    <w:rsid w:val="000E6B7F"/>
    <w:rsid w:val="000E79BE"/>
    <w:rsid w:val="000F1762"/>
    <w:rsid w:val="000F1A20"/>
    <w:rsid w:val="000F1B48"/>
    <w:rsid w:val="000F1DB5"/>
    <w:rsid w:val="000F2391"/>
    <w:rsid w:val="000F2667"/>
    <w:rsid w:val="000F2C7D"/>
    <w:rsid w:val="000F305E"/>
    <w:rsid w:val="000F36EB"/>
    <w:rsid w:val="000F3944"/>
    <w:rsid w:val="000F3D8C"/>
    <w:rsid w:val="000F3FFE"/>
    <w:rsid w:val="000F42B0"/>
    <w:rsid w:val="000F4AA2"/>
    <w:rsid w:val="000F5797"/>
    <w:rsid w:val="000F59E4"/>
    <w:rsid w:val="000F6267"/>
    <w:rsid w:val="000F6529"/>
    <w:rsid w:val="000F6A43"/>
    <w:rsid w:val="000F7000"/>
    <w:rsid w:val="000F75B9"/>
    <w:rsid w:val="000F7BD5"/>
    <w:rsid w:val="00100458"/>
    <w:rsid w:val="001007C1"/>
    <w:rsid w:val="0010190B"/>
    <w:rsid w:val="00101C23"/>
    <w:rsid w:val="00101D54"/>
    <w:rsid w:val="00102DA4"/>
    <w:rsid w:val="00103317"/>
    <w:rsid w:val="001034FD"/>
    <w:rsid w:val="00103DB0"/>
    <w:rsid w:val="00103E7C"/>
    <w:rsid w:val="0010422C"/>
    <w:rsid w:val="00104C2B"/>
    <w:rsid w:val="00105061"/>
    <w:rsid w:val="001052C1"/>
    <w:rsid w:val="00105AFB"/>
    <w:rsid w:val="00105B32"/>
    <w:rsid w:val="00105E31"/>
    <w:rsid w:val="0010613E"/>
    <w:rsid w:val="0010622B"/>
    <w:rsid w:val="001064C2"/>
    <w:rsid w:val="00106987"/>
    <w:rsid w:val="00106CF9"/>
    <w:rsid w:val="00106E50"/>
    <w:rsid w:val="00107CF2"/>
    <w:rsid w:val="00111496"/>
    <w:rsid w:val="0011240F"/>
    <w:rsid w:val="001131E2"/>
    <w:rsid w:val="001135C5"/>
    <w:rsid w:val="00114361"/>
    <w:rsid w:val="00114C27"/>
    <w:rsid w:val="00114C9A"/>
    <w:rsid w:val="001159C8"/>
    <w:rsid w:val="001173B8"/>
    <w:rsid w:val="001175C3"/>
    <w:rsid w:val="00120083"/>
    <w:rsid w:val="00120153"/>
    <w:rsid w:val="00120CC6"/>
    <w:rsid w:val="00120E01"/>
    <w:rsid w:val="00120F81"/>
    <w:rsid w:val="00120FC3"/>
    <w:rsid w:val="001214C0"/>
    <w:rsid w:val="0012204A"/>
    <w:rsid w:val="0012281C"/>
    <w:rsid w:val="0012287C"/>
    <w:rsid w:val="00122C07"/>
    <w:rsid w:val="001230ED"/>
    <w:rsid w:val="001234D9"/>
    <w:rsid w:val="0012480B"/>
    <w:rsid w:val="00124AB7"/>
    <w:rsid w:val="00125044"/>
    <w:rsid w:val="001253D7"/>
    <w:rsid w:val="0012638F"/>
    <w:rsid w:val="00126C1F"/>
    <w:rsid w:val="00126C98"/>
    <w:rsid w:val="00126ECD"/>
    <w:rsid w:val="00127128"/>
    <w:rsid w:val="00127F97"/>
    <w:rsid w:val="00127FF6"/>
    <w:rsid w:val="00130C99"/>
    <w:rsid w:val="001324CE"/>
    <w:rsid w:val="00132733"/>
    <w:rsid w:val="00132907"/>
    <w:rsid w:val="00132AAF"/>
    <w:rsid w:val="00133473"/>
    <w:rsid w:val="001338ED"/>
    <w:rsid w:val="00133BB2"/>
    <w:rsid w:val="00133EA2"/>
    <w:rsid w:val="00133FEB"/>
    <w:rsid w:val="00134D06"/>
    <w:rsid w:val="0013500B"/>
    <w:rsid w:val="00136332"/>
    <w:rsid w:val="00136AC9"/>
    <w:rsid w:val="00136C01"/>
    <w:rsid w:val="00137288"/>
    <w:rsid w:val="001377CA"/>
    <w:rsid w:val="00137D0B"/>
    <w:rsid w:val="00139038"/>
    <w:rsid w:val="00141759"/>
    <w:rsid w:val="00141D05"/>
    <w:rsid w:val="00141E89"/>
    <w:rsid w:val="001422AA"/>
    <w:rsid w:val="001422FA"/>
    <w:rsid w:val="00142B63"/>
    <w:rsid w:val="00143112"/>
    <w:rsid w:val="00143DA3"/>
    <w:rsid w:val="00143FA3"/>
    <w:rsid w:val="00144F8F"/>
    <w:rsid w:val="00146795"/>
    <w:rsid w:val="001467C4"/>
    <w:rsid w:val="00146A26"/>
    <w:rsid w:val="00146BC4"/>
    <w:rsid w:val="00150D5D"/>
    <w:rsid w:val="00151194"/>
    <w:rsid w:val="001520D4"/>
    <w:rsid w:val="001521EE"/>
    <w:rsid w:val="00152FDE"/>
    <w:rsid w:val="001533C8"/>
    <w:rsid w:val="0015350B"/>
    <w:rsid w:val="00153636"/>
    <w:rsid w:val="00153A4E"/>
    <w:rsid w:val="00153B43"/>
    <w:rsid w:val="00153EA5"/>
    <w:rsid w:val="0015472E"/>
    <w:rsid w:val="001551B5"/>
    <w:rsid w:val="0015549B"/>
    <w:rsid w:val="00155505"/>
    <w:rsid w:val="00156443"/>
    <w:rsid w:val="001566A0"/>
    <w:rsid w:val="001571C3"/>
    <w:rsid w:val="001573CE"/>
    <w:rsid w:val="00157436"/>
    <w:rsid w:val="00157741"/>
    <w:rsid w:val="00157B43"/>
    <w:rsid w:val="00161FCE"/>
    <w:rsid w:val="00164841"/>
    <w:rsid w:val="00164A29"/>
    <w:rsid w:val="0016559A"/>
    <w:rsid w:val="0016570A"/>
    <w:rsid w:val="001660D8"/>
    <w:rsid w:val="0016650F"/>
    <w:rsid w:val="0016714C"/>
    <w:rsid w:val="00167322"/>
    <w:rsid w:val="001678C0"/>
    <w:rsid w:val="001714DB"/>
    <w:rsid w:val="00172CCE"/>
    <w:rsid w:val="00172E00"/>
    <w:rsid w:val="00172E66"/>
    <w:rsid w:val="00172FBB"/>
    <w:rsid w:val="00173361"/>
    <w:rsid w:val="001738AF"/>
    <w:rsid w:val="00174264"/>
    <w:rsid w:val="0017430B"/>
    <w:rsid w:val="00174FC5"/>
    <w:rsid w:val="0017618F"/>
    <w:rsid w:val="00176467"/>
    <w:rsid w:val="00176CE2"/>
    <w:rsid w:val="0017713E"/>
    <w:rsid w:val="0017773A"/>
    <w:rsid w:val="00177838"/>
    <w:rsid w:val="00177B20"/>
    <w:rsid w:val="00177B73"/>
    <w:rsid w:val="00180701"/>
    <w:rsid w:val="00180812"/>
    <w:rsid w:val="00180F88"/>
    <w:rsid w:val="00181A6D"/>
    <w:rsid w:val="00182368"/>
    <w:rsid w:val="0018264C"/>
    <w:rsid w:val="001837ED"/>
    <w:rsid w:val="001838B1"/>
    <w:rsid w:val="00183E4E"/>
    <w:rsid w:val="00184422"/>
    <w:rsid w:val="0018601B"/>
    <w:rsid w:val="00186FDC"/>
    <w:rsid w:val="00187117"/>
    <w:rsid w:val="001872F9"/>
    <w:rsid w:val="00190084"/>
    <w:rsid w:val="0019061D"/>
    <w:rsid w:val="00190734"/>
    <w:rsid w:val="00191A4F"/>
    <w:rsid w:val="00191B3B"/>
    <w:rsid w:val="00191F74"/>
    <w:rsid w:val="001926CF"/>
    <w:rsid w:val="00192A14"/>
    <w:rsid w:val="0019373D"/>
    <w:rsid w:val="00193818"/>
    <w:rsid w:val="00194B96"/>
    <w:rsid w:val="00194C68"/>
    <w:rsid w:val="00194C88"/>
    <w:rsid w:val="00194CCA"/>
    <w:rsid w:val="00194E1C"/>
    <w:rsid w:val="00194F15"/>
    <w:rsid w:val="00195040"/>
    <w:rsid w:val="00195477"/>
    <w:rsid w:val="001971B4"/>
    <w:rsid w:val="0019746E"/>
    <w:rsid w:val="00197B34"/>
    <w:rsid w:val="00197DB8"/>
    <w:rsid w:val="00197E6B"/>
    <w:rsid w:val="001A09F3"/>
    <w:rsid w:val="001A0AEC"/>
    <w:rsid w:val="001A13CA"/>
    <w:rsid w:val="001A14F8"/>
    <w:rsid w:val="001A1E3E"/>
    <w:rsid w:val="001A2856"/>
    <w:rsid w:val="001A32BA"/>
    <w:rsid w:val="001A32D4"/>
    <w:rsid w:val="001A3337"/>
    <w:rsid w:val="001A393F"/>
    <w:rsid w:val="001A395B"/>
    <w:rsid w:val="001A3CAE"/>
    <w:rsid w:val="001A42A2"/>
    <w:rsid w:val="001A4515"/>
    <w:rsid w:val="001A4F5A"/>
    <w:rsid w:val="001A50C7"/>
    <w:rsid w:val="001A5852"/>
    <w:rsid w:val="001A6835"/>
    <w:rsid w:val="001A6AF7"/>
    <w:rsid w:val="001A6E97"/>
    <w:rsid w:val="001A6F64"/>
    <w:rsid w:val="001A7183"/>
    <w:rsid w:val="001A7763"/>
    <w:rsid w:val="001A777B"/>
    <w:rsid w:val="001A78CF"/>
    <w:rsid w:val="001A7B4A"/>
    <w:rsid w:val="001A7E54"/>
    <w:rsid w:val="001B079F"/>
    <w:rsid w:val="001B0BB8"/>
    <w:rsid w:val="001B10BB"/>
    <w:rsid w:val="001B14D7"/>
    <w:rsid w:val="001B2195"/>
    <w:rsid w:val="001B2DA1"/>
    <w:rsid w:val="001B3C82"/>
    <w:rsid w:val="001B40D2"/>
    <w:rsid w:val="001B5202"/>
    <w:rsid w:val="001B5399"/>
    <w:rsid w:val="001B543D"/>
    <w:rsid w:val="001B5A58"/>
    <w:rsid w:val="001B5DCA"/>
    <w:rsid w:val="001B67FE"/>
    <w:rsid w:val="001B6816"/>
    <w:rsid w:val="001B7A40"/>
    <w:rsid w:val="001B7E99"/>
    <w:rsid w:val="001C02A4"/>
    <w:rsid w:val="001C1132"/>
    <w:rsid w:val="001C1454"/>
    <w:rsid w:val="001C188E"/>
    <w:rsid w:val="001C2E5A"/>
    <w:rsid w:val="001C39A7"/>
    <w:rsid w:val="001C4991"/>
    <w:rsid w:val="001C5120"/>
    <w:rsid w:val="001C536B"/>
    <w:rsid w:val="001C54CD"/>
    <w:rsid w:val="001C577A"/>
    <w:rsid w:val="001C5A37"/>
    <w:rsid w:val="001C5A8F"/>
    <w:rsid w:val="001C5B91"/>
    <w:rsid w:val="001C5CEB"/>
    <w:rsid w:val="001C6B28"/>
    <w:rsid w:val="001C6BFA"/>
    <w:rsid w:val="001C6FB8"/>
    <w:rsid w:val="001C7319"/>
    <w:rsid w:val="001C7F5B"/>
    <w:rsid w:val="001D0109"/>
    <w:rsid w:val="001D0892"/>
    <w:rsid w:val="001D0937"/>
    <w:rsid w:val="001D0EDC"/>
    <w:rsid w:val="001D16E1"/>
    <w:rsid w:val="001D1786"/>
    <w:rsid w:val="001D1DD7"/>
    <w:rsid w:val="001D2E36"/>
    <w:rsid w:val="001D3659"/>
    <w:rsid w:val="001D4C0D"/>
    <w:rsid w:val="001D5242"/>
    <w:rsid w:val="001D5292"/>
    <w:rsid w:val="001D5872"/>
    <w:rsid w:val="001D5D14"/>
    <w:rsid w:val="001D5FB5"/>
    <w:rsid w:val="001D6E38"/>
    <w:rsid w:val="001D7212"/>
    <w:rsid w:val="001D7A4D"/>
    <w:rsid w:val="001D7AA9"/>
    <w:rsid w:val="001D7E66"/>
    <w:rsid w:val="001E0C9D"/>
    <w:rsid w:val="001E0F1A"/>
    <w:rsid w:val="001E13A8"/>
    <w:rsid w:val="001E1D13"/>
    <w:rsid w:val="001E2F66"/>
    <w:rsid w:val="001E4C38"/>
    <w:rsid w:val="001E5A37"/>
    <w:rsid w:val="001E5EDD"/>
    <w:rsid w:val="001E6E7E"/>
    <w:rsid w:val="001E76C5"/>
    <w:rsid w:val="001E7BE4"/>
    <w:rsid w:val="001E7DBC"/>
    <w:rsid w:val="001F10CC"/>
    <w:rsid w:val="001F2210"/>
    <w:rsid w:val="001F2795"/>
    <w:rsid w:val="001F2A90"/>
    <w:rsid w:val="001F2D66"/>
    <w:rsid w:val="001F4AE4"/>
    <w:rsid w:val="001F4CD7"/>
    <w:rsid w:val="001F6CFF"/>
    <w:rsid w:val="001F770C"/>
    <w:rsid w:val="001F7C5B"/>
    <w:rsid w:val="00200621"/>
    <w:rsid w:val="0020153F"/>
    <w:rsid w:val="002020BE"/>
    <w:rsid w:val="00202416"/>
    <w:rsid w:val="00202882"/>
    <w:rsid w:val="00202EAD"/>
    <w:rsid w:val="002031AD"/>
    <w:rsid w:val="00203A75"/>
    <w:rsid w:val="00203B33"/>
    <w:rsid w:val="00204144"/>
    <w:rsid w:val="00204D53"/>
    <w:rsid w:val="00205F5F"/>
    <w:rsid w:val="00206265"/>
    <w:rsid w:val="002065F6"/>
    <w:rsid w:val="00206D4F"/>
    <w:rsid w:val="0021005E"/>
    <w:rsid w:val="0021042A"/>
    <w:rsid w:val="002104BB"/>
    <w:rsid w:val="00210789"/>
    <w:rsid w:val="0021124A"/>
    <w:rsid w:val="00211250"/>
    <w:rsid w:val="002122EE"/>
    <w:rsid w:val="002125AF"/>
    <w:rsid w:val="00213047"/>
    <w:rsid w:val="0021432B"/>
    <w:rsid w:val="00214D78"/>
    <w:rsid w:val="00215490"/>
    <w:rsid w:val="00215C1E"/>
    <w:rsid w:val="0021642F"/>
    <w:rsid w:val="00216729"/>
    <w:rsid w:val="0021732D"/>
    <w:rsid w:val="002179DC"/>
    <w:rsid w:val="00220217"/>
    <w:rsid w:val="00220644"/>
    <w:rsid w:val="0022094B"/>
    <w:rsid w:val="002218C5"/>
    <w:rsid w:val="00221A35"/>
    <w:rsid w:val="00221C03"/>
    <w:rsid w:val="00221F22"/>
    <w:rsid w:val="00222148"/>
    <w:rsid w:val="00222E3A"/>
    <w:rsid w:val="0022344C"/>
    <w:rsid w:val="00223F92"/>
    <w:rsid w:val="002254E2"/>
    <w:rsid w:val="002265E0"/>
    <w:rsid w:val="0022693A"/>
    <w:rsid w:val="00227573"/>
    <w:rsid w:val="0023031D"/>
    <w:rsid w:val="00230377"/>
    <w:rsid w:val="00230AF7"/>
    <w:rsid w:val="00230AFD"/>
    <w:rsid w:val="00230DE4"/>
    <w:rsid w:val="00231719"/>
    <w:rsid w:val="002319B3"/>
    <w:rsid w:val="00232779"/>
    <w:rsid w:val="002329B8"/>
    <w:rsid w:val="00233500"/>
    <w:rsid w:val="00233F00"/>
    <w:rsid w:val="0023599A"/>
    <w:rsid w:val="00235CE6"/>
    <w:rsid w:val="002363D3"/>
    <w:rsid w:val="00236936"/>
    <w:rsid w:val="00236ABE"/>
    <w:rsid w:val="00237D11"/>
    <w:rsid w:val="002400A5"/>
    <w:rsid w:val="00240908"/>
    <w:rsid w:val="002416F0"/>
    <w:rsid w:val="0024172A"/>
    <w:rsid w:val="00241CBF"/>
    <w:rsid w:val="00241EA6"/>
    <w:rsid w:val="00242051"/>
    <w:rsid w:val="00242587"/>
    <w:rsid w:val="0024340C"/>
    <w:rsid w:val="00243D29"/>
    <w:rsid w:val="002444EC"/>
    <w:rsid w:val="00245240"/>
    <w:rsid w:val="002452D0"/>
    <w:rsid w:val="00245BF7"/>
    <w:rsid w:val="00246372"/>
    <w:rsid w:val="00246F74"/>
    <w:rsid w:val="002470C0"/>
    <w:rsid w:val="00247C75"/>
    <w:rsid w:val="00250117"/>
    <w:rsid w:val="00251BB3"/>
    <w:rsid w:val="002520E2"/>
    <w:rsid w:val="00252673"/>
    <w:rsid w:val="00252679"/>
    <w:rsid w:val="00254264"/>
    <w:rsid w:val="002542D5"/>
    <w:rsid w:val="00254A07"/>
    <w:rsid w:val="00254F6C"/>
    <w:rsid w:val="002554CD"/>
    <w:rsid w:val="002555CA"/>
    <w:rsid w:val="00256B62"/>
    <w:rsid w:val="00257BA8"/>
    <w:rsid w:val="00257F80"/>
    <w:rsid w:val="0026077D"/>
    <w:rsid w:val="00260A5F"/>
    <w:rsid w:val="002615C8"/>
    <w:rsid w:val="002619C8"/>
    <w:rsid w:val="002620FA"/>
    <w:rsid w:val="00262C4A"/>
    <w:rsid w:val="00263B54"/>
    <w:rsid w:val="0026409A"/>
    <w:rsid w:val="00264342"/>
    <w:rsid w:val="00264368"/>
    <w:rsid w:val="002644C9"/>
    <w:rsid w:val="00264C4E"/>
    <w:rsid w:val="002656B9"/>
    <w:rsid w:val="002657F1"/>
    <w:rsid w:val="0026585C"/>
    <w:rsid w:val="00265B17"/>
    <w:rsid w:val="00265E04"/>
    <w:rsid w:val="00266494"/>
    <w:rsid w:val="002671C5"/>
    <w:rsid w:val="0026733F"/>
    <w:rsid w:val="00267FC2"/>
    <w:rsid w:val="002707AE"/>
    <w:rsid w:val="002709C7"/>
    <w:rsid w:val="00270C3F"/>
    <w:rsid w:val="00270D85"/>
    <w:rsid w:val="00271898"/>
    <w:rsid w:val="00271CF1"/>
    <w:rsid w:val="002740C0"/>
    <w:rsid w:val="002740CC"/>
    <w:rsid w:val="00275098"/>
    <w:rsid w:val="00275271"/>
    <w:rsid w:val="002753BB"/>
    <w:rsid w:val="00275677"/>
    <w:rsid w:val="00275C3E"/>
    <w:rsid w:val="00275F8A"/>
    <w:rsid w:val="00276192"/>
    <w:rsid w:val="002762E9"/>
    <w:rsid w:val="00276757"/>
    <w:rsid w:val="00277B7A"/>
    <w:rsid w:val="00280234"/>
    <w:rsid w:val="00280925"/>
    <w:rsid w:val="00280BBE"/>
    <w:rsid w:val="002819CB"/>
    <w:rsid w:val="00281C6F"/>
    <w:rsid w:val="00281CBA"/>
    <w:rsid w:val="00282AFB"/>
    <w:rsid w:val="00283114"/>
    <w:rsid w:val="002832BB"/>
    <w:rsid w:val="002834DF"/>
    <w:rsid w:val="00284FE5"/>
    <w:rsid w:val="00285880"/>
    <w:rsid w:val="00285B93"/>
    <w:rsid w:val="00286BBE"/>
    <w:rsid w:val="00286E7B"/>
    <w:rsid w:val="00287B04"/>
    <w:rsid w:val="00287BA1"/>
    <w:rsid w:val="00287D4D"/>
    <w:rsid w:val="00290AD6"/>
    <w:rsid w:val="00291C0E"/>
    <w:rsid w:val="00291CD8"/>
    <w:rsid w:val="0029241B"/>
    <w:rsid w:val="00292A26"/>
    <w:rsid w:val="0029340A"/>
    <w:rsid w:val="00293935"/>
    <w:rsid w:val="00293B83"/>
    <w:rsid w:val="00293C33"/>
    <w:rsid w:val="00294ADD"/>
    <w:rsid w:val="00294CC9"/>
    <w:rsid w:val="00295D34"/>
    <w:rsid w:val="00295E80"/>
    <w:rsid w:val="002961DE"/>
    <w:rsid w:val="0029672C"/>
    <w:rsid w:val="00297747"/>
    <w:rsid w:val="002A0197"/>
    <w:rsid w:val="002A0278"/>
    <w:rsid w:val="002A0342"/>
    <w:rsid w:val="002A042A"/>
    <w:rsid w:val="002A1291"/>
    <w:rsid w:val="002A13BA"/>
    <w:rsid w:val="002A1EF8"/>
    <w:rsid w:val="002A26A1"/>
    <w:rsid w:val="002A295C"/>
    <w:rsid w:val="002A2ACF"/>
    <w:rsid w:val="002A3195"/>
    <w:rsid w:val="002A332B"/>
    <w:rsid w:val="002A5736"/>
    <w:rsid w:val="002A580E"/>
    <w:rsid w:val="002A59B7"/>
    <w:rsid w:val="002A5C2D"/>
    <w:rsid w:val="002A5F97"/>
    <w:rsid w:val="002A632B"/>
    <w:rsid w:val="002A63CC"/>
    <w:rsid w:val="002A6B20"/>
    <w:rsid w:val="002A737D"/>
    <w:rsid w:val="002A7484"/>
    <w:rsid w:val="002A758F"/>
    <w:rsid w:val="002A7A7D"/>
    <w:rsid w:val="002B06A5"/>
    <w:rsid w:val="002B07A2"/>
    <w:rsid w:val="002B0956"/>
    <w:rsid w:val="002B0FC4"/>
    <w:rsid w:val="002B1E87"/>
    <w:rsid w:val="002B27F7"/>
    <w:rsid w:val="002B2810"/>
    <w:rsid w:val="002B4098"/>
    <w:rsid w:val="002B4243"/>
    <w:rsid w:val="002B4294"/>
    <w:rsid w:val="002B4D42"/>
    <w:rsid w:val="002B4DCF"/>
    <w:rsid w:val="002B5E5D"/>
    <w:rsid w:val="002B6573"/>
    <w:rsid w:val="002B6BA9"/>
    <w:rsid w:val="002B71A3"/>
    <w:rsid w:val="002B7C75"/>
    <w:rsid w:val="002C08A3"/>
    <w:rsid w:val="002C09E2"/>
    <w:rsid w:val="002C0AE9"/>
    <w:rsid w:val="002C1247"/>
    <w:rsid w:val="002C1A62"/>
    <w:rsid w:val="002C2054"/>
    <w:rsid w:val="002C31CE"/>
    <w:rsid w:val="002C4615"/>
    <w:rsid w:val="002C4899"/>
    <w:rsid w:val="002C58BD"/>
    <w:rsid w:val="002C5C4D"/>
    <w:rsid w:val="002C620F"/>
    <w:rsid w:val="002C7157"/>
    <w:rsid w:val="002D04B3"/>
    <w:rsid w:val="002D087A"/>
    <w:rsid w:val="002D23AB"/>
    <w:rsid w:val="002D2428"/>
    <w:rsid w:val="002D28E4"/>
    <w:rsid w:val="002D30E4"/>
    <w:rsid w:val="002D3A04"/>
    <w:rsid w:val="002D486C"/>
    <w:rsid w:val="002D4EED"/>
    <w:rsid w:val="002D50DD"/>
    <w:rsid w:val="002D519F"/>
    <w:rsid w:val="002D56A5"/>
    <w:rsid w:val="002D5FAA"/>
    <w:rsid w:val="002D615B"/>
    <w:rsid w:val="002D726A"/>
    <w:rsid w:val="002D797E"/>
    <w:rsid w:val="002D7CCC"/>
    <w:rsid w:val="002E0017"/>
    <w:rsid w:val="002E0465"/>
    <w:rsid w:val="002E0612"/>
    <w:rsid w:val="002E0936"/>
    <w:rsid w:val="002E0941"/>
    <w:rsid w:val="002E0B52"/>
    <w:rsid w:val="002E18AE"/>
    <w:rsid w:val="002E1933"/>
    <w:rsid w:val="002E1DCD"/>
    <w:rsid w:val="002E20AA"/>
    <w:rsid w:val="002E29A2"/>
    <w:rsid w:val="002E34BD"/>
    <w:rsid w:val="002E358F"/>
    <w:rsid w:val="002E4D13"/>
    <w:rsid w:val="002E57CC"/>
    <w:rsid w:val="002E5AD6"/>
    <w:rsid w:val="002E5BF4"/>
    <w:rsid w:val="002E63BA"/>
    <w:rsid w:val="002E68EA"/>
    <w:rsid w:val="002E705C"/>
    <w:rsid w:val="002E7159"/>
    <w:rsid w:val="002E76F7"/>
    <w:rsid w:val="002E7B8C"/>
    <w:rsid w:val="002E7F21"/>
    <w:rsid w:val="002E99F6"/>
    <w:rsid w:val="002F04D2"/>
    <w:rsid w:val="002F0830"/>
    <w:rsid w:val="002F0FE8"/>
    <w:rsid w:val="002F131E"/>
    <w:rsid w:val="002F19A9"/>
    <w:rsid w:val="002F2290"/>
    <w:rsid w:val="002F3907"/>
    <w:rsid w:val="002F4584"/>
    <w:rsid w:val="002F4602"/>
    <w:rsid w:val="002F46E5"/>
    <w:rsid w:val="002F522B"/>
    <w:rsid w:val="002F5384"/>
    <w:rsid w:val="002F5851"/>
    <w:rsid w:val="002F5BC2"/>
    <w:rsid w:val="002F66AA"/>
    <w:rsid w:val="002F6EBE"/>
    <w:rsid w:val="002F7725"/>
    <w:rsid w:val="002F7A26"/>
    <w:rsid w:val="002F7B9C"/>
    <w:rsid w:val="002F7E66"/>
    <w:rsid w:val="00300407"/>
    <w:rsid w:val="00301393"/>
    <w:rsid w:val="0030185E"/>
    <w:rsid w:val="003023EA"/>
    <w:rsid w:val="003028A3"/>
    <w:rsid w:val="00303C70"/>
    <w:rsid w:val="00305278"/>
    <w:rsid w:val="003054E5"/>
    <w:rsid w:val="0030611A"/>
    <w:rsid w:val="00306C09"/>
    <w:rsid w:val="003073D1"/>
    <w:rsid w:val="00307E64"/>
    <w:rsid w:val="003104CD"/>
    <w:rsid w:val="00310C87"/>
    <w:rsid w:val="003115F7"/>
    <w:rsid w:val="0031190A"/>
    <w:rsid w:val="00312130"/>
    <w:rsid w:val="00312F69"/>
    <w:rsid w:val="003136FD"/>
    <w:rsid w:val="00313F12"/>
    <w:rsid w:val="00313F47"/>
    <w:rsid w:val="0031496D"/>
    <w:rsid w:val="0031527D"/>
    <w:rsid w:val="00315639"/>
    <w:rsid w:val="0031563B"/>
    <w:rsid w:val="00315826"/>
    <w:rsid w:val="00317479"/>
    <w:rsid w:val="00317AB8"/>
    <w:rsid w:val="0032028D"/>
    <w:rsid w:val="00320313"/>
    <w:rsid w:val="00320DDC"/>
    <w:rsid w:val="00320F6F"/>
    <w:rsid w:val="00321554"/>
    <w:rsid w:val="0032181B"/>
    <w:rsid w:val="003222AA"/>
    <w:rsid w:val="00322AB0"/>
    <w:rsid w:val="003243E3"/>
    <w:rsid w:val="003252B0"/>
    <w:rsid w:val="0032549E"/>
    <w:rsid w:val="003254B8"/>
    <w:rsid w:val="0032557B"/>
    <w:rsid w:val="00325707"/>
    <w:rsid w:val="003257A3"/>
    <w:rsid w:val="00327146"/>
    <w:rsid w:val="003273D3"/>
    <w:rsid w:val="003275D2"/>
    <w:rsid w:val="003278FD"/>
    <w:rsid w:val="0032793B"/>
    <w:rsid w:val="00327B4D"/>
    <w:rsid w:val="00327F21"/>
    <w:rsid w:val="003306D7"/>
    <w:rsid w:val="00331B03"/>
    <w:rsid w:val="00333871"/>
    <w:rsid w:val="00333A40"/>
    <w:rsid w:val="00333D0D"/>
    <w:rsid w:val="003345E9"/>
    <w:rsid w:val="00335AA0"/>
    <w:rsid w:val="0033721C"/>
    <w:rsid w:val="00337228"/>
    <w:rsid w:val="0033748F"/>
    <w:rsid w:val="0033762D"/>
    <w:rsid w:val="00337A05"/>
    <w:rsid w:val="0034098F"/>
    <w:rsid w:val="00340EB8"/>
    <w:rsid w:val="00341DFB"/>
    <w:rsid w:val="00342F5B"/>
    <w:rsid w:val="00342FC9"/>
    <w:rsid w:val="00343731"/>
    <w:rsid w:val="003440F6"/>
    <w:rsid w:val="0034479D"/>
    <w:rsid w:val="00344EFB"/>
    <w:rsid w:val="0034680D"/>
    <w:rsid w:val="003469C4"/>
    <w:rsid w:val="00346B81"/>
    <w:rsid w:val="00350086"/>
    <w:rsid w:val="00350AB7"/>
    <w:rsid w:val="00350C67"/>
    <w:rsid w:val="00350CA1"/>
    <w:rsid w:val="00350D1B"/>
    <w:rsid w:val="00351FCE"/>
    <w:rsid w:val="00352262"/>
    <w:rsid w:val="00352BC8"/>
    <w:rsid w:val="0035362E"/>
    <w:rsid w:val="00354526"/>
    <w:rsid w:val="003548DD"/>
    <w:rsid w:val="00354AC8"/>
    <w:rsid w:val="00354CDF"/>
    <w:rsid w:val="00354F0C"/>
    <w:rsid w:val="0035589D"/>
    <w:rsid w:val="00355E35"/>
    <w:rsid w:val="003603D9"/>
    <w:rsid w:val="00360D61"/>
    <w:rsid w:val="003610C9"/>
    <w:rsid w:val="0036129B"/>
    <w:rsid w:val="0036206F"/>
    <w:rsid w:val="00362328"/>
    <w:rsid w:val="003632C8"/>
    <w:rsid w:val="0036339F"/>
    <w:rsid w:val="003635E1"/>
    <w:rsid w:val="00363B3B"/>
    <w:rsid w:val="00365418"/>
    <w:rsid w:val="003655BC"/>
    <w:rsid w:val="003657C6"/>
    <w:rsid w:val="00365C03"/>
    <w:rsid w:val="00366401"/>
    <w:rsid w:val="003664CA"/>
    <w:rsid w:val="00366826"/>
    <w:rsid w:val="003679CF"/>
    <w:rsid w:val="00367EF0"/>
    <w:rsid w:val="0037056F"/>
    <w:rsid w:val="00370846"/>
    <w:rsid w:val="003716AF"/>
    <w:rsid w:val="00371758"/>
    <w:rsid w:val="003730B4"/>
    <w:rsid w:val="00373401"/>
    <w:rsid w:val="0037378B"/>
    <w:rsid w:val="00373CB4"/>
    <w:rsid w:val="0037416F"/>
    <w:rsid w:val="00374348"/>
    <w:rsid w:val="003745CE"/>
    <w:rsid w:val="003745FD"/>
    <w:rsid w:val="0037478A"/>
    <w:rsid w:val="00374885"/>
    <w:rsid w:val="00374978"/>
    <w:rsid w:val="003772BA"/>
    <w:rsid w:val="00377593"/>
    <w:rsid w:val="00377C6B"/>
    <w:rsid w:val="003801AF"/>
    <w:rsid w:val="0038085E"/>
    <w:rsid w:val="0038158A"/>
    <w:rsid w:val="003815BC"/>
    <w:rsid w:val="00381D6D"/>
    <w:rsid w:val="0038269C"/>
    <w:rsid w:val="00384EB8"/>
    <w:rsid w:val="00384F8A"/>
    <w:rsid w:val="00385673"/>
    <w:rsid w:val="003864D6"/>
    <w:rsid w:val="003872C2"/>
    <w:rsid w:val="00387748"/>
    <w:rsid w:val="00387F34"/>
    <w:rsid w:val="003902FD"/>
    <w:rsid w:val="00390370"/>
    <w:rsid w:val="00390C9A"/>
    <w:rsid w:val="00391B77"/>
    <w:rsid w:val="00391C9C"/>
    <w:rsid w:val="00393E8B"/>
    <w:rsid w:val="00394A96"/>
    <w:rsid w:val="00394F53"/>
    <w:rsid w:val="00395B74"/>
    <w:rsid w:val="00395DD1"/>
    <w:rsid w:val="00396286"/>
    <w:rsid w:val="0039658E"/>
    <w:rsid w:val="003968C9"/>
    <w:rsid w:val="00397090"/>
    <w:rsid w:val="003A0269"/>
    <w:rsid w:val="003A2FCF"/>
    <w:rsid w:val="003A3C8A"/>
    <w:rsid w:val="003A4824"/>
    <w:rsid w:val="003A48BC"/>
    <w:rsid w:val="003A60DF"/>
    <w:rsid w:val="003A6AD4"/>
    <w:rsid w:val="003A6BD8"/>
    <w:rsid w:val="003A70C9"/>
    <w:rsid w:val="003A72CF"/>
    <w:rsid w:val="003B044D"/>
    <w:rsid w:val="003B0463"/>
    <w:rsid w:val="003B055A"/>
    <w:rsid w:val="003B0694"/>
    <w:rsid w:val="003B0D49"/>
    <w:rsid w:val="003B0DDE"/>
    <w:rsid w:val="003B1683"/>
    <w:rsid w:val="003B1A0D"/>
    <w:rsid w:val="003B324B"/>
    <w:rsid w:val="003B480E"/>
    <w:rsid w:val="003B4C1C"/>
    <w:rsid w:val="003B58A0"/>
    <w:rsid w:val="003B5FC9"/>
    <w:rsid w:val="003B64CF"/>
    <w:rsid w:val="003B672A"/>
    <w:rsid w:val="003B6F27"/>
    <w:rsid w:val="003B7163"/>
    <w:rsid w:val="003B721F"/>
    <w:rsid w:val="003B753F"/>
    <w:rsid w:val="003B7BF9"/>
    <w:rsid w:val="003C0491"/>
    <w:rsid w:val="003C0E7E"/>
    <w:rsid w:val="003C17F6"/>
    <w:rsid w:val="003C1CBA"/>
    <w:rsid w:val="003C1E6D"/>
    <w:rsid w:val="003C27A2"/>
    <w:rsid w:val="003C29E6"/>
    <w:rsid w:val="003C2E9C"/>
    <w:rsid w:val="003C2EC4"/>
    <w:rsid w:val="003C5E8E"/>
    <w:rsid w:val="003C705A"/>
    <w:rsid w:val="003C70CE"/>
    <w:rsid w:val="003C72B1"/>
    <w:rsid w:val="003C7D07"/>
    <w:rsid w:val="003D05EF"/>
    <w:rsid w:val="003D075A"/>
    <w:rsid w:val="003D159F"/>
    <w:rsid w:val="003D2BBB"/>
    <w:rsid w:val="003D2DFF"/>
    <w:rsid w:val="003D30E3"/>
    <w:rsid w:val="003D34A8"/>
    <w:rsid w:val="003D354B"/>
    <w:rsid w:val="003D3B9F"/>
    <w:rsid w:val="003D4E77"/>
    <w:rsid w:val="003D53FC"/>
    <w:rsid w:val="003D5755"/>
    <w:rsid w:val="003D5BC6"/>
    <w:rsid w:val="003D6008"/>
    <w:rsid w:val="003D69B7"/>
    <w:rsid w:val="003D7547"/>
    <w:rsid w:val="003D77A4"/>
    <w:rsid w:val="003D7AA3"/>
    <w:rsid w:val="003D824F"/>
    <w:rsid w:val="003E0918"/>
    <w:rsid w:val="003E14C6"/>
    <w:rsid w:val="003E170F"/>
    <w:rsid w:val="003E1F6B"/>
    <w:rsid w:val="003E264C"/>
    <w:rsid w:val="003E2B0F"/>
    <w:rsid w:val="003E2D72"/>
    <w:rsid w:val="003E3AE4"/>
    <w:rsid w:val="003E3B43"/>
    <w:rsid w:val="003E3BA8"/>
    <w:rsid w:val="003E3DFB"/>
    <w:rsid w:val="003E3E67"/>
    <w:rsid w:val="003E4284"/>
    <w:rsid w:val="003E536E"/>
    <w:rsid w:val="003E6C82"/>
    <w:rsid w:val="003E6CF4"/>
    <w:rsid w:val="003E6DDA"/>
    <w:rsid w:val="003E717C"/>
    <w:rsid w:val="003E73CB"/>
    <w:rsid w:val="003E7F09"/>
    <w:rsid w:val="003F2FC5"/>
    <w:rsid w:val="003F35C2"/>
    <w:rsid w:val="003F3779"/>
    <w:rsid w:val="003F38CD"/>
    <w:rsid w:val="003F4978"/>
    <w:rsid w:val="003F49FC"/>
    <w:rsid w:val="003F4D1A"/>
    <w:rsid w:val="003F4DDE"/>
    <w:rsid w:val="003F583B"/>
    <w:rsid w:val="003F5978"/>
    <w:rsid w:val="003F5B6C"/>
    <w:rsid w:val="003F6B1D"/>
    <w:rsid w:val="003F6FEE"/>
    <w:rsid w:val="003F7831"/>
    <w:rsid w:val="00400990"/>
    <w:rsid w:val="004009A9"/>
    <w:rsid w:val="00400E88"/>
    <w:rsid w:val="00402BEA"/>
    <w:rsid w:val="0040324A"/>
    <w:rsid w:val="0040370E"/>
    <w:rsid w:val="00403AC0"/>
    <w:rsid w:val="00404E68"/>
    <w:rsid w:val="004052DF"/>
    <w:rsid w:val="00405519"/>
    <w:rsid w:val="00405754"/>
    <w:rsid w:val="004062D2"/>
    <w:rsid w:val="00406425"/>
    <w:rsid w:val="00406A21"/>
    <w:rsid w:val="00407039"/>
    <w:rsid w:val="00410F25"/>
    <w:rsid w:val="00411463"/>
    <w:rsid w:val="00411A73"/>
    <w:rsid w:val="0041319E"/>
    <w:rsid w:val="00413426"/>
    <w:rsid w:val="00413ED6"/>
    <w:rsid w:val="00414899"/>
    <w:rsid w:val="00415065"/>
    <w:rsid w:val="00415F6D"/>
    <w:rsid w:val="00416681"/>
    <w:rsid w:val="00417113"/>
    <w:rsid w:val="00417F94"/>
    <w:rsid w:val="004202E6"/>
    <w:rsid w:val="00421347"/>
    <w:rsid w:val="00421794"/>
    <w:rsid w:val="00422375"/>
    <w:rsid w:val="00422558"/>
    <w:rsid w:val="00423208"/>
    <w:rsid w:val="0042333F"/>
    <w:rsid w:val="00423B74"/>
    <w:rsid w:val="00423C1A"/>
    <w:rsid w:val="00424075"/>
    <w:rsid w:val="00424300"/>
    <w:rsid w:val="004246D7"/>
    <w:rsid w:val="00424818"/>
    <w:rsid w:val="0042552F"/>
    <w:rsid w:val="004259C4"/>
    <w:rsid w:val="004260E1"/>
    <w:rsid w:val="004267EE"/>
    <w:rsid w:val="00426AE7"/>
    <w:rsid w:val="00426F5C"/>
    <w:rsid w:val="004270DB"/>
    <w:rsid w:val="004272D7"/>
    <w:rsid w:val="0042749B"/>
    <w:rsid w:val="00427666"/>
    <w:rsid w:val="004306C4"/>
    <w:rsid w:val="0043078D"/>
    <w:rsid w:val="00430CB1"/>
    <w:rsid w:val="00431753"/>
    <w:rsid w:val="0043188F"/>
    <w:rsid w:val="004323CC"/>
    <w:rsid w:val="00432479"/>
    <w:rsid w:val="00433A3C"/>
    <w:rsid w:val="00433C4F"/>
    <w:rsid w:val="004343F4"/>
    <w:rsid w:val="0043446C"/>
    <w:rsid w:val="00434AE2"/>
    <w:rsid w:val="00434F80"/>
    <w:rsid w:val="00435206"/>
    <w:rsid w:val="004359B6"/>
    <w:rsid w:val="0043650F"/>
    <w:rsid w:val="0043659F"/>
    <w:rsid w:val="0043716F"/>
    <w:rsid w:val="00437E82"/>
    <w:rsid w:val="00440F4D"/>
    <w:rsid w:val="004416A6"/>
    <w:rsid w:val="004416ED"/>
    <w:rsid w:val="00441D42"/>
    <w:rsid w:val="00442B1A"/>
    <w:rsid w:val="00443143"/>
    <w:rsid w:val="00443272"/>
    <w:rsid w:val="00443F0D"/>
    <w:rsid w:val="00444AD5"/>
    <w:rsid w:val="00444DD8"/>
    <w:rsid w:val="004455D4"/>
    <w:rsid w:val="004455DB"/>
    <w:rsid w:val="004456B8"/>
    <w:rsid w:val="00445817"/>
    <w:rsid w:val="00445E84"/>
    <w:rsid w:val="00445F46"/>
    <w:rsid w:val="00446105"/>
    <w:rsid w:val="00446B0C"/>
    <w:rsid w:val="00446D1B"/>
    <w:rsid w:val="00446E49"/>
    <w:rsid w:val="00446E64"/>
    <w:rsid w:val="004473E6"/>
    <w:rsid w:val="0045091F"/>
    <w:rsid w:val="00450CA5"/>
    <w:rsid w:val="004519A5"/>
    <w:rsid w:val="00451AA6"/>
    <w:rsid w:val="00452286"/>
    <w:rsid w:val="00452C6D"/>
    <w:rsid w:val="00453129"/>
    <w:rsid w:val="00453C65"/>
    <w:rsid w:val="00454AE2"/>
    <w:rsid w:val="0045549D"/>
    <w:rsid w:val="004554AA"/>
    <w:rsid w:val="004556BD"/>
    <w:rsid w:val="00457094"/>
    <w:rsid w:val="0045730F"/>
    <w:rsid w:val="00460079"/>
    <w:rsid w:val="004605FA"/>
    <w:rsid w:val="00460E41"/>
    <w:rsid w:val="0046191D"/>
    <w:rsid w:val="00461AFF"/>
    <w:rsid w:val="00462182"/>
    <w:rsid w:val="004627DA"/>
    <w:rsid w:val="00463093"/>
    <w:rsid w:val="004635AD"/>
    <w:rsid w:val="00464003"/>
    <w:rsid w:val="004640F2"/>
    <w:rsid w:val="00464631"/>
    <w:rsid w:val="00464F52"/>
    <w:rsid w:val="0046578C"/>
    <w:rsid w:val="00465861"/>
    <w:rsid w:val="004658E5"/>
    <w:rsid w:val="00465BC8"/>
    <w:rsid w:val="00465C33"/>
    <w:rsid w:val="004664A0"/>
    <w:rsid w:val="00466D6A"/>
    <w:rsid w:val="0047013D"/>
    <w:rsid w:val="004702C8"/>
    <w:rsid w:val="00471F20"/>
    <w:rsid w:val="00471F28"/>
    <w:rsid w:val="004721CE"/>
    <w:rsid w:val="0047240B"/>
    <w:rsid w:val="0047256D"/>
    <w:rsid w:val="00472792"/>
    <w:rsid w:val="00472E18"/>
    <w:rsid w:val="004730B4"/>
    <w:rsid w:val="00473D8C"/>
    <w:rsid w:val="00474080"/>
    <w:rsid w:val="00474582"/>
    <w:rsid w:val="00474980"/>
    <w:rsid w:val="00475584"/>
    <w:rsid w:val="00475FC6"/>
    <w:rsid w:val="0047609B"/>
    <w:rsid w:val="004762BF"/>
    <w:rsid w:val="004764B9"/>
    <w:rsid w:val="0047683A"/>
    <w:rsid w:val="00476B9D"/>
    <w:rsid w:val="00476D1E"/>
    <w:rsid w:val="0048054D"/>
    <w:rsid w:val="00480BDD"/>
    <w:rsid w:val="004813F4"/>
    <w:rsid w:val="00481800"/>
    <w:rsid w:val="00481B40"/>
    <w:rsid w:val="00482078"/>
    <w:rsid w:val="004827B5"/>
    <w:rsid w:val="0048374B"/>
    <w:rsid w:val="00483F15"/>
    <w:rsid w:val="00484A42"/>
    <w:rsid w:val="00484A8E"/>
    <w:rsid w:val="00484BE7"/>
    <w:rsid w:val="004857C5"/>
    <w:rsid w:val="00485FF9"/>
    <w:rsid w:val="00486932"/>
    <w:rsid w:val="00487398"/>
    <w:rsid w:val="00487B6E"/>
    <w:rsid w:val="00490CB5"/>
    <w:rsid w:val="00490FDE"/>
    <w:rsid w:val="004916AF"/>
    <w:rsid w:val="0049235B"/>
    <w:rsid w:val="00492A26"/>
    <w:rsid w:val="00492F3E"/>
    <w:rsid w:val="0049343A"/>
    <w:rsid w:val="00493992"/>
    <w:rsid w:val="00493DAC"/>
    <w:rsid w:val="00494381"/>
    <w:rsid w:val="00494495"/>
    <w:rsid w:val="00495780"/>
    <w:rsid w:val="00496C81"/>
    <w:rsid w:val="00497EF2"/>
    <w:rsid w:val="004A02A7"/>
    <w:rsid w:val="004A0DC7"/>
    <w:rsid w:val="004A12EB"/>
    <w:rsid w:val="004A2E0C"/>
    <w:rsid w:val="004A2EDA"/>
    <w:rsid w:val="004A37A3"/>
    <w:rsid w:val="004A3FA4"/>
    <w:rsid w:val="004A407D"/>
    <w:rsid w:val="004A4541"/>
    <w:rsid w:val="004A4C0A"/>
    <w:rsid w:val="004A556D"/>
    <w:rsid w:val="004A565E"/>
    <w:rsid w:val="004A5995"/>
    <w:rsid w:val="004A5AFC"/>
    <w:rsid w:val="004A5D34"/>
    <w:rsid w:val="004A5F25"/>
    <w:rsid w:val="004A60E2"/>
    <w:rsid w:val="004A62D3"/>
    <w:rsid w:val="004A6863"/>
    <w:rsid w:val="004A6C34"/>
    <w:rsid w:val="004A6CCB"/>
    <w:rsid w:val="004A6DB0"/>
    <w:rsid w:val="004A717A"/>
    <w:rsid w:val="004A7570"/>
    <w:rsid w:val="004A787F"/>
    <w:rsid w:val="004A7B2E"/>
    <w:rsid w:val="004B0440"/>
    <w:rsid w:val="004B111F"/>
    <w:rsid w:val="004B1247"/>
    <w:rsid w:val="004B1635"/>
    <w:rsid w:val="004B1CBB"/>
    <w:rsid w:val="004B1F0B"/>
    <w:rsid w:val="004B3395"/>
    <w:rsid w:val="004B3979"/>
    <w:rsid w:val="004B4638"/>
    <w:rsid w:val="004B494C"/>
    <w:rsid w:val="004B55C6"/>
    <w:rsid w:val="004B5B90"/>
    <w:rsid w:val="004B5E65"/>
    <w:rsid w:val="004B69B1"/>
    <w:rsid w:val="004B6B78"/>
    <w:rsid w:val="004B6C53"/>
    <w:rsid w:val="004B7DC5"/>
    <w:rsid w:val="004C0313"/>
    <w:rsid w:val="004C0403"/>
    <w:rsid w:val="004C049F"/>
    <w:rsid w:val="004C114B"/>
    <w:rsid w:val="004C1D00"/>
    <w:rsid w:val="004C1FF6"/>
    <w:rsid w:val="004C3597"/>
    <w:rsid w:val="004C3C9E"/>
    <w:rsid w:val="004C4562"/>
    <w:rsid w:val="004C45E6"/>
    <w:rsid w:val="004C4C65"/>
    <w:rsid w:val="004C4C8E"/>
    <w:rsid w:val="004C4E24"/>
    <w:rsid w:val="004C4E3D"/>
    <w:rsid w:val="004C544F"/>
    <w:rsid w:val="004C54AA"/>
    <w:rsid w:val="004C5D57"/>
    <w:rsid w:val="004C6A5B"/>
    <w:rsid w:val="004D04B5"/>
    <w:rsid w:val="004D0D05"/>
    <w:rsid w:val="004D1323"/>
    <w:rsid w:val="004D20E2"/>
    <w:rsid w:val="004D308F"/>
    <w:rsid w:val="004D3DA0"/>
    <w:rsid w:val="004D40CD"/>
    <w:rsid w:val="004D413A"/>
    <w:rsid w:val="004D4693"/>
    <w:rsid w:val="004D49E8"/>
    <w:rsid w:val="004D4A3F"/>
    <w:rsid w:val="004D50F7"/>
    <w:rsid w:val="004D5218"/>
    <w:rsid w:val="004D6DEF"/>
    <w:rsid w:val="004D71F2"/>
    <w:rsid w:val="004D7971"/>
    <w:rsid w:val="004E05E7"/>
    <w:rsid w:val="004E0EFA"/>
    <w:rsid w:val="004E1412"/>
    <w:rsid w:val="004E157B"/>
    <w:rsid w:val="004E234A"/>
    <w:rsid w:val="004E255C"/>
    <w:rsid w:val="004E2DDF"/>
    <w:rsid w:val="004E3B6A"/>
    <w:rsid w:val="004E3E03"/>
    <w:rsid w:val="004E3E2F"/>
    <w:rsid w:val="004E3EA1"/>
    <w:rsid w:val="004E4289"/>
    <w:rsid w:val="004E4656"/>
    <w:rsid w:val="004E5293"/>
    <w:rsid w:val="004E5697"/>
    <w:rsid w:val="004E5AC2"/>
    <w:rsid w:val="004E5D4D"/>
    <w:rsid w:val="004E5E9C"/>
    <w:rsid w:val="004E60B1"/>
    <w:rsid w:val="004E72BC"/>
    <w:rsid w:val="004E7883"/>
    <w:rsid w:val="004E7BEA"/>
    <w:rsid w:val="004F0820"/>
    <w:rsid w:val="004F083B"/>
    <w:rsid w:val="004F0880"/>
    <w:rsid w:val="004F0E15"/>
    <w:rsid w:val="004F1310"/>
    <w:rsid w:val="004F143D"/>
    <w:rsid w:val="004F230C"/>
    <w:rsid w:val="004F25FD"/>
    <w:rsid w:val="004F28A3"/>
    <w:rsid w:val="004F2CEF"/>
    <w:rsid w:val="004F2D00"/>
    <w:rsid w:val="004F300A"/>
    <w:rsid w:val="004F4518"/>
    <w:rsid w:val="004F4630"/>
    <w:rsid w:val="004F4904"/>
    <w:rsid w:val="004F5A38"/>
    <w:rsid w:val="004F5C31"/>
    <w:rsid w:val="004F683A"/>
    <w:rsid w:val="004F6CEE"/>
    <w:rsid w:val="005000E2"/>
    <w:rsid w:val="0050022F"/>
    <w:rsid w:val="00501447"/>
    <w:rsid w:val="005014B6"/>
    <w:rsid w:val="0050195F"/>
    <w:rsid w:val="00501A51"/>
    <w:rsid w:val="00501F50"/>
    <w:rsid w:val="00503E8E"/>
    <w:rsid w:val="005040D8"/>
    <w:rsid w:val="005048C3"/>
    <w:rsid w:val="00504AC6"/>
    <w:rsid w:val="005053C5"/>
    <w:rsid w:val="00505912"/>
    <w:rsid w:val="00505973"/>
    <w:rsid w:val="00505A50"/>
    <w:rsid w:val="00505F7E"/>
    <w:rsid w:val="0050611A"/>
    <w:rsid w:val="00506564"/>
    <w:rsid w:val="00506C68"/>
    <w:rsid w:val="00507150"/>
    <w:rsid w:val="00510391"/>
    <w:rsid w:val="005103F7"/>
    <w:rsid w:val="00510A1F"/>
    <w:rsid w:val="0051228B"/>
    <w:rsid w:val="0051249D"/>
    <w:rsid w:val="005125DD"/>
    <w:rsid w:val="005127F1"/>
    <w:rsid w:val="00512D35"/>
    <w:rsid w:val="00512E53"/>
    <w:rsid w:val="00513091"/>
    <w:rsid w:val="005130B2"/>
    <w:rsid w:val="005135F0"/>
    <w:rsid w:val="005141E5"/>
    <w:rsid w:val="00514357"/>
    <w:rsid w:val="005144C3"/>
    <w:rsid w:val="00514633"/>
    <w:rsid w:val="00514B4B"/>
    <w:rsid w:val="005155F1"/>
    <w:rsid w:val="00516153"/>
    <w:rsid w:val="00516876"/>
    <w:rsid w:val="00517643"/>
    <w:rsid w:val="00517ACE"/>
    <w:rsid w:val="00517C80"/>
    <w:rsid w:val="00520216"/>
    <w:rsid w:val="005202F9"/>
    <w:rsid w:val="00520F0B"/>
    <w:rsid w:val="0052132C"/>
    <w:rsid w:val="005217DE"/>
    <w:rsid w:val="0052219B"/>
    <w:rsid w:val="0052269B"/>
    <w:rsid w:val="00523085"/>
    <w:rsid w:val="00523B65"/>
    <w:rsid w:val="00523BDF"/>
    <w:rsid w:val="00523FC1"/>
    <w:rsid w:val="0052435D"/>
    <w:rsid w:val="00524945"/>
    <w:rsid w:val="005251D9"/>
    <w:rsid w:val="00525669"/>
    <w:rsid w:val="00526412"/>
    <w:rsid w:val="0052706B"/>
    <w:rsid w:val="00527DB7"/>
    <w:rsid w:val="00527EE6"/>
    <w:rsid w:val="00527F36"/>
    <w:rsid w:val="00532141"/>
    <w:rsid w:val="00532772"/>
    <w:rsid w:val="00532C7D"/>
    <w:rsid w:val="0053353F"/>
    <w:rsid w:val="00533D6B"/>
    <w:rsid w:val="00534177"/>
    <w:rsid w:val="005347B8"/>
    <w:rsid w:val="00534E3E"/>
    <w:rsid w:val="00535A04"/>
    <w:rsid w:val="005362C6"/>
    <w:rsid w:val="005363E0"/>
    <w:rsid w:val="0053665E"/>
    <w:rsid w:val="00536794"/>
    <w:rsid w:val="0053758F"/>
    <w:rsid w:val="005377F4"/>
    <w:rsid w:val="0054022B"/>
    <w:rsid w:val="0054158F"/>
    <w:rsid w:val="00541990"/>
    <w:rsid w:val="00541E9E"/>
    <w:rsid w:val="00542729"/>
    <w:rsid w:val="00542ADA"/>
    <w:rsid w:val="00542E26"/>
    <w:rsid w:val="00543A10"/>
    <w:rsid w:val="00543C93"/>
    <w:rsid w:val="00544146"/>
    <w:rsid w:val="0054443E"/>
    <w:rsid w:val="00544E89"/>
    <w:rsid w:val="00545FA1"/>
    <w:rsid w:val="0054606C"/>
    <w:rsid w:val="00546BA0"/>
    <w:rsid w:val="00546EF4"/>
    <w:rsid w:val="00547460"/>
    <w:rsid w:val="00547688"/>
    <w:rsid w:val="00550571"/>
    <w:rsid w:val="00550A15"/>
    <w:rsid w:val="00550A43"/>
    <w:rsid w:val="0055217C"/>
    <w:rsid w:val="005525B3"/>
    <w:rsid w:val="00552660"/>
    <w:rsid w:val="00552900"/>
    <w:rsid w:val="00552A95"/>
    <w:rsid w:val="00552B9B"/>
    <w:rsid w:val="00552CDF"/>
    <w:rsid w:val="00553467"/>
    <w:rsid w:val="00553DF0"/>
    <w:rsid w:val="00553FCA"/>
    <w:rsid w:val="00555A00"/>
    <w:rsid w:val="0055647C"/>
    <w:rsid w:val="00556726"/>
    <w:rsid w:val="0055698D"/>
    <w:rsid w:val="00556DD3"/>
    <w:rsid w:val="00557230"/>
    <w:rsid w:val="00557291"/>
    <w:rsid w:val="00557F89"/>
    <w:rsid w:val="0056086B"/>
    <w:rsid w:val="00560F3B"/>
    <w:rsid w:val="005615DB"/>
    <w:rsid w:val="00561E02"/>
    <w:rsid w:val="00561FEB"/>
    <w:rsid w:val="00562D47"/>
    <w:rsid w:val="00562EB6"/>
    <w:rsid w:val="005646B7"/>
    <w:rsid w:val="00564F78"/>
    <w:rsid w:val="005655C0"/>
    <w:rsid w:val="0056589D"/>
    <w:rsid w:val="00565F55"/>
    <w:rsid w:val="00566739"/>
    <w:rsid w:val="0056726F"/>
    <w:rsid w:val="00567AC0"/>
    <w:rsid w:val="00567ADA"/>
    <w:rsid w:val="00567B57"/>
    <w:rsid w:val="005714DC"/>
    <w:rsid w:val="00571610"/>
    <w:rsid w:val="00571704"/>
    <w:rsid w:val="005722B8"/>
    <w:rsid w:val="0057296A"/>
    <w:rsid w:val="0057301A"/>
    <w:rsid w:val="00573060"/>
    <w:rsid w:val="0057327E"/>
    <w:rsid w:val="00573407"/>
    <w:rsid w:val="00573448"/>
    <w:rsid w:val="00573540"/>
    <w:rsid w:val="00573A7A"/>
    <w:rsid w:val="00574644"/>
    <w:rsid w:val="00574A5D"/>
    <w:rsid w:val="00575143"/>
    <w:rsid w:val="00575322"/>
    <w:rsid w:val="00575F95"/>
    <w:rsid w:val="00576E16"/>
    <w:rsid w:val="00577167"/>
    <w:rsid w:val="00577468"/>
    <w:rsid w:val="00580A22"/>
    <w:rsid w:val="00580C10"/>
    <w:rsid w:val="00581A40"/>
    <w:rsid w:val="00581F7B"/>
    <w:rsid w:val="00582000"/>
    <w:rsid w:val="0058226E"/>
    <w:rsid w:val="005822EF"/>
    <w:rsid w:val="00582EC8"/>
    <w:rsid w:val="00582F21"/>
    <w:rsid w:val="00583393"/>
    <w:rsid w:val="00583ADF"/>
    <w:rsid w:val="00583F80"/>
    <w:rsid w:val="005842A7"/>
    <w:rsid w:val="00584353"/>
    <w:rsid w:val="0058444C"/>
    <w:rsid w:val="005845EC"/>
    <w:rsid w:val="00584697"/>
    <w:rsid w:val="00584DF5"/>
    <w:rsid w:val="00584FB1"/>
    <w:rsid w:val="005850DA"/>
    <w:rsid w:val="005852CB"/>
    <w:rsid w:val="005854DE"/>
    <w:rsid w:val="00585581"/>
    <w:rsid w:val="005856E2"/>
    <w:rsid w:val="005869B2"/>
    <w:rsid w:val="0058740F"/>
    <w:rsid w:val="005875F6"/>
    <w:rsid w:val="00587618"/>
    <w:rsid w:val="005901A9"/>
    <w:rsid w:val="00590650"/>
    <w:rsid w:val="00590C26"/>
    <w:rsid w:val="00590E20"/>
    <w:rsid w:val="005912CA"/>
    <w:rsid w:val="005916B4"/>
    <w:rsid w:val="00591ADD"/>
    <w:rsid w:val="00592ED8"/>
    <w:rsid w:val="0059332C"/>
    <w:rsid w:val="00593501"/>
    <w:rsid w:val="00593EFA"/>
    <w:rsid w:val="005940DA"/>
    <w:rsid w:val="00594735"/>
    <w:rsid w:val="005958D8"/>
    <w:rsid w:val="00595B64"/>
    <w:rsid w:val="00596A5F"/>
    <w:rsid w:val="00596D83"/>
    <w:rsid w:val="005973EC"/>
    <w:rsid w:val="005978CB"/>
    <w:rsid w:val="005A048B"/>
    <w:rsid w:val="005A14CE"/>
    <w:rsid w:val="005A179A"/>
    <w:rsid w:val="005A283D"/>
    <w:rsid w:val="005A2956"/>
    <w:rsid w:val="005A3361"/>
    <w:rsid w:val="005A3920"/>
    <w:rsid w:val="005A42B6"/>
    <w:rsid w:val="005A46AA"/>
    <w:rsid w:val="005A491C"/>
    <w:rsid w:val="005A4DB4"/>
    <w:rsid w:val="005A4F10"/>
    <w:rsid w:val="005A4F1C"/>
    <w:rsid w:val="005A525B"/>
    <w:rsid w:val="005A5B0E"/>
    <w:rsid w:val="005A5F0C"/>
    <w:rsid w:val="005A6375"/>
    <w:rsid w:val="005A7982"/>
    <w:rsid w:val="005A7F71"/>
    <w:rsid w:val="005B0018"/>
    <w:rsid w:val="005B032C"/>
    <w:rsid w:val="005B078B"/>
    <w:rsid w:val="005B1195"/>
    <w:rsid w:val="005B19C1"/>
    <w:rsid w:val="005B1B23"/>
    <w:rsid w:val="005B1C10"/>
    <w:rsid w:val="005B2528"/>
    <w:rsid w:val="005B2DA9"/>
    <w:rsid w:val="005B3460"/>
    <w:rsid w:val="005B34A8"/>
    <w:rsid w:val="005B3D6B"/>
    <w:rsid w:val="005B4208"/>
    <w:rsid w:val="005B42D0"/>
    <w:rsid w:val="005B494B"/>
    <w:rsid w:val="005B53C0"/>
    <w:rsid w:val="005B54EF"/>
    <w:rsid w:val="005B5559"/>
    <w:rsid w:val="005B57D7"/>
    <w:rsid w:val="005B641D"/>
    <w:rsid w:val="005B6468"/>
    <w:rsid w:val="005B66C3"/>
    <w:rsid w:val="005B6B36"/>
    <w:rsid w:val="005B6B8C"/>
    <w:rsid w:val="005B6F65"/>
    <w:rsid w:val="005B7269"/>
    <w:rsid w:val="005C0750"/>
    <w:rsid w:val="005C1951"/>
    <w:rsid w:val="005C2B17"/>
    <w:rsid w:val="005C35A2"/>
    <w:rsid w:val="005C3B52"/>
    <w:rsid w:val="005C3E84"/>
    <w:rsid w:val="005C4546"/>
    <w:rsid w:val="005C49C7"/>
    <w:rsid w:val="005C4A5C"/>
    <w:rsid w:val="005C51CA"/>
    <w:rsid w:val="005C60DC"/>
    <w:rsid w:val="005C6365"/>
    <w:rsid w:val="005C69AF"/>
    <w:rsid w:val="005C6DFE"/>
    <w:rsid w:val="005C7324"/>
    <w:rsid w:val="005D00D7"/>
    <w:rsid w:val="005D0685"/>
    <w:rsid w:val="005D13B4"/>
    <w:rsid w:val="005D13BF"/>
    <w:rsid w:val="005D1DAD"/>
    <w:rsid w:val="005D27DA"/>
    <w:rsid w:val="005D29C3"/>
    <w:rsid w:val="005D2C4E"/>
    <w:rsid w:val="005D2F10"/>
    <w:rsid w:val="005D2FCC"/>
    <w:rsid w:val="005D32CC"/>
    <w:rsid w:val="005D399A"/>
    <w:rsid w:val="005D3B7C"/>
    <w:rsid w:val="005D429C"/>
    <w:rsid w:val="005D4D61"/>
    <w:rsid w:val="005D50F5"/>
    <w:rsid w:val="005D550A"/>
    <w:rsid w:val="005D56B3"/>
    <w:rsid w:val="005D7DFF"/>
    <w:rsid w:val="005E01A8"/>
    <w:rsid w:val="005E0FDE"/>
    <w:rsid w:val="005E107E"/>
    <w:rsid w:val="005E1118"/>
    <w:rsid w:val="005E42C1"/>
    <w:rsid w:val="005E511B"/>
    <w:rsid w:val="005E596B"/>
    <w:rsid w:val="005E7A21"/>
    <w:rsid w:val="005F00E5"/>
    <w:rsid w:val="005F0611"/>
    <w:rsid w:val="005F08F2"/>
    <w:rsid w:val="005F0DF0"/>
    <w:rsid w:val="005F0FDE"/>
    <w:rsid w:val="005F17D9"/>
    <w:rsid w:val="005F1839"/>
    <w:rsid w:val="005F1A1E"/>
    <w:rsid w:val="005F1FD3"/>
    <w:rsid w:val="005F21B9"/>
    <w:rsid w:val="005F32B5"/>
    <w:rsid w:val="005F3DA3"/>
    <w:rsid w:val="005F43BA"/>
    <w:rsid w:val="005F46CF"/>
    <w:rsid w:val="005F4D4E"/>
    <w:rsid w:val="005F4F6A"/>
    <w:rsid w:val="005F505B"/>
    <w:rsid w:val="005F5F7B"/>
    <w:rsid w:val="005F5FF4"/>
    <w:rsid w:val="005F6390"/>
    <w:rsid w:val="005F650C"/>
    <w:rsid w:val="005F6C1C"/>
    <w:rsid w:val="005F6C94"/>
    <w:rsid w:val="0060012D"/>
    <w:rsid w:val="006005E8"/>
    <w:rsid w:val="00600CEF"/>
    <w:rsid w:val="00601B44"/>
    <w:rsid w:val="00601F88"/>
    <w:rsid w:val="00602049"/>
    <w:rsid w:val="0060212B"/>
    <w:rsid w:val="006021ED"/>
    <w:rsid w:val="00603521"/>
    <w:rsid w:val="006037C4"/>
    <w:rsid w:val="00603BC7"/>
    <w:rsid w:val="00603C3E"/>
    <w:rsid w:val="00603ED2"/>
    <w:rsid w:val="00604137"/>
    <w:rsid w:val="00604416"/>
    <w:rsid w:val="00605268"/>
    <w:rsid w:val="00605852"/>
    <w:rsid w:val="00605DD6"/>
    <w:rsid w:val="0060762A"/>
    <w:rsid w:val="00607911"/>
    <w:rsid w:val="00607CC6"/>
    <w:rsid w:val="006101C4"/>
    <w:rsid w:val="006102FF"/>
    <w:rsid w:val="006106E6"/>
    <w:rsid w:val="00610817"/>
    <w:rsid w:val="00613179"/>
    <w:rsid w:val="0061331A"/>
    <w:rsid w:val="00613389"/>
    <w:rsid w:val="0061357E"/>
    <w:rsid w:val="00613AD3"/>
    <w:rsid w:val="00614799"/>
    <w:rsid w:val="006148BE"/>
    <w:rsid w:val="006149C0"/>
    <w:rsid w:val="006151D2"/>
    <w:rsid w:val="0061524F"/>
    <w:rsid w:val="00616674"/>
    <w:rsid w:val="00616BBA"/>
    <w:rsid w:val="006170B1"/>
    <w:rsid w:val="006172ED"/>
    <w:rsid w:val="0061A59C"/>
    <w:rsid w:val="0062061A"/>
    <w:rsid w:val="006206A8"/>
    <w:rsid w:val="006207D6"/>
    <w:rsid w:val="006208D6"/>
    <w:rsid w:val="00620BF2"/>
    <w:rsid w:val="006216B8"/>
    <w:rsid w:val="00622445"/>
    <w:rsid w:val="0062304E"/>
    <w:rsid w:val="0062323D"/>
    <w:rsid w:val="0062347D"/>
    <w:rsid w:val="00623ACE"/>
    <w:rsid w:val="00623BB3"/>
    <w:rsid w:val="00624069"/>
    <w:rsid w:val="00624591"/>
    <w:rsid w:val="006255FB"/>
    <w:rsid w:val="006259FF"/>
    <w:rsid w:val="006265FC"/>
    <w:rsid w:val="00626F3D"/>
    <w:rsid w:val="00627B51"/>
    <w:rsid w:val="00627F2D"/>
    <w:rsid w:val="00630705"/>
    <w:rsid w:val="00630B3B"/>
    <w:rsid w:val="00630C4A"/>
    <w:rsid w:val="00630D3C"/>
    <w:rsid w:val="00630D54"/>
    <w:rsid w:val="00631473"/>
    <w:rsid w:val="006321C8"/>
    <w:rsid w:val="00632D0A"/>
    <w:rsid w:val="00632E76"/>
    <w:rsid w:val="006338BA"/>
    <w:rsid w:val="00633EDA"/>
    <w:rsid w:val="006350CB"/>
    <w:rsid w:val="006362DD"/>
    <w:rsid w:val="00636B4F"/>
    <w:rsid w:val="00637726"/>
    <w:rsid w:val="00637D22"/>
    <w:rsid w:val="006406F3"/>
    <w:rsid w:val="00640CD9"/>
    <w:rsid w:val="006412C5"/>
    <w:rsid w:val="00641A48"/>
    <w:rsid w:val="00642457"/>
    <w:rsid w:val="00642D0F"/>
    <w:rsid w:val="006436BF"/>
    <w:rsid w:val="0064388A"/>
    <w:rsid w:val="006439B1"/>
    <w:rsid w:val="00643A2A"/>
    <w:rsid w:val="00644C01"/>
    <w:rsid w:val="006454F3"/>
    <w:rsid w:val="0064641A"/>
    <w:rsid w:val="0064709F"/>
    <w:rsid w:val="006475BA"/>
    <w:rsid w:val="00647993"/>
    <w:rsid w:val="00647A3E"/>
    <w:rsid w:val="006501BA"/>
    <w:rsid w:val="00650BA8"/>
    <w:rsid w:val="00650FA1"/>
    <w:rsid w:val="00651B0C"/>
    <w:rsid w:val="006526F4"/>
    <w:rsid w:val="0065272B"/>
    <w:rsid w:val="0065284B"/>
    <w:rsid w:val="00653288"/>
    <w:rsid w:val="00654025"/>
    <w:rsid w:val="00654CEA"/>
    <w:rsid w:val="00654E89"/>
    <w:rsid w:val="00654FD6"/>
    <w:rsid w:val="006551B6"/>
    <w:rsid w:val="006552D8"/>
    <w:rsid w:val="00655A73"/>
    <w:rsid w:val="00655B59"/>
    <w:rsid w:val="00657045"/>
    <w:rsid w:val="0066008D"/>
    <w:rsid w:val="006600C7"/>
    <w:rsid w:val="006602EE"/>
    <w:rsid w:val="00660DA8"/>
    <w:rsid w:val="00660FA6"/>
    <w:rsid w:val="00661026"/>
    <w:rsid w:val="00661C85"/>
    <w:rsid w:val="00661F60"/>
    <w:rsid w:val="0066317B"/>
    <w:rsid w:val="00663445"/>
    <w:rsid w:val="00664183"/>
    <w:rsid w:val="00664514"/>
    <w:rsid w:val="00665F8C"/>
    <w:rsid w:val="00666682"/>
    <w:rsid w:val="00666CA3"/>
    <w:rsid w:val="00666CE3"/>
    <w:rsid w:val="00666D56"/>
    <w:rsid w:val="00667E71"/>
    <w:rsid w:val="00670932"/>
    <w:rsid w:val="00670D7B"/>
    <w:rsid w:val="00670EAF"/>
    <w:rsid w:val="00672B7E"/>
    <w:rsid w:val="00672C70"/>
    <w:rsid w:val="00673884"/>
    <w:rsid w:val="00673C1E"/>
    <w:rsid w:val="00673CFD"/>
    <w:rsid w:val="00674805"/>
    <w:rsid w:val="006749DE"/>
    <w:rsid w:val="006754E5"/>
    <w:rsid w:val="0067579A"/>
    <w:rsid w:val="00675965"/>
    <w:rsid w:val="0067633F"/>
    <w:rsid w:val="006770D2"/>
    <w:rsid w:val="00677394"/>
    <w:rsid w:val="0067768A"/>
    <w:rsid w:val="006779A1"/>
    <w:rsid w:val="00680973"/>
    <w:rsid w:val="00680A8E"/>
    <w:rsid w:val="00680A95"/>
    <w:rsid w:val="00680AF2"/>
    <w:rsid w:val="00680C9E"/>
    <w:rsid w:val="00684054"/>
    <w:rsid w:val="006851E8"/>
    <w:rsid w:val="00685224"/>
    <w:rsid w:val="006853B3"/>
    <w:rsid w:val="00685585"/>
    <w:rsid w:val="006855DA"/>
    <w:rsid w:val="00685700"/>
    <w:rsid w:val="00685EAD"/>
    <w:rsid w:val="00687A24"/>
    <w:rsid w:val="00687FAF"/>
    <w:rsid w:val="0069012A"/>
    <w:rsid w:val="00691012"/>
    <w:rsid w:val="00691079"/>
    <w:rsid w:val="00691958"/>
    <w:rsid w:val="00693789"/>
    <w:rsid w:val="006943E6"/>
    <w:rsid w:val="00694D91"/>
    <w:rsid w:val="006950B2"/>
    <w:rsid w:val="006959E5"/>
    <w:rsid w:val="00695E61"/>
    <w:rsid w:val="0069614C"/>
    <w:rsid w:val="00696CAF"/>
    <w:rsid w:val="00697060"/>
    <w:rsid w:val="006A0046"/>
    <w:rsid w:val="006A103F"/>
    <w:rsid w:val="006A1376"/>
    <w:rsid w:val="006A3260"/>
    <w:rsid w:val="006A3B2E"/>
    <w:rsid w:val="006A3CE7"/>
    <w:rsid w:val="006A450F"/>
    <w:rsid w:val="006A4B7C"/>
    <w:rsid w:val="006A501B"/>
    <w:rsid w:val="006A5433"/>
    <w:rsid w:val="006A698A"/>
    <w:rsid w:val="006A76CE"/>
    <w:rsid w:val="006A7F5A"/>
    <w:rsid w:val="006B024E"/>
    <w:rsid w:val="006B04B7"/>
    <w:rsid w:val="006B05BD"/>
    <w:rsid w:val="006B0CEE"/>
    <w:rsid w:val="006B1852"/>
    <w:rsid w:val="006B3240"/>
    <w:rsid w:val="006B3A82"/>
    <w:rsid w:val="006B4284"/>
    <w:rsid w:val="006B536D"/>
    <w:rsid w:val="006B6902"/>
    <w:rsid w:val="006B6A63"/>
    <w:rsid w:val="006B7023"/>
    <w:rsid w:val="006B71A3"/>
    <w:rsid w:val="006B7231"/>
    <w:rsid w:val="006B733C"/>
    <w:rsid w:val="006B74C4"/>
    <w:rsid w:val="006B7782"/>
    <w:rsid w:val="006B79B9"/>
    <w:rsid w:val="006C0972"/>
    <w:rsid w:val="006C1B0E"/>
    <w:rsid w:val="006C1FAF"/>
    <w:rsid w:val="006C2723"/>
    <w:rsid w:val="006C4637"/>
    <w:rsid w:val="006C476D"/>
    <w:rsid w:val="006C4C7C"/>
    <w:rsid w:val="006C526C"/>
    <w:rsid w:val="006C55D4"/>
    <w:rsid w:val="006C56E5"/>
    <w:rsid w:val="006C5718"/>
    <w:rsid w:val="006C57A3"/>
    <w:rsid w:val="006C5F12"/>
    <w:rsid w:val="006C6293"/>
    <w:rsid w:val="006C6C69"/>
    <w:rsid w:val="006C76C9"/>
    <w:rsid w:val="006D0304"/>
    <w:rsid w:val="006D063D"/>
    <w:rsid w:val="006D0771"/>
    <w:rsid w:val="006D0C8A"/>
    <w:rsid w:val="006D1DB8"/>
    <w:rsid w:val="006D25E4"/>
    <w:rsid w:val="006D3130"/>
    <w:rsid w:val="006D3643"/>
    <w:rsid w:val="006D3FDC"/>
    <w:rsid w:val="006D448A"/>
    <w:rsid w:val="006D4DEA"/>
    <w:rsid w:val="006D6ABD"/>
    <w:rsid w:val="006D6D4A"/>
    <w:rsid w:val="006D70CF"/>
    <w:rsid w:val="006D7127"/>
    <w:rsid w:val="006D7281"/>
    <w:rsid w:val="006D798D"/>
    <w:rsid w:val="006D7A4F"/>
    <w:rsid w:val="006D7B0A"/>
    <w:rsid w:val="006D7BC7"/>
    <w:rsid w:val="006D7C24"/>
    <w:rsid w:val="006D7FF3"/>
    <w:rsid w:val="006E05B8"/>
    <w:rsid w:val="006E0731"/>
    <w:rsid w:val="006E1381"/>
    <w:rsid w:val="006E144B"/>
    <w:rsid w:val="006E1556"/>
    <w:rsid w:val="006E2023"/>
    <w:rsid w:val="006E236F"/>
    <w:rsid w:val="006E2EC0"/>
    <w:rsid w:val="006E2F0B"/>
    <w:rsid w:val="006E31B8"/>
    <w:rsid w:val="006E4922"/>
    <w:rsid w:val="006E4AEE"/>
    <w:rsid w:val="006E54F7"/>
    <w:rsid w:val="006E5790"/>
    <w:rsid w:val="006E59F4"/>
    <w:rsid w:val="006E5FCF"/>
    <w:rsid w:val="006E6516"/>
    <w:rsid w:val="006E69EE"/>
    <w:rsid w:val="006E6FC6"/>
    <w:rsid w:val="006E70FE"/>
    <w:rsid w:val="006E7782"/>
    <w:rsid w:val="006E7A0B"/>
    <w:rsid w:val="006F025F"/>
    <w:rsid w:val="006F04BA"/>
    <w:rsid w:val="006F0CA4"/>
    <w:rsid w:val="006F1063"/>
    <w:rsid w:val="006F198A"/>
    <w:rsid w:val="006F338A"/>
    <w:rsid w:val="006F3D9F"/>
    <w:rsid w:val="006F4ED5"/>
    <w:rsid w:val="006F5901"/>
    <w:rsid w:val="006F7875"/>
    <w:rsid w:val="007008E2"/>
    <w:rsid w:val="00701750"/>
    <w:rsid w:val="00701992"/>
    <w:rsid w:val="007027D3"/>
    <w:rsid w:val="007028F8"/>
    <w:rsid w:val="00702EA3"/>
    <w:rsid w:val="00702F9F"/>
    <w:rsid w:val="0070344F"/>
    <w:rsid w:val="00703E02"/>
    <w:rsid w:val="0070508A"/>
    <w:rsid w:val="007052B6"/>
    <w:rsid w:val="00705F83"/>
    <w:rsid w:val="0070619F"/>
    <w:rsid w:val="007064FB"/>
    <w:rsid w:val="007068AD"/>
    <w:rsid w:val="007103C1"/>
    <w:rsid w:val="00710661"/>
    <w:rsid w:val="007106CC"/>
    <w:rsid w:val="007107AA"/>
    <w:rsid w:val="00711335"/>
    <w:rsid w:val="00711474"/>
    <w:rsid w:val="00711C33"/>
    <w:rsid w:val="00712180"/>
    <w:rsid w:val="00712262"/>
    <w:rsid w:val="007130C2"/>
    <w:rsid w:val="00714214"/>
    <w:rsid w:val="0071482C"/>
    <w:rsid w:val="00714AB1"/>
    <w:rsid w:val="00714E98"/>
    <w:rsid w:val="00715114"/>
    <w:rsid w:val="007154D0"/>
    <w:rsid w:val="007156FB"/>
    <w:rsid w:val="007166CE"/>
    <w:rsid w:val="007168CF"/>
    <w:rsid w:val="00716B1C"/>
    <w:rsid w:val="00716C61"/>
    <w:rsid w:val="00716F6C"/>
    <w:rsid w:val="00717016"/>
    <w:rsid w:val="00717214"/>
    <w:rsid w:val="00717BAC"/>
    <w:rsid w:val="00717DF3"/>
    <w:rsid w:val="0072058F"/>
    <w:rsid w:val="00720C25"/>
    <w:rsid w:val="007213CE"/>
    <w:rsid w:val="007214A8"/>
    <w:rsid w:val="007218FF"/>
    <w:rsid w:val="00721FAA"/>
    <w:rsid w:val="00722664"/>
    <w:rsid w:val="00722E61"/>
    <w:rsid w:val="00723280"/>
    <w:rsid w:val="00723560"/>
    <w:rsid w:val="00723CE7"/>
    <w:rsid w:val="00724D29"/>
    <w:rsid w:val="0072540A"/>
    <w:rsid w:val="00725599"/>
    <w:rsid w:val="00725697"/>
    <w:rsid w:val="007301D0"/>
    <w:rsid w:val="00730649"/>
    <w:rsid w:val="0073094E"/>
    <w:rsid w:val="00730B02"/>
    <w:rsid w:val="00730F76"/>
    <w:rsid w:val="00731127"/>
    <w:rsid w:val="00731C3F"/>
    <w:rsid w:val="00732330"/>
    <w:rsid w:val="00732591"/>
    <w:rsid w:val="00732950"/>
    <w:rsid w:val="00732A29"/>
    <w:rsid w:val="00732F85"/>
    <w:rsid w:val="007330E9"/>
    <w:rsid w:val="00733972"/>
    <w:rsid w:val="00733B89"/>
    <w:rsid w:val="00733FF1"/>
    <w:rsid w:val="00734CCB"/>
    <w:rsid w:val="00734D12"/>
    <w:rsid w:val="00734DE9"/>
    <w:rsid w:val="007355FE"/>
    <w:rsid w:val="00735C5A"/>
    <w:rsid w:val="00735E54"/>
    <w:rsid w:val="0073612F"/>
    <w:rsid w:val="0073645C"/>
    <w:rsid w:val="007366A9"/>
    <w:rsid w:val="0073729C"/>
    <w:rsid w:val="007408C6"/>
    <w:rsid w:val="00740948"/>
    <w:rsid w:val="00740EC5"/>
    <w:rsid w:val="00741FEB"/>
    <w:rsid w:val="0074212B"/>
    <w:rsid w:val="00742BE2"/>
    <w:rsid w:val="00743AAE"/>
    <w:rsid w:val="00743CC8"/>
    <w:rsid w:val="00743E36"/>
    <w:rsid w:val="00744305"/>
    <w:rsid w:val="007443F8"/>
    <w:rsid w:val="00744BEA"/>
    <w:rsid w:val="00745126"/>
    <w:rsid w:val="0074523C"/>
    <w:rsid w:val="00745837"/>
    <w:rsid w:val="00745F8E"/>
    <w:rsid w:val="007462F8"/>
    <w:rsid w:val="00746642"/>
    <w:rsid w:val="007469DF"/>
    <w:rsid w:val="00746E07"/>
    <w:rsid w:val="007478E6"/>
    <w:rsid w:val="0074793D"/>
    <w:rsid w:val="00747954"/>
    <w:rsid w:val="00747E40"/>
    <w:rsid w:val="007505D5"/>
    <w:rsid w:val="007506BD"/>
    <w:rsid w:val="00750710"/>
    <w:rsid w:val="007523BE"/>
    <w:rsid w:val="007529D5"/>
    <w:rsid w:val="00752E71"/>
    <w:rsid w:val="0075348A"/>
    <w:rsid w:val="00753828"/>
    <w:rsid w:val="00754021"/>
    <w:rsid w:val="0075444D"/>
    <w:rsid w:val="0075498A"/>
    <w:rsid w:val="007554D7"/>
    <w:rsid w:val="007567B9"/>
    <w:rsid w:val="00756C76"/>
    <w:rsid w:val="00756DD8"/>
    <w:rsid w:val="00757020"/>
    <w:rsid w:val="00757C8B"/>
    <w:rsid w:val="007604B2"/>
    <w:rsid w:val="00760940"/>
    <w:rsid w:val="00761459"/>
    <w:rsid w:val="007615FD"/>
    <w:rsid w:val="00761B77"/>
    <w:rsid w:val="00761B78"/>
    <w:rsid w:val="0076223C"/>
    <w:rsid w:val="0076238B"/>
    <w:rsid w:val="00762CA1"/>
    <w:rsid w:val="00762EAE"/>
    <w:rsid w:val="00763B74"/>
    <w:rsid w:val="00765E7B"/>
    <w:rsid w:val="00765EBC"/>
    <w:rsid w:val="007674BF"/>
    <w:rsid w:val="0076773D"/>
    <w:rsid w:val="00767A2C"/>
    <w:rsid w:val="0077053D"/>
    <w:rsid w:val="00770575"/>
    <w:rsid w:val="007717A1"/>
    <w:rsid w:val="00771AD8"/>
    <w:rsid w:val="00772A21"/>
    <w:rsid w:val="007740C2"/>
    <w:rsid w:val="007741A5"/>
    <w:rsid w:val="007742BC"/>
    <w:rsid w:val="00774313"/>
    <w:rsid w:val="00774AFB"/>
    <w:rsid w:val="007750C6"/>
    <w:rsid w:val="0077536B"/>
    <w:rsid w:val="007753F3"/>
    <w:rsid w:val="00775746"/>
    <w:rsid w:val="00775B38"/>
    <w:rsid w:val="007768FD"/>
    <w:rsid w:val="00776EEB"/>
    <w:rsid w:val="00777B12"/>
    <w:rsid w:val="0077EF26"/>
    <w:rsid w:val="007800B6"/>
    <w:rsid w:val="00780A70"/>
    <w:rsid w:val="00780E56"/>
    <w:rsid w:val="007811A4"/>
    <w:rsid w:val="007813ED"/>
    <w:rsid w:val="00781FA7"/>
    <w:rsid w:val="0078239D"/>
    <w:rsid w:val="00782643"/>
    <w:rsid w:val="00782A9B"/>
    <w:rsid w:val="007832AB"/>
    <w:rsid w:val="00783598"/>
    <w:rsid w:val="00783A32"/>
    <w:rsid w:val="00783E85"/>
    <w:rsid w:val="00783F94"/>
    <w:rsid w:val="0078478B"/>
    <w:rsid w:val="00784BC3"/>
    <w:rsid w:val="00784DF3"/>
    <w:rsid w:val="00785247"/>
    <w:rsid w:val="007853A5"/>
    <w:rsid w:val="00785551"/>
    <w:rsid w:val="00785B2D"/>
    <w:rsid w:val="00785DC1"/>
    <w:rsid w:val="00786528"/>
    <w:rsid w:val="00787603"/>
    <w:rsid w:val="007879F8"/>
    <w:rsid w:val="00787ACD"/>
    <w:rsid w:val="00787B4C"/>
    <w:rsid w:val="00787B5E"/>
    <w:rsid w:val="00787FE2"/>
    <w:rsid w:val="0079043C"/>
    <w:rsid w:val="007906FB"/>
    <w:rsid w:val="00791051"/>
    <w:rsid w:val="00791312"/>
    <w:rsid w:val="007913B7"/>
    <w:rsid w:val="00792056"/>
    <w:rsid w:val="00792CCB"/>
    <w:rsid w:val="00792CE8"/>
    <w:rsid w:val="00793062"/>
    <w:rsid w:val="0079375A"/>
    <w:rsid w:val="007939F6"/>
    <w:rsid w:val="00793FB2"/>
    <w:rsid w:val="00794881"/>
    <w:rsid w:val="00794B37"/>
    <w:rsid w:val="00795859"/>
    <w:rsid w:val="00795BEE"/>
    <w:rsid w:val="00796BF4"/>
    <w:rsid w:val="007973D0"/>
    <w:rsid w:val="00797833"/>
    <w:rsid w:val="00797C44"/>
    <w:rsid w:val="00797E46"/>
    <w:rsid w:val="00797F59"/>
    <w:rsid w:val="007A02DF"/>
    <w:rsid w:val="007A11CB"/>
    <w:rsid w:val="007A195D"/>
    <w:rsid w:val="007A1C2D"/>
    <w:rsid w:val="007A2B09"/>
    <w:rsid w:val="007A2D6D"/>
    <w:rsid w:val="007A32DC"/>
    <w:rsid w:val="007A3445"/>
    <w:rsid w:val="007A3AA3"/>
    <w:rsid w:val="007A4CB9"/>
    <w:rsid w:val="007A536B"/>
    <w:rsid w:val="007A5EE3"/>
    <w:rsid w:val="007A61F6"/>
    <w:rsid w:val="007A6B7E"/>
    <w:rsid w:val="007A6E09"/>
    <w:rsid w:val="007A76B5"/>
    <w:rsid w:val="007B091B"/>
    <w:rsid w:val="007B0A46"/>
    <w:rsid w:val="007B0BD6"/>
    <w:rsid w:val="007B1311"/>
    <w:rsid w:val="007B2AA6"/>
    <w:rsid w:val="007B3481"/>
    <w:rsid w:val="007B3810"/>
    <w:rsid w:val="007B3889"/>
    <w:rsid w:val="007B3EAC"/>
    <w:rsid w:val="007B3FB5"/>
    <w:rsid w:val="007B4380"/>
    <w:rsid w:val="007B4469"/>
    <w:rsid w:val="007B4928"/>
    <w:rsid w:val="007B4C63"/>
    <w:rsid w:val="007B4E4A"/>
    <w:rsid w:val="007B513F"/>
    <w:rsid w:val="007B7036"/>
    <w:rsid w:val="007B70F1"/>
    <w:rsid w:val="007B7AD5"/>
    <w:rsid w:val="007C0BB4"/>
    <w:rsid w:val="007C0DED"/>
    <w:rsid w:val="007C11C7"/>
    <w:rsid w:val="007C1B8E"/>
    <w:rsid w:val="007C2881"/>
    <w:rsid w:val="007C2FAB"/>
    <w:rsid w:val="007C4A09"/>
    <w:rsid w:val="007C55BF"/>
    <w:rsid w:val="007C5A97"/>
    <w:rsid w:val="007C68AF"/>
    <w:rsid w:val="007C6A72"/>
    <w:rsid w:val="007C6D4A"/>
    <w:rsid w:val="007C7288"/>
    <w:rsid w:val="007C7531"/>
    <w:rsid w:val="007C76A8"/>
    <w:rsid w:val="007C7982"/>
    <w:rsid w:val="007C7F19"/>
    <w:rsid w:val="007D0555"/>
    <w:rsid w:val="007D0737"/>
    <w:rsid w:val="007D1234"/>
    <w:rsid w:val="007D1298"/>
    <w:rsid w:val="007D2F08"/>
    <w:rsid w:val="007D3876"/>
    <w:rsid w:val="007D39F5"/>
    <w:rsid w:val="007D3B45"/>
    <w:rsid w:val="007D4044"/>
    <w:rsid w:val="007D40B2"/>
    <w:rsid w:val="007D40B7"/>
    <w:rsid w:val="007D433F"/>
    <w:rsid w:val="007D533A"/>
    <w:rsid w:val="007D5836"/>
    <w:rsid w:val="007D5A4A"/>
    <w:rsid w:val="007D5F04"/>
    <w:rsid w:val="007D6112"/>
    <w:rsid w:val="007E0921"/>
    <w:rsid w:val="007E118B"/>
    <w:rsid w:val="007E1B4A"/>
    <w:rsid w:val="007E1D56"/>
    <w:rsid w:val="007E2F5E"/>
    <w:rsid w:val="007E3558"/>
    <w:rsid w:val="007E3BE9"/>
    <w:rsid w:val="007E47A4"/>
    <w:rsid w:val="007E47C7"/>
    <w:rsid w:val="007E4AB6"/>
    <w:rsid w:val="007E5834"/>
    <w:rsid w:val="007E5AD9"/>
    <w:rsid w:val="007E5C08"/>
    <w:rsid w:val="007E62D4"/>
    <w:rsid w:val="007E64F8"/>
    <w:rsid w:val="007E7085"/>
    <w:rsid w:val="007E7386"/>
    <w:rsid w:val="007E7CD8"/>
    <w:rsid w:val="007F0195"/>
    <w:rsid w:val="007F01A2"/>
    <w:rsid w:val="007F05D0"/>
    <w:rsid w:val="007F0E2B"/>
    <w:rsid w:val="007F13B8"/>
    <w:rsid w:val="007F1AEC"/>
    <w:rsid w:val="007F1B2B"/>
    <w:rsid w:val="007F203B"/>
    <w:rsid w:val="007F230B"/>
    <w:rsid w:val="007F34CA"/>
    <w:rsid w:val="007F35DD"/>
    <w:rsid w:val="007F3912"/>
    <w:rsid w:val="007F3E41"/>
    <w:rsid w:val="007F46A7"/>
    <w:rsid w:val="007F4717"/>
    <w:rsid w:val="007F4CC7"/>
    <w:rsid w:val="007F50C2"/>
    <w:rsid w:val="007F5513"/>
    <w:rsid w:val="007F5CA0"/>
    <w:rsid w:val="007F65BD"/>
    <w:rsid w:val="007F7A1C"/>
    <w:rsid w:val="008003D9"/>
    <w:rsid w:val="00800BB8"/>
    <w:rsid w:val="008013A7"/>
    <w:rsid w:val="008014DA"/>
    <w:rsid w:val="00801562"/>
    <w:rsid w:val="00801589"/>
    <w:rsid w:val="00801BD1"/>
    <w:rsid w:val="00803063"/>
    <w:rsid w:val="00803085"/>
    <w:rsid w:val="00803188"/>
    <w:rsid w:val="00803AEA"/>
    <w:rsid w:val="00803EEE"/>
    <w:rsid w:val="00803F00"/>
    <w:rsid w:val="00804CEB"/>
    <w:rsid w:val="008050FF"/>
    <w:rsid w:val="008055F3"/>
    <w:rsid w:val="00805A55"/>
    <w:rsid w:val="00805D58"/>
    <w:rsid w:val="008064A6"/>
    <w:rsid w:val="00806717"/>
    <w:rsid w:val="00806B7D"/>
    <w:rsid w:val="00806CA1"/>
    <w:rsid w:val="0080704C"/>
    <w:rsid w:val="00807451"/>
    <w:rsid w:val="00807BBA"/>
    <w:rsid w:val="0080FA49"/>
    <w:rsid w:val="00810097"/>
    <w:rsid w:val="00810783"/>
    <w:rsid w:val="00810FA8"/>
    <w:rsid w:val="00811916"/>
    <w:rsid w:val="00811F3A"/>
    <w:rsid w:val="0081279A"/>
    <w:rsid w:val="0081487C"/>
    <w:rsid w:val="00814951"/>
    <w:rsid w:val="00814AA1"/>
    <w:rsid w:val="00815781"/>
    <w:rsid w:val="00815D82"/>
    <w:rsid w:val="00815D99"/>
    <w:rsid w:val="008165A4"/>
    <w:rsid w:val="00816752"/>
    <w:rsid w:val="00816900"/>
    <w:rsid w:val="00817A30"/>
    <w:rsid w:val="00817A45"/>
    <w:rsid w:val="00817E7C"/>
    <w:rsid w:val="00817F73"/>
    <w:rsid w:val="00817F96"/>
    <w:rsid w:val="00820847"/>
    <w:rsid w:val="00820B6A"/>
    <w:rsid w:val="00820DB4"/>
    <w:rsid w:val="00821275"/>
    <w:rsid w:val="00822503"/>
    <w:rsid w:val="0082257B"/>
    <w:rsid w:val="00823097"/>
    <w:rsid w:val="00823409"/>
    <w:rsid w:val="00823995"/>
    <w:rsid w:val="0082402A"/>
    <w:rsid w:val="00825076"/>
    <w:rsid w:val="00825669"/>
    <w:rsid w:val="008262E5"/>
    <w:rsid w:val="00826955"/>
    <w:rsid w:val="00826B44"/>
    <w:rsid w:val="0082744C"/>
    <w:rsid w:val="008276AC"/>
    <w:rsid w:val="00827EDE"/>
    <w:rsid w:val="008304D4"/>
    <w:rsid w:val="00831060"/>
    <w:rsid w:val="008313DB"/>
    <w:rsid w:val="008315A5"/>
    <w:rsid w:val="00831FDB"/>
    <w:rsid w:val="008331AF"/>
    <w:rsid w:val="00833AEF"/>
    <w:rsid w:val="0083586D"/>
    <w:rsid w:val="0083590B"/>
    <w:rsid w:val="00835E16"/>
    <w:rsid w:val="00835FA3"/>
    <w:rsid w:val="008363F3"/>
    <w:rsid w:val="008365BC"/>
    <w:rsid w:val="008375EF"/>
    <w:rsid w:val="0084045B"/>
    <w:rsid w:val="00840EAA"/>
    <w:rsid w:val="00841259"/>
    <w:rsid w:val="00841464"/>
    <w:rsid w:val="008414E4"/>
    <w:rsid w:val="00841639"/>
    <w:rsid w:val="0084187F"/>
    <w:rsid w:val="00841A5D"/>
    <w:rsid w:val="0084235C"/>
    <w:rsid w:val="008426D8"/>
    <w:rsid w:val="00842A9C"/>
    <w:rsid w:val="008435EB"/>
    <w:rsid w:val="008436F4"/>
    <w:rsid w:val="008437FE"/>
    <w:rsid w:val="00843C9A"/>
    <w:rsid w:val="008444F5"/>
    <w:rsid w:val="00844AF5"/>
    <w:rsid w:val="00845159"/>
    <w:rsid w:val="00845202"/>
    <w:rsid w:val="008455DE"/>
    <w:rsid w:val="00846796"/>
    <w:rsid w:val="00846C24"/>
    <w:rsid w:val="00846C6D"/>
    <w:rsid w:val="008500D0"/>
    <w:rsid w:val="0085031D"/>
    <w:rsid w:val="00850833"/>
    <w:rsid w:val="008512E9"/>
    <w:rsid w:val="00852726"/>
    <w:rsid w:val="00853EB9"/>
    <w:rsid w:val="00854523"/>
    <w:rsid w:val="008560ED"/>
    <w:rsid w:val="00856756"/>
    <w:rsid w:val="0085681F"/>
    <w:rsid w:val="00856ACE"/>
    <w:rsid w:val="00856FB2"/>
    <w:rsid w:val="0085755F"/>
    <w:rsid w:val="00857623"/>
    <w:rsid w:val="008579C7"/>
    <w:rsid w:val="00857C43"/>
    <w:rsid w:val="0086025C"/>
    <w:rsid w:val="00860630"/>
    <w:rsid w:val="0086076E"/>
    <w:rsid w:val="008619AB"/>
    <w:rsid w:val="0086260A"/>
    <w:rsid w:val="0086291E"/>
    <w:rsid w:val="00862FE2"/>
    <w:rsid w:val="008630D7"/>
    <w:rsid w:val="0086329C"/>
    <w:rsid w:val="008636EC"/>
    <w:rsid w:val="0086375E"/>
    <w:rsid w:val="00863F41"/>
    <w:rsid w:val="00864F71"/>
    <w:rsid w:val="00864FF5"/>
    <w:rsid w:val="008651D7"/>
    <w:rsid w:val="00865396"/>
    <w:rsid w:val="008656BF"/>
    <w:rsid w:val="00865F09"/>
    <w:rsid w:val="00866A61"/>
    <w:rsid w:val="00866C13"/>
    <w:rsid w:val="00866C84"/>
    <w:rsid w:val="00866E6F"/>
    <w:rsid w:val="00867D5F"/>
    <w:rsid w:val="008700D6"/>
    <w:rsid w:val="00870622"/>
    <w:rsid w:val="00870CC6"/>
    <w:rsid w:val="008718A2"/>
    <w:rsid w:val="008721CA"/>
    <w:rsid w:val="008722DB"/>
    <w:rsid w:val="0087256E"/>
    <w:rsid w:val="008731FE"/>
    <w:rsid w:val="00873687"/>
    <w:rsid w:val="00873910"/>
    <w:rsid w:val="00873CE4"/>
    <w:rsid w:val="00873FE9"/>
    <w:rsid w:val="008740C0"/>
    <w:rsid w:val="008746BB"/>
    <w:rsid w:val="00874F24"/>
    <w:rsid w:val="00875256"/>
    <w:rsid w:val="0087587D"/>
    <w:rsid w:val="00876FEE"/>
    <w:rsid w:val="0087740C"/>
    <w:rsid w:val="0087775B"/>
    <w:rsid w:val="00877C0F"/>
    <w:rsid w:val="0088054C"/>
    <w:rsid w:val="00880BA7"/>
    <w:rsid w:val="00880DE3"/>
    <w:rsid w:val="00881722"/>
    <w:rsid w:val="00881911"/>
    <w:rsid w:val="00882072"/>
    <w:rsid w:val="00882D8D"/>
    <w:rsid w:val="0088311F"/>
    <w:rsid w:val="00883A6A"/>
    <w:rsid w:val="00884DC0"/>
    <w:rsid w:val="00885610"/>
    <w:rsid w:val="0088601D"/>
    <w:rsid w:val="00886238"/>
    <w:rsid w:val="00886517"/>
    <w:rsid w:val="00886887"/>
    <w:rsid w:val="008868CE"/>
    <w:rsid w:val="00886DD9"/>
    <w:rsid w:val="0089033B"/>
    <w:rsid w:val="008911A2"/>
    <w:rsid w:val="008911E1"/>
    <w:rsid w:val="00891250"/>
    <w:rsid w:val="00891272"/>
    <w:rsid w:val="008913BF"/>
    <w:rsid w:val="008919B4"/>
    <w:rsid w:val="0089210C"/>
    <w:rsid w:val="008928D6"/>
    <w:rsid w:val="00892AEB"/>
    <w:rsid w:val="00893CE1"/>
    <w:rsid w:val="00893D6B"/>
    <w:rsid w:val="008950BC"/>
    <w:rsid w:val="008956A0"/>
    <w:rsid w:val="00895A1D"/>
    <w:rsid w:val="00895E2A"/>
    <w:rsid w:val="0089659B"/>
    <w:rsid w:val="00896CD8"/>
    <w:rsid w:val="00896E3F"/>
    <w:rsid w:val="00896F27"/>
    <w:rsid w:val="008978D9"/>
    <w:rsid w:val="00897C32"/>
    <w:rsid w:val="00897EE9"/>
    <w:rsid w:val="008A0446"/>
    <w:rsid w:val="008A0644"/>
    <w:rsid w:val="008A077A"/>
    <w:rsid w:val="008A0D5C"/>
    <w:rsid w:val="008A12B3"/>
    <w:rsid w:val="008A143D"/>
    <w:rsid w:val="008A14FF"/>
    <w:rsid w:val="008A21A0"/>
    <w:rsid w:val="008A44BB"/>
    <w:rsid w:val="008A489F"/>
    <w:rsid w:val="008A4CB1"/>
    <w:rsid w:val="008A50D7"/>
    <w:rsid w:val="008A59CC"/>
    <w:rsid w:val="008A6258"/>
    <w:rsid w:val="008A667B"/>
    <w:rsid w:val="008A6B97"/>
    <w:rsid w:val="008A71F4"/>
    <w:rsid w:val="008B044C"/>
    <w:rsid w:val="008B0EF6"/>
    <w:rsid w:val="008B11FF"/>
    <w:rsid w:val="008B2121"/>
    <w:rsid w:val="008B237D"/>
    <w:rsid w:val="008B3A91"/>
    <w:rsid w:val="008B3DB1"/>
    <w:rsid w:val="008B3F4F"/>
    <w:rsid w:val="008B4575"/>
    <w:rsid w:val="008B4D9C"/>
    <w:rsid w:val="008B52D1"/>
    <w:rsid w:val="008B57B5"/>
    <w:rsid w:val="008B74D8"/>
    <w:rsid w:val="008B85FC"/>
    <w:rsid w:val="008C04FE"/>
    <w:rsid w:val="008C07DF"/>
    <w:rsid w:val="008C1227"/>
    <w:rsid w:val="008C15B3"/>
    <w:rsid w:val="008C1F22"/>
    <w:rsid w:val="008C28DB"/>
    <w:rsid w:val="008C3752"/>
    <w:rsid w:val="008C39E3"/>
    <w:rsid w:val="008C3F11"/>
    <w:rsid w:val="008C41F9"/>
    <w:rsid w:val="008C4679"/>
    <w:rsid w:val="008C5540"/>
    <w:rsid w:val="008C57BA"/>
    <w:rsid w:val="008C5C8D"/>
    <w:rsid w:val="008C7435"/>
    <w:rsid w:val="008C781F"/>
    <w:rsid w:val="008D0017"/>
    <w:rsid w:val="008D00BF"/>
    <w:rsid w:val="008D0354"/>
    <w:rsid w:val="008D0372"/>
    <w:rsid w:val="008D1D2F"/>
    <w:rsid w:val="008D2E89"/>
    <w:rsid w:val="008D34B5"/>
    <w:rsid w:val="008D37B4"/>
    <w:rsid w:val="008D4178"/>
    <w:rsid w:val="008D4D8C"/>
    <w:rsid w:val="008D4FB1"/>
    <w:rsid w:val="008D52C0"/>
    <w:rsid w:val="008D563B"/>
    <w:rsid w:val="008D5D3D"/>
    <w:rsid w:val="008D698C"/>
    <w:rsid w:val="008D6A85"/>
    <w:rsid w:val="008D6F90"/>
    <w:rsid w:val="008D6FEC"/>
    <w:rsid w:val="008D7477"/>
    <w:rsid w:val="008D7506"/>
    <w:rsid w:val="008E19D3"/>
    <w:rsid w:val="008E2343"/>
    <w:rsid w:val="008E2566"/>
    <w:rsid w:val="008E2DBD"/>
    <w:rsid w:val="008E3254"/>
    <w:rsid w:val="008E3ED0"/>
    <w:rsid w:val="008E40D3"/>
    <w:rsid w:val="008E490B"/>
    <w:rsid w:val="008E5B19"/>
    <w:rsid w:val="008E5C81"/>
    <w:rsid w:val="008E5E99"/>
    <w:rsid w:val="008E6767"/>
    <w:rsid w:val="008E68D7"/>
    <w:rsid w:val="008E7CC7"/>
    <w:rsid w:val="008F0208"/>
    <w:rsid w:val="008F0733"/>
    <w:rsid w:val="008F096A"/>
    <w:rsid w:val="008F0D39"/>
    <w:rsid w:val="008F15F7"/>
    <w:rsid w:val="008F1686"/>
    <w:rsid w:val="008F19E2"/>
    <w:rsid w:val="008F211E"/>
    <w:rsid w:val="008F22F3"/>
    <w:rsid w:val="008F24B4"/>
    <w:rsid w:val="008F29E6"/>
    <w:rsid w:val="008F4166"/>
    <w:rsid w:val="008F422F"/>
    <w:rsid w:val="008F441E"/>
    <w:rsid w:val="008F4835"/>
    <w:rsid w:val="008F50A3"/>
    <w:rsid w:val="008F5AF1"/>
    <w:rsid w:val="008F658D"/>
    <w:rsid w:val="008F6A35"/>
    <w:rsid w:val="008F6B35"/>
    <w:rsid w:val="008F7358"/>
    <w:rsid w:val="008F7445"/>
    <w:rsid w:val="008F75BA"/>
    <w:rsid w:val="009002F4"/>
    <w:rsid w:val="00900478"/>
    <w:rsid w:val="00900E16"/>
    <w:rsid w:val="009010F5"/>
    <w:rsid w:val="009013A9"/>
    <w:rsid w:val="00901F68"/>
    <w:rsid w:val="00902177"/>
    <w:rsid w:val="00902BE4"/>
    <w:rsid w:val="00902DF6"/>
    <w:rsid w:val="00902F2C"/>
    <w:rsid w:val="00903A45"/>
    <w:rsid w:val="00903E08"/>
    <w:rsid w:val="00904134"/>
    <w:rsid w:val="0090487F"/>
    <w:rsid w:val="00904FDA"/>
    <w:rsid w:val="00905705"/>
    <w:rsid w:val="00906020"/>
    <w:rsid w:val="00906246"/>
    <w:rsid w:val="0090693A"/>
    <w:rsid w:val="00907674"/>
    <w:rsid w:val="00907EB2"/>
    <w:rsid w:val="009102FF"/>
    <w:rsid w:val="00910E5E"/>
    <w:rsid w:val="00910EE6"/>
    <w:rsid w:val="00911405"/>
    <w:rsid w:val="00911702"/>
    <w:rsid w:val="00911822"/>
    <w:rsid w:val="009124AB"/>
    <w:rsid w:val="00912517"/>
    <w:rsid w:val="00912B28"/>
    <w:rsid w:val="00913608"/>
    <w:rsid w:val="00913F8F"/>
    <w:rsid w:val="0091448A"/>
    <w:rsid w:val="009149E2"/>
    <w:rsid w:val="00914B3D"/>
    <w:rsid w:val="00915248"/>
    <w:rsid w:val="00915800"/>
    <w:rsid w:val="009160A0"/>
    <w:rsid w:val="00916BF3"/>
    <w:rsid w:val="00916EB8"/>
    <w:rsid w:val="00917166"/>
    <w:rsid w:val="009173E5"/>
    <w:rsid w:val="00917B3A"/>
    <w:rsid w:val="0092020B"/>
    <w:rsid w:val="00920B37"/>
    <w:rsid w:val="009221D1"/>
    <w:rsid w:val="0092264B"/>
    <w:rsid w:val="00922F34"/>
    <w:rsid w:val="009231C2"/>
    <w:rsid w:val="009232C6"/>
    <w:rsid w:val="00923978"/>
    <w:rsid w:val="00923E15"/>
    <w:rsid w:val="009250FE"/>
    <w:rsid w:val="00925115"/>
    <w:rsid w:val="00925223"/>
    <w:rsid w:val="00925A9F"/>
    <w:rsid w:val="00925B44"/>
    <w:rsid w:val="00925EE2"/>
    <w:rsid w:val="009264C5"/>
    <w:rsid w:val="00926C3E"/>
    <w:rsid w:val="00926C70"/>
    <w:rsid w:val="00926D57"/>
    <w:rsid w:val="00926F7D"/>
    <w:rsid w:val="00926FFD"/>
    <w:rsid w:val="00927230"/>
    <w:rsid w:val="009279D6"/>
    <w:rsid w:val="00927D05"/>
    <w:rsid w:val="00927D45"/>
    <w:rsid w:val="00927FBE"/>
    <w:rsid w:val="00927FD2"/>
    <w:rsid w:val="00927FE0"/>
    <w:rsid w:val="00930B1C"/>
    <w:rsid w:val="00930DEF"/>
    <w:rsid w:val="0093120B"/>
    <w:rsid w:val="009316C9"/>
    <w:rsid w:val="009318BE"/>
    <w:rsid w:val="0093194F"/>
    <w:rsid w:val="00932BB2"/>
    <w:rsid w:val="00933DEF"/>
    <w:rsid w:val="009347DB"/>
    <w:rsid w:val="00934DB5"/>
    <w:rsid w:val="00935487"/>
    <w:rsid w:val="00935698"/>
    <w:rsid w:val="00935739"/>
    <w:rsid w:val="009358AE"/>
    <w:rsid w:val="00935B09"/>
    <w:rsid w:val="00935B7E"/>
    <w:rsid w:val="00935BF6"/>
    <w:rsid w:val="00935F3A"/>
    <w:rsid w:val="00936174"/>
    <w:rsid w:val="00936B45"/>
    <w:rsid w:val="00937080"/>
    <w:rsid w:val="00937219"/>
    <w:rsid w:val="00937307"/>
    <w:rsid w:val="00937415"/>
    <w:rsid w:val="00937671"/>
    <w:rsid w:val="0094032F"/>
    <w:rsid w:val="00940429"/>
    <w:rsid w:val="009409A0"/>
    <w:rsid w:val="00940F6E"/>
    <w:rsid w:val="0094263E"/>
    <w:rsid w:val="00942903"/>
    <w:rsid w:val="00942CD2"/>
    <w:rsid w:val="00942E83"/>
    <w:rsid w:val="00942EBB"/>
    <w:rsid w:val="00944CFB"/>
    <w:rsid w:val="009458AF"/>
    <w:rsid w:val="0094592C"/>
    <w:rsid w:val="00945D60"/>
    <w:rsid w:val="00945E57"/>
    <w:rsid w:val="00946312"/>
    <w:rsid w:val="00946460"/>
    <w:rsid w:val="00946618"/>
    <w:rsid w:val="00946D62"/>
    <w:rsid w:val="00946FFE"/>
    <w:rsid w:val="00947063"/>
    <w:rsid w:val="00947C50"/>
    <w:rsid w:val="009502C6"/>
    <w:rsid w:val="0095058A"/>
    <w:rsid w:val="00950796"/>
    <w:rsid w:val="009508E1"/>
    <w:rsid w:val="009509CB"/>
    <w:rsid w:val="00950CEB"/>
    <w:rsid w:val="009519FA"/>
    <w:rsid w:val="00952717"/>
    <w:rsid w:val="00952894"/>
    <w:rsid w:val="0095371F"/>
    <w:rsid w:val="009538DD"/>
    <w:rsid w:val="00955029"/>
    <w:rsid w:val="00955EFB"/>
    <w:rsid w:val="009571AC"/>
    <w:rsid w:val="00957774"/>
    <w:rsid w:val="00957DC1"/>
    <w:rsid w:val="00960F2D"/>
    <w:rsid w:val="009610FA"/>
    <w:rsid w:val="009612BA"/>
    <w:rsid w:val="00961A6B"/>
    <w:rsid w:val="00961F03"/>
    <w:rsid w:val="00962407"/>
    <w:rsid w:val="00962C5E"/>
    <w:rsid w:val="0096364D"/>
    <w:rsid w:val="00963EDA"/>
    <w:rsid w:val="009641D5"/>
    <w:rsid w:val="00964A0C"/>
    <w:rsid w:val="00964CEF"/>
    <w:rsid w:val="009654DB"/>
    <w:rsid w:val="00965C19"/>
    <w:rsid w:val="00966112"/>
    <w:rsid w:val="00966E0C"/>
    <w:rsid w:val="00966FE5"/>
    <w:rsid w:val="009675A6"/>
    <w:rsid w:val="00967F67"/>
    <w:rsid w:val="009709E9"/>
    <w:rsid w:val="00971669"/>
    <w:rsid w:val="00971C62"/>
    <w:rsid w:val="00972455"/>
    <w:rsid w:val="00972836"/>
    <w:rsid w:val="00972974"/>
    <w:rsid w:val="00972C06"/>
    <w:rsid w:val="00972D0E"/>
    <w:rsid w:val="00972EA4"/>
    <w:rsid w:val="00972EAE"/>
    <w:rsid w:val="00973381"/>
    <w:rsid w:val="009739DA"/>
    <w:rsid w:val="009739F8"/>
    <w:rsid w:val="00973CC7"/>
    <w:rsid w:val="00973D67"/>
    <w:rsid w:val="00973F22"/>
    <w:rsid w:val="00974536"/>
    <w:rsid w:val="00974A71"/>
    <w:rsid w:val="00974BC5"/>
    <w:rsid w:val="00975A88"/>
    <w:rsid w:val="009764DE"/>
    <w:rsid w:val="00976604"/>
    <w:rsid w:val="009775B7"/>
    <w:rsid w:val="0098069C"/>
    <w:rsid w:val="0098098D"/>
    <w:rsid w:val="00983058"/>
    <w:rsid w:val="00983985"/>
    <w:rsid w:val="00984145"/>
    <w:rsid w:val="009841F3"/>
    <w:rsid w:val="00984850"/>
    <w:rsid w:val="00984B46"/>
    <w:rsid w:val="009850B4"/>
    <w:rsid w:val="00986067"/>
    <w:rsid w:val="009870C2"/>
    <w:rsid w:val="009906DB"/>
    <w:rsid w:val="00991739"/>
    <w:rsid w:val="00991787"/>
    <w:rsid w:val="009921EA"/>
    <w:rsid w:val="00992496"/>
    <w:rsid w:val="0099267A"/>
    <w:rsid w:val="00992B8A"/>
    <w:rsid w:val="0099377E"/>
    <w:rsid w:val="009956C9"/>
    <w:rsid w:val="009956DE"/>
    <w:rsid w:val="00996AC2"/>
    <w:rsid w:val="00996BB2"/>
    <w:rsid w:val="00996C04"/>
    <w:rsid w:val="00996D21"/>
    <w:rsid w:val="00996E2F"/>
    <w:rsid w:val="009970B2"/>
    <w:rsid w:val="00997229"/>
    <w:rsid w:val="009977FE"/>
    <w:rsid w:val="009A01F3"/>
    <w:rsid w:val="009A0240"/>
    <w:rsid w:val="009A0380"/>
    <w:rsid w:val="009A0603"/>
    <w:rsid w:val="009A143F"/>
    <w:rsid w:val="009A1CED"/>
    <w:rsid w:val="009A1D0B"/>
    <w:rsid w:val="009A264E"/>
    <w:rsid w:val="009A2977"/>
    <w:rsid w:val="009A2C54"/>
    <w:rsid w:val="009A2E62"/>
    <w:rsid w:val="009A350C"/>
    <w:rsid w:val="009A4265"/>
    <w:rsid w:val="009A4C65"/>
    <w:rsid w:val="009A4F06"/>
    <w:rsid w:val="009A6216"/>
    <w:rsid w:val="009A64C4"/>
    <w:rsid w:val="009A7818"/>
    <w:rsid w:val="009A796E"/>
    <w:rsid w:val="009B0875"/>
    <w:rsid w:val="009B097E"/>
    <w:rsid w:val="009B1BB1"/>
    <w:rsid w:val="009B229D"/>
    <w:rsid w:val="009B28A3"/>
    <w:rsid w:val="009B3099"/>
    <w:rsid w:val="009B37A0"/>
    <w:rsid w:val="009B3D4F"/>
    <w:rsid w:val="009B3D94"/>
    <w:rsid w:val="009B429A"/>
    <w:rsid w:val="009B4315"/>
    <w:rsid w:val="009B43A7"/>
    <w:rsid w:val="009B4BA9"/>
    <w:rsid w:val="009B4C02"/>
    <w:rsid w:val="009B4CCA"/>
    <w:rsid w:val="009B5538"/>
    <w:rsid w:val="009B6C86"/>
    <w:rsid w:val="009B6E8C"/>
    <w:rsid w:val="009B785E"/>
    <w:rsid w:val="009C0819"/>
    <w:rsid w:val="009C0CFC"/>
    <w:rsid w:val="009C0E48"/>
    <w:rsid w:val="009C12B9"/>
    <w:rsid w:val="009C1727"/>
    <w:rsid w:val="009C1B0F"/>
    <w:rsid w:val="009C2A8E"/>
    <w:rsid w:val="009C2AA9"/>
    <w:rsid w:val="009C30C8"/>
    <w:rsid w:val="009C34C5"/>
    <w:rsid w:val="009C3F63"/>
    <w:rsid w:val="009C453E"/>
    <w:rsid w:val="009C463F"/>
    <w:rsid w:val="009C57D7"/>
    <w:rsid w:val="009C5F4D"/>
    <w:rsid w:val="009C65A7"/>
    <w:rsid w:val="009C6685"/>
    <w:rsid w:val="009C6690"/>
    <w:rsid w:val="009C695D"/>
    <w:rsid w:val="009C6986"/>
    <w:rsid w:val="009C7332"/>
    <w:rsid w:val="009C7A42"/>
    <w:rsid w:val="009C7DE6"/>
    <w:rsid w:val="009D0188"/>
    <w:rsid w:val="009D02E8"/>
    <w:rsid w:val="009D0552"/>
    <w:rsid w:val="009D0A29"/>
    <w:rsid w:val="009D0FFF"/>
    <w:rsid w:val="009D1398"/>
    <w:rsid w:val="009D165D"/>
    <w:rsid w:val="009D1867"/>
    <w:rsid w:val="009D2FF6"/>
    <w:rsid w:val="009D315C"/>
    <w:rsid w:val="009D66AB"/>
    <w:rsid w:val="009D72D1"/>
    <w:rsid w:val="009D7C2C"/>
    <w:rsid w:val="009E000E"/>
    <w:rsid w:val="009E0496"/>
    <w:rsid w:val="009E0EA7"/>
    <w:rsid w:val="009E10E5"/>
    <w:rsid w:val="009E12AD"/>
    <w:rsid w:val="009E1DC9"/>
    <w:rsid w:val="009E22C4"/>
    <w:rsid w:val="009E2387"/>
    <w:rsid w:val="009E2918"/>
    <w:rsid w:val="009E2950"/>
    <w:rsid w:val="009E2F72"/>
    <w:rsid w:val="009E38EB"/>
    <w:rsid w:val="009E3916"/>
    <w:rsid w:val="009E3D4C"/>
    <w:rsid w:val="009E4975"/>
    <w:rsid w:val="009E4C2E"/>
    <w:rsid w:val="009E4D97"/>
    <w:rsid w:val="009E5B37"/>
    <w:rsid w:val="009E5C41"/>
    <w:rsid w:val="009E6B9A"/>
    <w:rsid w:val="009E7022"/>
    <w:rsid w:val="009E75AA"/>
    <w:rsid w:val="009F0044"/>
    <w:rsid w:val="009F0B8E"/>
    <w:rsid w:val="009F2E26"/>
    <w:rsid w:val="009F2E75"/>
    <w:rsid w:val="009F33A9"/>
    <w:rsid w:val="009F381B"/>
    <w:rsid w:val="009F46FF"/>
    <w:rsid w:val="009F4AA6"/>
    <w:rsid w:val="009F4BD1"/>
    <w:rsid w:val="009F52D6"/>
    <w:rsid w:val="009F6E74"/>
    <w:rsid w:val="009F7B06"/>
    <w:rsid w:val="009F7B82"/>
    <w:rsid w:val="00A00A4B"/>
    <w:rsid w:val="00A01586"/>
    <w:rsid w:val="00A01A2A"/>
    <w:rsid w:val="00A02E91"/>
    <w:rsid w:val="00A0369D"/>
    <w:rsid w:val="00A04354"/>
    <w:rsid w:val="00A04D28"/>
    <w:rsid w:val="00A04FF0"/>
    <w:rsid w:val="00A0532F"/>
    <w:rsid w:val="00A05AE1"/>
    <w:rsid w:val="00A05D1F"/>
    <w:rsid w:val="00A0695E"/>
    <w:rsid w:val="00A076B9"/>
    <w:rsid w:val="00A07B62"/>
    <w:rsid w:val="00A07F44"/>
    <w:rsid w:val="00A1137E"/>
    <w:rsid w:val="00A1173C"/>
    <w:rsid w:val="00A127FD"/>
    <w:rsid w:val="00A12D63"/>
    <w:rsid w:val="00A12F50"/>
    <w:rsid w:val="00A133B4"/>
    <w:rsid w:val="00A137C2"/>
    <w:rsid w:val="00A141BD"/>
    <w:rsid w:val="00A14BDF"/>
    <w:rsid w:val="00A15FE8"/>
    <w:rsid w:val="00A16034"/>
    <w:rsid w:val="00A169F4"/>
    <w:rsid w:val="00A16D8D"/>
    <w:rsid w:val="00A17069"/>
    <w:rsid w:val="00A17CCF"/>
    <w:rsid w:val="00A21496"/>
    <w:rsid w:val="00A22245"/>
    <w:rsid w:val="00A22295"/>
    <w:rsid w:val="00A2290B"/>
    <w:rsid w:val="00A22C5D"/>
    <w:rsid w:val="00A22CC1"/>
    <w:rsid w:val="00A23153"/>
    <w:rsid w:val="00A23960"/>
    <w:rsid w:val="00A23A52"/>
    <w:rsid w:val="00A23AD5"/>
    <w:rsid w:val="00A24B15"/>
    <w:rsid w:val="00A24B2C"/>
    <w:rsid w:val="00A24C27"/>
    <w:rsid w:val="00A252B4"/>
    <w:rsid w:val="00A25351"/>
    <w:rsid w:val="00A26912"/>
    <w:rsid w:val="00A27381"/>
    <w:rsid w:val="00A275C9"/>
    <w:rsid w:val="00A27891"/>
    <w:rsid w:val="00A30508"/>
    <w:rsid w:val="00A3069B"/>
    <w:rsid w:val="00A31224"/>
    <w:rsid w:val="00A31C00"/>
    <w:rsid w:val="00A31CEA"/>
    <w:rsid w:val="00A31D3E"/>
    <w:rsid w:val="00A3245D"/>
    <w:rsid w:val="00A32B70"/>
    <w:rsid w:val="00A3304F"/>
    <w:rsid w:val="00A333A2"/>
    <w:rsid w:val="00A33894"/>
    <w:rsid w:val="00A339DE"/>
    <w:rsid w:val="00A345C9"/>
    <w:rsid w:val="00A347FB"/>
    <w:rsid w:val="00A3577F"/>
    <w:rsid w:val="00A358C4"/>
    <w:rsid w:val="00A35C19"/>
    <w:rsid w:val="00A36FAA"/>
    <w:rsid w:val="00A37B6C"/>
    <w:rsid w:val="00A37CDD"/>
    <w:rsid w:val="00A40114"/>
    <w:rsid w:val="00A4090B"/>
    <w:rsid w:val="00A40C4D"/>
    <w:rsid w:val="00A4225E"/>
    <w:rsid w:val="00A42A1E"/>
    <w:rsid w:val="00A430F0"/>
    <w:rsid w:val="00A43109"/>
    <w:rsid w:val="00A43746"/>
    <w:rsid w:val="00A445E2"/>
    <w:rsid w:val="00A447BD"/>
    <w:rsid w:val="00A45FFC"/>
    <w:rsid w:val="00A46363"/>
    <w:rsid w:val="00A46C84"/>
    <w:rsid w:val="00A4733D"/>
    <w:rsid w:val="00A474FD"/>
    <w:rsid w:val="00A47B46"/>
    <w:rsid w:val="00A47F0C"/>
    <w:rsid w:val="00A500F1"/>
    <w:rsid w:val="00A50620"/>
    <w:rsid w:val="00A5123D"/>
    <w:rsid w:val="00A51512"/>
    <w:rsid w:val="00A51C14"/>
    <w:rsid w:val="00A51EC4"/>
    <w:rsid w:val="00A52C1F"/>
    <w:rsid w:val="00A52C9F"/>
    <w:rsid w:val="00A5397F"/>
    <w:rsid w:val="00A5531A"/>
    <w:rsid w:val="00A5596B"/>
    <w:rsid w:val="00A561BE"/>
    <w:rsid w:val="00A56494"/>
    <w:rsid w:val="00A57922"/>
    <w:rsid w:val="00A60380"/>
    <w:rsid w:val="00A606DC"/>
    <w:rsid w:val="00A61167"/>
    <w:rsid w:val="00A61482"/>
    <w:rsid w:val="00A63FBF"/>
    <w:rsid w:val="00A64357"/>
    <w:rsid w:val="00A652FA"/>
    <w:rsid w:val="00A6546D"/>
    <w:rsid w:val="00A663E0"/>
    <w:rsid w:val="00A66890"/>
    <w:rsid w:val="00A6756E"/>
    <w:rsid w:val="00A70441"/>
    <w:rsid w:val="00A707C9"/>
    <w:rsid w:val="00A718FE"/>
    <w:rsid w:val="00A7219C"/>
    <w:rsid w:val="00A72612"/>
    <w:rsid w:val="00A7265A"/>
    <w:rsid w:val="00A72721"/>
    <w:rsid w:val="00A74256"/>
    <w:rsid w:val="00A74709"/>
    <w:rsid w:val="00A74EC8"/>
    <w:rsid w:val="00A7611F"/>
    <w:rsid w:val="00A761BF"/>
    <w:rsid w:val="00A76A3C"/>
    <w:rsid w:val="00A76AB4"/>
    <w:rsid w:val="00A76D05"/>
    <w:rsid w:val="00A80E46"/>
    <w:rsid w:val="00A810D2"/>
    <w:rsid w:val="00A811B5"/>
    <w:rsid w:val="00A82C47"/>
    <w:rsid w:val="00A82F5A"/>
    <w:rsid w:val="00A83DD6"/>
    <w:rsid w:val="00A844A9"/>
    <w:rsid w:val="00A84B53"/>
    <w:rsid w:val="00A84C0F"/>
    <w:rsid w:val="00A84C10"/>
    <w:rsid w:val="00A84DC7"/>
    <w:rsid w:val="00A85695"/>
    <w:rsid w:val="00A861D0"/>
    <w:rsid w:val="00A8682F"/>
    <w:rsid w:val="00A8683D"/>
    <w:rsid w:val="00A86976"/>
    <w:rsid w:val="00A86B60"/>
    <w:rsid w:val="00A86BCE"/>
    <w:rsid w:val="00A86BDB"/>
    <w:rsid w:val="00A871B6"/>
    <w:rsid w:val="00A87859"/>
    <w:rsid w:val="00A87FF9"/>
    <w:rsid w:val="00A9018A"/>
    <w:rsid w:val="00A907CF"/>
    <w:rsid w:val="00A90F50"/>
    <w:rsid w:val="00A918BE"/>
    <w:rsid w:val="00A91F3C"/>
    <w:rsid w:val="00A9319D"/>
    <w:rsid w:val="00A932F0"/>
    <w:rsid w:val="00A94275"/>
    <w:rsid w:val="00A946D9"/>
    <w:rsid w:val="00A95A28"/>
    <w:rsid w:val="00A95D40"/>
    <w:rsid w:val="00A96B35"/>
    <w:rsid w:val="00A96D7C"/>
    <w:rsid w:val="00A97F51"/>
    <w:rsid w:val="00AA0B82"/>
    <w:rsid w:val="00AA0E30"/>
    <w:rsid w:val="00AA10E4"/>
    <w:rsid w:val="00AA1445"/>
    <w:rsid w:val="00AA21C5"/>
    <w:rsid w:val="00AA25F7"/>
    <w:rsid w:val="00AA2789"/>
    <w:rsid w:val="00AA2AE2"/>
    <w:rsid w:val="00AA3560"/>
    <w:rsid w:val="00AA3D26"/>
    <w:rsid w:val="00AA4120"/>
    <w:rsid w:val="00AA4D1A"/>
    <w:rsid w:val="00AA4D55"/>
    <w:rsid w:val="00AA520E"/>
    <w:rsid w:val="00AA58E4"/>
    <w:rsid w:val="00AA70DB"/>
    <w:rsid w:val="00AA7B56"/>
    <w:rsid w:val="00AA7D10"/>
    <w:rsid w:val="00AA7ED0"/>
    <w:rsid w:val="00AA7FBF"/>
    <w:rsid w:val="00AB0610"/>
    <w:rsid w:val="00AB0AD4"/>
    <w:rsid w:val="00AB0F3C"/>
    <w:rsid w:val="00AB16C8"/>
    <w:rsid w:val="00AB3F7F"/>
    <w:rsid w:val="00AB4706"/>
    <w:rsid w:val="00AB4859"/>
    <w:rsid w:val="00AB4B43"/>
    <w:rsid w:val="00AB4ED4"/>
    <w:rsid w:val="00AB52C4"/>
    <w:rsid w:val="00AB5544"/>
    <w:rsid w:val="00AB5849"/>
    <w:rsid w:val="00AB5C59"/>
    <w:rsid w:val="00AB5E91"/>
    <w:rsid w:val="00AB6390"/>
    <w:rsid w:val="00AB657D"/>
    <w:rsid w:val="00AB6AC7"/>
    <w:rsid w:val="00AB6CCC"/>
    <w:rsid w:val="00AB7DDA"/>
    <w:rsid w:val="00AB7E45"/>
    <w:rsid w:val="00AB7E70"/>
    <w:rsid w:val="00ABC708"/>
    <w:rsid w:val="00AC025F"/>
    <w:rsid w:val="00AC02FB"/>
    <w:rsid w:val="00AC0D84"/>
    <w:rsid w:val="00AC100A"/>
    <w:rsid w:val="00AC1638"/>
    <w:rsid w:val="00AC16C8"/>
    <w:rsid w:val="00AC1A95"/>
    <w:rsid w:val="00AC1F12"/>
    <w:rsid w:val="00AC229E"/>
    <w:rsid w:val="00AC2558"/>
    <w:rsid w:val="00AC298A"/>
    <w:rsid w:val="00AC2F05"/>
    <w:rsid w:val="00AC302C"/>
    <w:rsid w:val="00AC361D"/>
    <w:rsid w:val="00AC3764"/>
    <w:rsid w:val="00AC52E8"/>
    <w:rsid w:val="00AC54F5"/>
    <w:rsid w:val="00AC5E88"/>
    <w:rsid w:val="00AC633A"/>
    <w:rsid w:val="00AC64CC"/>
    <w:rsid w:val="00AC68C8"/>
    <w:rsid w:val="00AC6922"/>
    <w:rsid w:val="00AC6AC5"/>
    <w:rsid w:val="00AC6B13"/>
    <w:rsid w:val="00AC6D1A"/>
    <w:rsid w:val="00AC7632"/>
    <w:rsid w:val="00AC7F59"/>
    <w:rsid w:val="00AD056A"/>
    <w:rsid w:val="00AD07B0"/>
    <w:rsid w:val="00AD0B56"/>
    <w:rsid w:val="00AD0E66"/>
    <w:rsid w:val="00AD1337"/>
    <w:rsid w:val="00AD23C2"/>
    <w:rsid w:val="00AD25A1"/>
    <w:rsid w:val="00AD28BC"/>
    <w:rsid w:val="00AD2D03"/>
    <w:rsid w:val="00AD2EBD"/>
    <w:rsid w:val="00AD3643"/>
    <w:rsid w:val="00AD3CDB"/>
    <w:rsid w:val="00AD3D9A"/>
    <w:rsid w:val="00AD481E"/>
    <w:rsid w:val="00AD4885"/>
    <w:rsid w:val="00AD4B1A"/>
    <w:rsid w:val="00AD4D9B"/>
    <w:rsid w:val="00AD55F9"/>
    <w:rsid w:val="00AD5A46"/>
    <w:rsid w:val="00AD604A"/>
    <w:rsid w:val="00AD6232"/>
    <w:rsid w:val="00AD6B56"/>
    <w:rsid w:val="00AD7128"/>
    <w:rsid w:val="00AD7B73"/>
    <w:rsid w:val="00AE0805"/>
    <w:rsid w:val="00AE1870"/>
    <w:rsid w:val="00AE3546"/>
    <w:rsid w:val="00AE39E9"/>
    <w:rsid w:val="00AE3C82"/>
    <w:rsid w:val="00AE4020"/>
    <w:rsid w:val="00AE4569"/>
    <w:rsid w:val="00AE576A"/>
    <w:rsid w:val="00AE6017"/>
    <w:rsid w:val="00AE665F"/>
    <w:rsid w:val="00AE688B"/>
    <w:rsid w:val="00AE6C04"/>
    <w:rsid w:val="00AE77E1"/>
    <w:rsid w:val="00AE7B58"/>
    <w:rsid w:val="00AF01A8"/>
    <w:rsid w:val="00AF056A"/>
    <w:rsid w:val="00AF06CD"/>
    <w:rsid w:val="00AF0767"/>
    <w:rsid w:val="00AF0837"/>
    <w:rsid w:val="00AF1BD2"/>
    <w:rsid w:val="00AF2E50"/>
    <w:rsid w:val="00AF31A3"/>
    <w:rsid w:val="00AF39D7"/>
    <w:rsid w:val="00AF49DF"/>
    <w:rsid w:val="00AF4BBD"/>
    <w:rsid w:val="00AF5618"/>
    <w:rsid w:val="00AF58A8"/>
    <w:rsid w:val="00AF5953"/>
    <w:rsid w:val="00AF5E61"/>
    <w:rsid w:val="00AF5F8C"/>
    <w:rsid w:val="00AF61D8"/>
    <w:rsid w:val="00AF689F"/>
    <w:rsid w:val="00AF6934"/>
    <w:rsid w:val="00AF766D"/>
    <w:rsid w:val="00AF7B27"/>
    <w:rsid w:val="00AF7BB3"/>
    <w:rsid w:val="00AF7FCA"/>
    <w:rsid w:val="00B02318"/>
    <w:rsid w:val="00B023BA"/>
    <w:rsid w:val="00B02908"/>
    <w:rsid w:val="00B02FB5"/>
    <w:rsid w:val="00B039C5"/>
    <w:rsid w:val="00B03B0B"/>
    <w:rsid w:val="00B03B37"/>
    <w:rsid w:val="00B0407B"/>
    <w:rsid w:val="00B04486"/>
    <w:rsid w:val="00B045B0"/>
    <w:rsid w:val="00B04D92"/>
    <w:rsid w:val="00B05C98"/>
    <w:rsid w:val="00B06121"/>
    <w:rsid w:val="00B06513"/>
    <w:rsid w:val="00B065ED"/>
    <w:rsid w:val="00B06A4F"/>
    <w:rsid w:val="00B06E6E"/>
    <w:rsid w:val="00B07470"/>
    <w:rsid w:val="00B074F6"/>
    <w:rsid w:val="00B108DC"/>
    <w:rsid w:val="00B11188"/>
    <w:rsid w:val="00B12767"/>
    <w:rsid w:val="00B12B6F"/>
    <w:rsid w:val="00B14026"/>
    <w:rsid w:val="00B14050"/>
    <w:rsid w:val="00B1431D"/>
    <w:rsid w:val="00B146C9"/>
    <w:rsid w:val="00B14802"/>
    <w:rsid w:val="00B14DD2"/>
    <w:rsid w:val="00B15991"/>
    <w:rsid w:val="00B160FF"/>
    <w:rsid w:val="00B16102"/>
    <w:rsid w:val="00B1649F"/>
    <w:rsid w:val="00B16718"/>
    <w:rsid w:val="00B16815"/>
    <w:rsid w:val="00B169D4"/>
    <w:rsid w:val="00B173D6"/>
    <w:rsid w:val="00B17818"/>
    <w:rsid w:val="00B20C33"/>
    <w:rsid w:val="00B20D56"/>
    <w:rsid w:val="00B212C1"/>
    <w:rsid w:val="00B21BAD"/>
    <w:rsid w:val="00B21F1D"/>
    <w:rsid w:val="00B22267"/>
    <w:rsid w:val="00B22585"/>
    <w:rsid w:val="00B2343A"/>
    <w:rsid w:val="00B2343D"/>
    <w:rsid w:val="00B2399B"/>
    <w:rsid w:val="00B23DF9"/>
    <w:rsid w:val="00B24529"/>
    <w:rsid w:val="00B247BB"/>
    <w:rsid w:val="00B257F7"/>
    <w:rsid w:val="00B25B4A"/>
    <w:rsid w:val="00B25F4D"/>
    <w:rsid w:val="00B26380"/>
    <w:rsid w:val="00B264BE"/>
    <w:rsid w:val="00B265C1"/>
    <w:rsid w:val="00B26926"/>
    <w:rsid w:val="00B270AC"/>
    <w:rsid w:val="00B30312"/>
    <w:rsid w:val="00B30C36"/>
    <w:rsid w:val="00B312B2"/>
    <w:rsid w:val="00B31458"/>
    <w:rsid w:val="00B31CB0"/>
    <w:rsid w:val="00B325D2"/>
    <w:rsid w:val="00B32F73"/>
    <w:rsid w:val="00B3336C"/>
    <w:rsid w:val="00B34C50"/>
    <w:rsid w:val="00B34E71"/>
    <w:rsid w:val="00B34EF8"/>
    <w:rsid w:val="00B351DF"/>
    <w:rsid w:val="00B357C1"/>
    <w:rsid w:val="00B35B50"/>
    <w:rsid w:val="00B35B7D"/>
    <w:rsid w:val="00B35BC6"/>
    <w:rsid w:val="00B3665C"/>
    <w:rsid w:val="00B366E1"/>
    <w:rsid w:val="00B36F92"/>
    <w:rsid w:val="00B370DC"/>
    <w:rsid w:val="00B37899"/>
    <w:rsid w:val="00B37936"/>
    <w:rsid w:val="00B37971"/>
    <w:rsid w:val="00B37D84"/>
    <w:rsid w:val="00B402FB"/>
    <w:rsid w:val="00B404F3"/>
    <w:rsid w:val="00B41085"/>
    <w:rsid w:val="00B41276"/>
    <w:rsid w:val="00B42308"/>
    <w:rsid w:val="00B4286D"/>
    <w:rsid w:val="00B42C74"/>
    <w:rsid w:val="00B42FBE"/>
    <w:rsid w:val="00B43C43"/>
    <w:rsid w:val="00B43FC1"/>
    <w:rsid w:val="00B44589"/>
    <w:rsid w:val="00B45376"/>
    <w:rsid w:val="00B454DA"/>
    <w:rsid w:val="00B4586E"/>
    <w:rsid w:val="00B4619D"/>
    <w:rsid w:val="00B46E1B"/>
    <w:rsid w:val="00B47D0A"/>
    <w:rsid w:val="00B51A14"/>
    <w:rsid w:val="00B51AC1"/>
    <w:rsid w:val="00B51DC6"/>
    <w:rsid w:val="00B528F2"/>
    <w:rsid w:val="00B52B36"/>
    <w:rsid w:val="00B52BA7"/>
    <w:rsid w:val="00B534D6"/>
    <w:rsid w:val="00B53504"/>
    <w:rsid w:val="00B5358C"/>
    <w:rsid w:val="00B538AB"/>
    <w:rsid w:val="00B53CC9"/>
    <w:rsid w:val="00B53D7C"/>
    <w:rsid w:val="00B562A2"/>
    <w:rsid w:val="00B56C31"/>
    <w:rsid w:val="00B57613"/>
    <w:rsid w:val="00B57A8A"/>
    <w:rsid w:val="00B57E32"/>
    <w:rsid w:val="00B602CC"/>
    <w:rsid w:val="00B604D2"/>
    <w:rsid w:val="00B6107F"/>
    <w:rsid w:val="00B612E8"/>
    <w:rsid w:val="00B6166E"/>
    <w:rsid w:val="00B62214"/>
    <w:rsid w:val="00B622F5"/>
    <w:rsid w:val="00B62699"/>
    <w:rsid w:val="00B62CD9"/>
    <w:rsid w:val="00B630F7"/>
    <w:rsid w:val="00B632DE"/>
    <w:rsid w:val="00B639DF"/>
    <w:rsid w:val="00B63AB0"/>
    <w:rsid w:val="00B63BD4"/>
    <w:rsid w:val="00B6459D"/>
    <w:rsid w:val="00B64667"/>
    <w:rsid w:val="00B6490C"/>
    <w:rsid w:val="00B65C97"/>
    <w:rsid w:val="00B65CE4"/>
    <w:rsid w:val="00B6634D"/>
    <w:rsid w:val="00B666AE"/>
    <w:rsid w:val="00B66CFD"/>
    <w:rsid w:val="00B671E9"/>
    <w:rsid w:val="00B672FC"/>
    <w:rsid w:val="00B67763"/>
    <w:rsid w:val="00B70294"/>
    <w:rsid w:val="00B70593"/>
    <w:rsid w:val="00B70618"/>
    <w:rsid w:val="00B707E4"/>
    <w:rsid w:val="00B71048"/>
    <w:rsid w:val="00B71624"/>
    <w:rsid w:val="00B71760"/>
    <w:rsid w:val="00B728FB"/>
    <w:rsid w:val="00B72AF4"/>
    <w:rsid w:val="00B73C06"/>
    <w:rsid w:val="00B7403D"/>
    <w:rsid w:val="00B7417B"/>
    <w:rsid w:val="00B76310"/>
    <w:rsid w:val="00B76E5C"/>
    <w:rsid w:val="00B76EC3"/>
    <w:rsid w:val="00B770E8"/>
    <w:rsid w:val="00B775C9"/>
    <w:rsid w:val="00B82312"/>
    <w:rsid w:val="00B82CBB"/>
    <w:rsid w:val="00B831F4"/>
    <w:rsid w:val="00B83E46"/>
    <w:rsid w:val="00B83F26"/>
    <w:rsid w:val="00B84498"/>
    <w:rsid w:val="00B84B19"/>
    <w:rsid w:val="00B8541B"/>
    <w:rsid w:val="00B85884"/>
    <w:rsid w:val="00B86E1B"/>
    <w:rsid w:val="00B87332"/>
    <w:rsid w:val="00B917C4"/>
    <w:rsid w:val="00B9203C"/>
    <w:rsid w:val="00B92E3D"/>
    <w:rsid w:val="00B92F39"/>
    <w:rsid w:val="00B9392F"/>
    <w:rsid w:val="00B939D1"/>
    <w:rsid w:val="00B94627"/>
    <w:rsid w:val="00B94B53"/>
    <w:rsid w:val="00B94BBB"/>
    <w:rsid w:val="00B94D17"/>
    <w:rsid w:val="00B94DAD"/>
    <w:rsid w:val="00B972FC"/>
    <w:rsid w:val="00B97A09"/>
    <w:rsid w:val="00B97DB8"/>
    <w:rsid w:val="00BA005D"/>
    <w:rsid w:val="00BA00F1"/>
    <w:rsid w:val="00BA1E5A"/>
    <w:rsid w:val="00BA200B"/>
    <w:rsid w:val="00BA2664"/>
    <w:rsid w:val="00BA2BD2"/>
    <w:rsid w:val="00BA2D0C"/>
    <w:rsid w:val="00BA2D42"/>
    <w:rsid w:val="00BA36FC"/>
    <w:rsid w:val="00BA37DB"/>
    <w:rsid w:val="00BA4B25"/>
    <w:rsid w:val="00BA5B43"/>
    <w:rsid w:val="00BA5BE3"/>
    <w:rsid w:val="00BA5CF2"/>
    <w:rsid w:val="00BA5E39"/>
    <w:rsid w:val="00BA64E0"/>
    <w:rsid w:val="00BA6D1C"/>
    <w:rsid w:val="00BA70F6"/>
    <w:rsid w:val="00BA7DFF"/>
    <w:rsid w:val="00BB00DF"/>
    <w:rsid w:val="00BB00F0"/>
    <w:rsid w:val="00BB0F8E"/>
    <w:rsid w:val="00BB114F"/>
    <w:rsid w:val="00BB18F9"/>
    <w:rsid w:val="00BB1F97"/>
    <w:rsid w:val="00BB2FDB"/>
    <w:rsid w:val="00BB3BD6"/>
    <w:rsid w:val="00BB3C83"/>
    <w:rsid w:val="00BB471B"/>
    <w:rsid w:val="00BB4C0B"/>
    <w:rsid w:val="00BB5048"/>
    <w:rsid w:val="00BB5295"/>
    <w:rsid w:val="00BB58C7"/>
    <w:rsid w:val="00BB6183"/>
    <w:rsid w:val="00BB68E9"/>
    <w:rsid w:val="00BB6EC4"/>
    <w:rsid w:val="00BB711A"/>
    <w:rsid w:val="00BB7272"/>
    <w:rsid w:val="00BC0338"/>
    <w:rsid w:val="00BC054E"/>
    <w:rsid w:val="00BC059D"/>
    <w:rsid w:val="00BC08F5"/>
    <w:rsid w:val="00BC0EC2"/>
    <w:rsid w:val="00BC12D3"/>
    <w:rsid w:val="00BC1700"/>
    <w:rsid w:val="00BC1E34"/>
    <w:rsid w:val="00BC267D"/>
    <w:rsid w:val="00BC34A5"/>
    <w:rsid w:val="00BC34AF"/>
    <w:rsid w:val="00BC3C19"/>
    <w:rsid w:val="00BC43F8"/>
    <w:rsid w:val="00BC466D"/>
    <w:rsid w:val="00BC47CA"/>
    <w:rsid w:val="00BC4BF5"/>
    <w:rsid w:val="00BC4DE5"/>
    <w:rsid w:val="00BC51B1"/>
    <w:rsid w:val="00BC60FB"/>
    <w:rsid w:val="00BC6520"/>
    <w:rsid w:val="00BC6A51"/>
    <w:rsid w:val="00BC7C44"/>
    <w:rsid w:val="00BD0518"/>
    <w:rsid w:val="00BD06B6"/>
    <w:rsid w:val="00BD071F"/>
    <w:rsid w:val="00BD0CE1"/>
    <w:rsid w:val="00BD125F"/>
    <w:rsid w:val="00BD205D"/>
    <w:rsid w:val="00BD2B8C"/>
    <w:rsid w:val="00BD2D80"/>
    <w:rsid w:val="00BD3144"/>
    <w:rsid w:val="00BD4663"/>
    <w:rsid w:val="00BD497E"/>
    <w:rsid w:val="00BD49D8"/>
    <w:rsid w:val="00BD4A81"/>
    <w:rsid w:val="00BD4CD9"/>
    <w:rsid w:val="00BD4F61"/>
    <w:rsid w:val="00BE0EC8"/>
    <w:rsid w:val="00BE1E8F"/>
    <w:rsid w:val="00BE1F9B"/>
    <w:rsid w:val="00BE2679"/>
    <w:rsid w:val="00BE2DB3"/>
    <w:rsid w:val="00BE36F4"/>
    <w:rsid w:val="00BE469F"/>
    <w:rsid w:val="00BE49FA"/>
    <w:rsid w:val="00BE5827"/>
    <w:rsid w:val="00BE5D08"/>
    <w:rsid w:val="00BE5D10"/>
    <w:rsid w:val="00BE5E22"/>
    <w:rsid w:val="00BE6862"/>
    <w:rsid w:val="00BE6865"/>
    <w:rsid w:val="00BE7142"/>
    <w:rsid w:val="00BE7B72"/>
    <w:rsid w:val="00BF03AF"/>
    <w:rsid w:val="00BF06CD"/>
    <w:rsid w:val="00BF2084"/>
    <w:rsid w:val="00BF24E7"/>
    <w:rsid w:val="00BF294D"/>
    <w:rsid w:val="00BF33C8"/>
    <w:rsid w:val="00BF381C"/>
    <w:rsid w:val="00BF3A85"/>
    <w:rsid w:val="00BF3D06"/>
    <w:rsid w:val="00BF4312"/>
    <w:rsid w:val="00BF448E"/>
    <w:rsid w:val="00BF48F3"/>
    <w:rsid w:val="00BF53AF"/>
    <w:rsid w:val="00BF568B"/>
    <w:rsid w:val="00BF568D"/>
    <w:rsid w:val="00BF5795"/>
    <w:rsid w:val="00BF5AF6"/>
    <w:rsid w:val="00BF7468"/>
    <w:rsid w:val="00BF766A"/>
    <w:rsid w:val="00C00359"/>
    <w:rsid w:val="00C00619"/>
    <w:rsid w:val="00C00843"/>
    <w:rsid w:val="00C00DAA"/>
    <w:rsid w:val="00C010C1"/>
    <w:rsid w:val="00C014FF"/>
    <w:rsid w:val="00C02C09"/>
    <w:rsid w:val="00C03A59"/>
    <w:rsid w:val="00C03CB6"/>
    <w:rsid w:val="00C03F69"/>
    <w:rsid w:val="00C04A55"/>
    <w:rsid w:val="00C04B94"/>
    <w:rsid w:val="00C052CB"/>
    <w:rsid w:val="00C05FBF"/>
    <w:rsid w:val="00C0601D"/>
    <w:rsid w:val="00C06069"/>
    <w:rsid w:val="00C06180"/>
    <w:rsid w:val="00C06535"/>
    <w:rsid w:val="00C07C92"/>
    <w:rsid w:val="00C1067D"/>
    <w:rsid w:val="00C10770"/>
    <w:rsid w:val="00C10A29"/>
    <w:rsid w:val="00C10A65"/>
    <w:rsid w:val="00C132EB"/>
    <w:rsid w:val="00C13A76"/>
    <w:rsid w:val="00C14217"/>
    <w:rsid w:val="00C146FC"/>
    <w:rsid w:val="00C1478B"/>
    <w:rsid w:val="00C147BB"/>
    <w:rsid w:val="00C148BB"/>
    <w:rsid w:val="00C14983"/>
    <w:rsid w:val="00C151BC"/>
    <w:rsid w:val="00C15423"/>
    <w:rsid w:val="00C1553F"/>
    <w:rsid w:val="00C15968"/>
    <w:rsid w:val="00C159DE"/>
    <w:rsid w:val="00C16030"/>
    <w:rsid w:val="00C161E8"/>
    <w:rsid w:val="00C1630B"/>
    <w:rsid w:val="00C16AC6"/>
    <w:rsid w:val="00C16E50"/>
    <w:rsid w:val="00C202CB"/>
    <w:rsid w:val="00C22440"/>
    <w:rsid w:val="00C228C6"/>
    <w:rsid w:val="00C234A8"/>
    <w:rsid w:val="00C236B4"/>
    <w:rsid w:val="00C238E4"/>
    <w:rsid w:val="00C23902"/>
    <w:rsid w:val="00C23A1F"/>
    <w:rsid w:val="00C23D8F"/>
    <w:rsid w:val="00C23EA9"/>
    <w:rsid w:val="00C244B4"/>
    <w:rsid w:val="00C24AFF"/>
    <w:rsid w:val="00C251BF"/>
    <w:rsid w:val="00C25862"/>
    <w:rsid w:val="00C26734"/>
    <w:rsid w:val="00C2728A"/>
    <w:rsid w:val="00C30BDB"/>
    <w:rsid w:val="00C30CC2"/>
    <w:rsid w:val="00C31DA4"/>
    <w:rsid w:val="00C32901"/>
    <w:rsid w:val="00C32C8C"/>
    <w:rsid w:val="00C32F10"/>
    <w:rsid w:val="00C32F2C"/>
    <w:rsid w:val="00C33136"/>
    <w:rsid w:val="00C33EB1"/>
    <w:rsid w:val="00C343BB"/>
    <w:rsid w:val="00C34799"/>
    <w:rsid w:val="00C34BBE"/>
    <w:rsid w:val="00C34CA9"/>
    <w:rsid w:val="00C34FED"/>
    <w:rsid w:val="00C354A5"/>
    <w:rsid w:val="00C35754"/>
    <w:rsid w:val="00C369E6"/>
    <w:rsid w:val="00C37063"/>
    <w:rsid w:val="00C370AC"/>
    <w:rsid w:val="00C377AE"/>
    <w:rsid w:val="00C37CEF"/>
    <w:rsid w:val="00C37F1E"/>
    <w:rsid w:val="00C37FC1"/>
    <w:rsid w:val="00C40DF0"/>
    <w:rsid w:val="00C413BD"/>
    <w:rsid w:val="00C420F1"/>
    <w:rsid w:val="00C42440"/>
    <w:rsid w:val="00C42943"/>
    <w:rsid w:val="00C42CA8"/>
    <w:rsid w:val="00C42DE4"/>
    <w:rsid w:val="00C4347D"/>
    <w:rsid w:val="00C43E37"/>
    <w:rsid w:val="00C44CAE"/>
    <w:rsid w:val="00C4535F"/>
    <w:rsid w:val="00C4588B"/>
    <w:rsid w:val="00C45D9B"/>
    <w:rsid w:val="00C46204"/>
    <w:rsid w:val="00C46F32"/>
    <w:rsid w:val="00C47315"/>
    <w:rsid w:val="00C47495"/>
    <w:rsid w:val="00C478B2"/>
    <w:rsid w:val="00C47AEE"/>
    <w:rsid w:val="00C5022B"/>
    <w:rsid w:val="00C50230"/>
    <w:rsid w:val="00C505DF"/>
    <w:rsid w:val="00C5087C"/>
    <w:rsid w:val="00C5114C"/>
    <w:rsid w:val="00C51CA1"/>
    <w:rsid w:val="00C51EBF"/>
    <w:rsid w:val="00C52343"/>
    <w:rsid w:val="00C524C1"/>
    <w:rsid w:val="00C52BB6"/>
    <w:rsid w:val="00C52CBE"/>
    <w:rsid w:val="00C52CEC"/>
    <w:rsid w:val="00C5358A"/>
    <w:rsid w:val="00C5417F"/>
    <w:rsid w:val="00C54706"/>
    <w:rsid w:val="00C54C3C"/>
    <w:rsid w:val="00C55415"/>
    <w:rsid w:val="00C5609A"/>
    <w:rsid w:val="00C56982"/>
    <w:rsid w:val="00C56AE8"/>
    <w:rsid w:val="00C56BBF"/>
    <w:rsid w:val="00C57ACF"/>
    <w:rsid w:val="00C6008C"/>
    <w:rsid w:val="00C61AAF"/>
    <w:rsid w:val="00C61B2F"/>
    <w:rsid w:val="00C625BC"/>
    <w:rsid w:val="00C6393B"/>
    <w:rsid w:val="00C63C46"/>
    <w:rsid w:val="00C6419E"/>
    <w:rsid w:val="00C64916"/>
    <w:rsid w:val="00C6554A"/>
    <w:rsid w:val="00C65626"/>
    <w:rsid w:val="00C66636"/>
    <w:rsid w:val="00C666BE"/>
    <w:rsid w:val="00C66A93"/>
    <w:rsid w:val="00C671B7"/>
    <w:rsid w:val="00C673E0"/>
    <w:rsid w:val="00C67BDB"/>
    <w:rsid w:val="00C70001"/>
    <w:rsid w:val="00C70667"/>
    <w:rsid w:val="00C71251"/>
    <w:rsid w:val="00C713CF"/>
    <w:rsid w:val="00C715BA"/>
    <w:rsid w:val="00C71777"/>
    <w:rsid w:val="00C72437"/>
    <w:rsid w:val="00C72518"/>
    <w:rsid w:val="00C730C6"/>
    <w:rsid w:val="00C73E7B"/>
    <w:rsid w:val="00C740D3"/>
    <w:rsid w:val="00C741C9"/>
    <w:rsid w:val="00C74378"/>
    <w:rsid w:val="00C757C0"/>
    <w:rsid w:val="00C760E1"/>
    <w:rsid w:val="00C76665"/>
    <w:rsid w:val="00C771E6"/>
    <w:rsid w:val="00C77462"/>
    <w:rsid w:val="00C77BE8"/>
    <w:rsid w:val="00C77E23"/>
    <w:rsid w:val="00C80824"/>
    <w:rsid w:val="00C808D3"/>
    <w:rsid w:val="00C80B6B"/>
    <w:rsid w:val="00C812D5"/>
    <w:rsid w:val="00C81BE6"/>
    <w:rsid w:val="00C81D9F"/>
    <w:rsid w:val="00C81FB0"/>
    <w:rsid w:val="00C82C04"/>
    <w:rsid w:val="00C82C57"/>
    <w:rsid w:val="00C8306F"/>
    <w:rsid w:val="00C84732"/>
    <w:rsid w:val="00C84A2F"/>
    <w:rsid w:val="00C84EF0"/>
    <w:rsid w:val="00C85470"/>
    <w:rsid w:val="00C8566B"/>
    <w:rsid w:val="00C859F7"/>
    <w:rsid w:val="00C85D48"/>
    <w:rsid w:val="00C85DA5"/>
    <w:rsid w:val="00C8612E"/>
    <w:rsid w:val="00C8652D"/>
    <w:rsid w:val="00C867C2"/>
    <w:rsid w:val="00C86929"/>
    <w:rsid w:val="00C872FF"/>
    <w:rsid w:val="00C876D7"/>
    <w:rsid w:val="00C87DDE"/>
    <w:rsid w:val="00C90883"/>
    <w:rsid w:val="00C908B8"/>
    <w:rsid w:val="00C90A88"/>
    <w:rsid w:val="00C90C64"/>
    <w:rsid w:val="00C91423"/>
    <w:rsid w:val="00C92703"/>
    <w:rsid w:val="00C93614"/>
    <w:rsid w:val="00C9390B"/>
    <w:rsid w:val="00C93C73"/>
    <w:rsid w:val="00C93EB4"/>
    <w:rsid w:val="00C947C2"/>
    <w:rsid w:val="00C94C1C"/>
    <w:rsid w:val="00C94E7F"/>
    <w:rsid w:val="00C95068"/>
    <w:rsid w:val="00C958F0"/>
    <w:rsid w:val="00C95C37"/>
    <w:rsid w:val="00C97077"/>
    <w:rsid w:val="00CA1C64"/>
    <w:rsid w:val="00CA1E9B"/>
    <w:rsid w:val="00CA233C"/>
    <w:rsid w:val="00CA2657"/>
    <w:rsid w:val="00CA3708"/>
    <w:rsid w:val="00CA5284"/>
    <w:rsid w:val="00CA54E7"/>
    <w:rsid w:val="00CA5548"/>
    <w:rsid w:val="00CA5E5B"/>
    <w:rsid w:val="00CA626F"/>
    <w:rsid w:val="00CA6CD6"/>
    <w:rsid w:val="00CA7699"/>
    <w:rsid w:val="00CB01FD"/>
    <w:rsid w:val="00CB034C"/>
    <w:rsid w:val="00CB1354"/>
    <w:rsid w:val="00CB1ADF"/>
    <w:rsid w:val="00CB1F0A"/>
    <w:rsid w:val="00CB253C"/>
    <w:rsid w:val="00CB2B50"/>
    <w:rsid w:val="00CB30D4"/>
    <w:rsid w:val="00CB43CD"/>
    <w:rsid w:val="00CB4C32"/>
    <w:rsid w:val="00CB4C46"/>
    <w:rsid w:val="00CB538F"/>
    <w:rsid w:val="00CB5DC5"/>
    <w:rsid w:val="00CB649E"/>
    <w:rsid w:val="00CB70F3"/>
    <w:rsid w:val="00CB7162"/>
    <w:rsid w:val="00CB7B61"/>
    <w:rsid w:val="00CB7D78"/>
    <w:rsid w:val="00CC05F9"/>
    <w:rsid w:val="00CC09FC"/>
    <w:rsid w:val="00CC0D89"/>
    <w:rsid w:val="00CC1988"/>
    <w:rsid w:val="00CC1BBD"/>
    <w:rsid w:val="00CC27B2"/>
    <w:rsid w:val="00CC4442"/>
    <w:rsid w:val="00CC44EC"/>
    <w:rsid w:val="00CC4552"/>
    <w:rsid w:val="00CC4F06"/>
    <w:rsid w:val="00CC5DE4"/>
    <w:rsid w:val="00CC62A7"/>
    <w:rsid w:val="00CC6E1A"/>
    <w:rsid w:val="00CC7485"/>
    <w:rsid w:val="00CC7507"/>
    <w:rsid w:val="00CD0638"/>
    <w:rsid w:val="00CD151E"/>
    <w:rsid w:val="00CD1763"/>
    <w:rsid w:val="00CD2111"/>
    <w:rsid w:val="00CD22CC"/>
    <w:rsid w:val="00CD239F"/>
    <w:rsid w:val="00CD273D"/>
    <w:rsid w:val="00CD2B04"/>
    <w:rsid w:val="00CD2F33"/>
    <w:rsid w:val="00CD41AC"/>
    <w:rsid w:val="00CD480C"/>
    <w:rsid w:val="00CD54E1"/>
    <w:rsid w:val="00CD5927"/>
    <w:rsid w:val="00CD5C58"/>
    <w:rsid w:val="00CD62EE"/>
    <w:rsid w:val="00CD6699"/>
    <w:rsid w:val="00CD690E"/>
    <w:rsid w:val="00CD70C3"/>
    <w:rsid w:val="00CD7186"/>
    <w:rsid w:val="00CD79D7"/>
    <w:rsid w:val="00CD7A6C"/>
    <w:rsid w:val="00CD7D6A"/>
    <w:rsid w:val="00CE0289"/>
    <w:rsid w:val="00CE04E3"/>
    <w:rsid w:val="00CE0847"/>
    <w:rsid w:val="00CE092A"/>
    <w:rsid w:val="00CE09D9"/>
    <w:rsid w:val="00CE0EEA"/>
    <w:rsid w:val="00CE12D9"/>
    <w:rsid w:val="00CE1F26"/>
    <w:rsid w:val="00CE2952"/>
    <w:rsid w:val="00CE29A9"/>
    <w:rsid w:val="00CE336B"/>
    <w:rsid w:val="00CE36F0"/>
    <w:rsid w:val="00CE384F"/>
    <w:rsid w:val="00CE39EB"/>
    <w:rsid w:val="00CE43CA"/>
    <w:rsid w:val="00CE465A"/>
    <w:rsid w:val="00CE48BF"/>
    <w:rsid w:val="00CE5589"/>
    <w:rsid w:val="00CE569B"/>
    <w:rsid w:val="00CE5C45"/>
    <w:rsid w:val="00CE64E0"/>
    <w:rsid w:val="00CE67D7"/>
    <w:rsid w:val="00CE6A1E"/>
    <w:rsid w:val="00CE6A9D"/>
    <w:rsid w:val="00CE7296"/>
    <w:rsid w:val="00CE78C7"/>
    <w:rsid w:val="00CE7A58"/>
    <w:rsid w:val="00CE7D2B"/>
    <w:rsid w:val="00CE7F69"/>
    <w:rsid w:val="00CF125F"/>
    <w:rsid w:val="00CF16F7"/>
    <w:rsid w:val="00CF172D"/>
    <w:rsid w:val="00CF1A50"/>
    <w:rsid w:val="00CF235C"/>
    <w:rsid w:val="00CF3102"/>
    <w:rsid w:val="00CF32B7"/>
    <w:rsid w:val="00CF358C"/>
    <w:rsid w:val="00CF4405"/>
    <w:rsid w:val="00CF49B0"/>
    <w:rsid w:val="00CF4A76"/>
    <w:rsid w:val="00CF4D10"/>
    <w:rsid w:val="00CF4F16"/>
    <w:rsid w:val="00CF56C8"/>
    <w:rsid w:val="00CF57F4"/>
    <w:rsid w:val="00CF6191"/>
    <w:rsid w:val="00CF6275"/>
    <w:rsid w:val="00CF6469"/>
    <w:rsid w:val="00CF7CD8"/>
    <w:rsid w:val="00D0000D"/>
    <w:rsid w:val="00D00B44"/>
    <w:rsid w:val="00D00BA5"/>
    <w:rsid w:val="00D02996"/>
    <w:rsid w:val="00D038B0"/>
    <w:rsid w:val="00D03B8F"/>
    <w:rsid w:val="00D0404D"/>
    <w:rsid w:val="00D0499E"/>
    <w:rsid w:val="00D05414"/>
    <w:rsid w:val="00D05B6D"/>
    <w:rsid w:val="00D06C8E"/>
    <w:rsid w:val="00D06D99"/>
    <w:rsid w:val="00D071EC"/>
    <w:rsid w:val="00D07D52"/>
    <w:rsid w:val="00D10833"/>
    <w:rsid w:val="00D10FF5"/>
    <w:rsid w:val="00D11169"/>
    <w:rsid w:val="00D11C91"/>
    <w:rsid w:val="00D11D4D"/>
    <w:rsid w:val="00D11DA3"/>
    <w:rsid w:val="00D122D8"/>
    <w:rsid w:val="00D12BD0"/>
    <w:rsid w:val="00D12FA4"/>
    <w:rsid w:val="00D13242"/>
    <w:rsid w:val="00D137AC"/>
    <w:rsid w:val="00D13975"/>
    <w:rsid w:val="00D14137"/>
    <w:rsid w:val="00D1434C"/>
    <w:rsid w:val="00D1457A"/>
    <w:rsid w:val="00D14713"/>
    <w:rsid w:val="00D14D70"/>
    <w:rsid w:val="00D155B1"/>
    <w:rsid w:val="00D156D5"/>
    <w:rsid w:val="00D15AC3"/>
    <w:rsid w:val="00D164BB"/>
    <w:rsid w:val="00D166E0"/>
    <w:rsid w:val="00D167A9"/>
    <w:rsid w:val="00D169B4"/>
    <w:rsid w:val="00D17558"/>
    <w:rsid w:val="00D17F5B"/>
    <w:rsid w:val="00D17F6D"/>
    <w:rsid w:val="00D205EE"/>
    <w:rsid w:val="00D20ECD"/>
    <w:rsid w:val="00D21779"/>
    <w:rsid w:val="00D2192F"/>
    <w:rsid w:val="00D21DAA"/>
    <w:rsid w:val="00D22706"/>
    <w:rsid w:val="00D235B9"/>
    <w:rsid w:val="00D24AAC"/>
    <w:rsid w:val="00D252EA"/>
    <w:rsid w:val="00D25700"/>
    <w:rsid w:val="00D25704"/>
    <w:rsid w:val="00D26C99"/>
    <w:rsid w:val="00D27248"/>
    <w:rsid w:val="00D27319"/>
    <w:rsid w:val="00D27614"/>
    <w:rsid w:val="00D30673"/>
    <w:rsid w:val="00D306B5"/>
    <w:rsid w:val="00D307D2"/>
    <w:rsid w:val="00D3082A"/>
    <w:rsid w:val="00D31768"/>
    <w:rsid w:val="00D33755"/>
    <w:rsid w:val="00D337D9"/>
    <w:rsid w:val="00D34D73"/>
    <w:rsid w:val="00D34F03"/>
    <w:rsid w:val="00D35BBE"/>
    <w:rsid w:val="00D35DA8"/>
    <w:rsid w:val="00D365A1"/>
    <w:rsid w:val="00D36A01"/>
    <w:rsid w:val="00D372BD"/>
    <w:rsid w:val="00D4035E"/>
    <w:rsid w:val="00D40471"/>
    <w:rsid w:val="00D41229"/>
    <w:rsid w:val="00D41C28"/>
    <w:rsid w:val="00D41CC0"/>
    <w:rsid w:val="00D424BD"/>
    <w:rsid w:val="00D42B6F"/>
    <w:rsid w:val="00D42CFC"/>
    <w:rsid w:val="00D4309C"/>
    <w:rsid w:val="00D434B3"/>
    <w:rsid w:val="00D43B89"/>
    <w:rsid w:val="00D43E05"/>
    <w:rsid w:val="00D43EF8"/>
    <w:rsid w:val="00D440E1"/>
    <w:rsid w:val="00D44728"/>
    <w:rsid w:val="00D45056"/>
    <w:rsid w:val="00D45443"/>
    <w:rsid w:val="00D45759"/>
    <w:rsid w:val="00D45968"/>
    <w:rsid w:val="00D50849"/>
    <w:rsid w:val="00D51886"/>
    <w:rsid w:val="00D51922"/>
    <w:rsid w:val="00D51A57"/>
    <w:rsid w:val="00D521F9"/>
    <w:rsid w:val="00D535F6"/>
    <w:rsid w:val="00D54428"/>
    <w:rsid w:val="00D55633"/>
    <w:rsid w:val="00D55929"/>
    <w:rsid w:val="00D55E67"/>
    <w:rsid w:val="00D57B32"/>
    <w:rsid w:val="00D57C4D"/>
    <w:rsid w:val="00D57C70"/>
    <w:rsid w:val="00D57DC0"/>
    <w:rsid w:val="00D60099"/>
    <w:rsid w:val="00D604AB"/>
    <w:rsid w:val="00D610D7"/>
    <w:rsid w:val="00D61548"/>
    <w:rsid w:val="00D62590"/>
    <w:rsid w:val="00D6340F"/>
    <w:rsid w:val="00D63B21"/>
    <w:rsid w:val="00D63E79"/>
    <w:rsid w:val="00D64E42"/>
    <w:rsid w:val="00D655E7"/>
    <w:rsid w:val="00D662F2"/>
    <w:rsid w:val="00D66AC3"/>
    <w:rsid w:val="00D66F89"/>
    <w:rsid w:val="00D677D5"/>
    <w:rsid w:val="00D67F6E"/>
    <w:rsid w:val="00D709DA"/>
    <w:rsid w:val="00D71091"/>
    <w:rsid w:val="00D71ABF"/>
    <w:rsid w:val="00D72733"/>
    <w:rsid w:val="00D733FA"/>
    <w:rsid w:val="00D73504"/>
    <w:rsid w:val="00D7435D"/>
    <w:rsid w:val="00D743C7"/>
    <w:rsid w:val="00D74AAC"/>
    <w:rsid w:val="00D74C4E"/>
    <w:rsid w:val="00D754E0"/>
    <w:rsid w:val="00D75797"/>
    <w:rsid w:val="00D757DC"/>
    <w:rsid w:val="00D75FC5"/>
    <w:rsid w:val="00D77276"/>
    <w:rsid w:val="00D7745F"/>
    <w:rsid w:val="00D776FD"/>
    <w:rsid w:val="00D77F3C"/>
    <w:rsid w:val="00D804BF"/>
    <w:rsid w:val="00D80CF2"/>
    <w:rsid w:val="00D8245F"/>
    <w:rsid w:val="00D8252C"/>
    <w:rsid w:val="00D82613"/>
    <w:rsid w:val="00D82A47"/>
    <w:rsid w:val="00D82E1B"/>
    <w:rsid w:val="00D82E75"/>
    <w:rsid w:val="00D8396E"/>
    <w:rsid w:val="00D83F40"/>
    <w:rsid w:val="00D8466E"/>
    <w:rsid w:val="00D848F8"/>
    <w:rsid w:val="00D84AD5"/>
    <w:rsid w:val="00D85B6E"/>
    <w:rsid w:val="00D867D1"/>
    <w:rsid w:val="00D8690F"/>
    <w:rsid w:val="00D86E4C"/>
    <w:rsid w:val="00D901C5"/>
    <w:rsid w:val="00D906A4"/>
    <w:rsid w:val="00D908F5"/>
    <w:rsid w:val="00D91CFA"/>
    <w:rsid w:val="00D921B9"/>
    <w:rsid w:val="00D9297B"/>
    <w:rsid w:val="00D92E7D"/>
    <w:rsid w:val="00D92EA6"/>
    <w:rsid w:val="00D93430"/>
    <w:rsid w:val="00D93A79"/>
    <w:rsid w:val="00D93D62"/>
    <w:rsid w:val="00D94EFD"/>
    <w:rsid w:val="00D94FBF"/>
    <w:rsid w:val="00D953A3"/>
    <w:rsid w:val="00D95A95"/>
    <w:rsid w:val="00D96752"/>
    <w:rsid w:val="00D96916"/>
    <w:rsid w:val="00D974A8"/>
    <w:rsid w:val="00D974E0"/>
    <w:rsid w:val="00D97783"/>
    <w:rsid w:val="00D9790C"/>
    <w:rsid w:val="00DA0345"/>
    <w:rsid w:val="00DA04A4"/>
    <w:rsid w:val="00DA0A1A"/>
    <w:rsid w:val="00DA0FFD"/>
    <w:rsid w:val="00DA22CB"/>
    <w:rsid w:val="00DA2658"/>
    <w:rsid w:val="00DA2788"/>
    <w:rsid w:val="00DA2A0E"/>
    <w:rsid w:val="00DA37A5"/>
    <w:rsid w:val="00DA4569"/>
    <w:rsid w:val="00DA457A"/>
    <w:rsid w:val="00DA4EA8"/>
    <w:rsid w:val="00DA5029"/>
    <w:rsid w:val="00DA556F"/>
    <w:rsid w:val="00DA7064"/>
    <w:rsid w:val="00DA70EC"/>
    <w:rsid w:val="00DA761D"/>
    <w:rsid w:val="00DA7715"/>
    <w:rsid w:val="00DA78A8"/>
    <w:rsid w:val="00DA7A18"/>
    <w:rsid w:val="00DA7B82"/>
    <w:rsid w:val="00DB0772"/>
    <w:rsid w:val="00DB0C3F"/>
    <w:rsid w:val="00DB156D"/>
    <w:rsid w:val="00DB1641"/>
    <w:rsid w:val="00DB1DBA"/>
    <w:rsid w:val="00DB2338"/>
    <w:rsid w:val="00DB2E94"/>
    <w:rsid w:val="00DB2EB3"/>
    <w:rsid w:val="00DB3349"/>
    <w:rsid w:val="00DB3930"/>
    <w:rsid w:val="00DB4792"/>
    <w:rsid w:val="00DB4B97"/>
    <w:rsid w:val="00DB5037"/>
    <w:rsid w:val="00DB6191"/>
    <w:rsid w:val="00DB68D9"/>
    <w:rsid w:val="00DB70D3"/>
    <w:rsid w:val="00DB710E"/>
    <w:rsid w:val="00DB7609"/>
    <w:rsid w:val="00DB7EBD"/>
    <w:rsid w:val="00DC07CA"/>
    <w:rsid w:val="00DC167C"/>
    <w:rsid w:val="00DC1CE7"/>
    <w:rsid w:val="00DC263D"/>
    <w:rsid w:val="00DC3044"/>
    <w:rsid w:val="00DC375C"/>
    <w:rsid w:val="00DC431E"/>
    <w:rsid w:val="00DC5251"/>
    <w:rsid w:val="00DC5981"/>
    <w:rsid w:val="00DC6346"/>
    <w:rsid w:val="00DC6762"/>
    <w:rsid w:val="00DC6D5F"/>
    <w:rsid w:val="00DC81FB"/>
    <w:rsid w:val="00DD0117"/>
    <w:rsid w:val="00DD0196"/>
    <w:rsid w:val="00DD08DB"/>
    <w:rsid w:val="00DD094C"/>
    <w:rsid w:val="00DD1402"/>
    <w:rsid w:val="00DD1A62"/>
    <w:rsid w:val="00DD1B72"/>
    <w:rsid w:val="00DD1BF0"/>
    <w:rsid w:val="00DD1CDD"/>
    <w:rsid w:val="00DD2F91"/>
    <w:rsid w:val="00DD31A6"/>
    <w:rsid w:val="00DD3359"/>
    <w:rsid w:val="00DD35FC"/>
    <w:rsid w:val="00DD366E"/>
    <w:rsid w:val="00DD396A"/>
    <w:rsid w:val="00DD3CA0"/>
    <w:rsid w:val="00DD4AB6"/>
    <w:rsid w:val="00DD5347"/>
    <w:rsid w:val="00DD571C"/>
    <w:rsid w:val="00DD5AF8"/>
    <w:rsid w:val="00DD5D3A"/>
    <w:rsid w:val="00DD67D5"/>
    <w:rsid w:val="00DD6FBD"/>
    <w:rsid w:val="00DD7346"/>
    <w:rsid w:val="00DD79A5"/>
    <w:rsid w:val="00DE1536"/>
    <w:rsid w:val="00DE16F5"/>
    <w:rsid w:val="00DE1A57"/>
    <w:rsid w:val="00DE1E2E"/>
    <w:rsid w:val="00DE2372"/>
    <w:rsid w:val="00DE24F8"/>
    <w:rsid w:val="00DE326C"/>
    <w:rsid w:val="00DE36FC"/>
    <w:rsid w:val="00DE391F"/>
    <w:rsid w:val="00DE4150"/>
    <w:rsid w:val="00DE4C4A"/>
    <w:rsid w:val="00DE4DBC"/>
    <w:rsid w:val="00DE4E6C"/>
    <w:rsid w:val="00DE561F"/>
    <w:rsid w:val="00DE571A"/>
    <w:rsid w:val="00DE5ED9"/>
    <w:rsid w:val="00DE620A"/>
    <w:rsid w:val="00DE7122"/>
    <w:rsid w:val="00DE7801"/>
    <w:rsid w:val="00DE7A46"/>
    <w:rsid w:val="00DE7B60"/>
    <w:rsid w:val="00DF0382"/>
    <w:rsid w:val="00DF081C"/>
    <w:rsid w:val="00DF08BA"/>
    <w:rsid w:val="00DF0A12"/>
    <w:rsid w:val="00DF0B11"/>
    <w:rsid w:val="00DF0D94"/>
    <w:rsid w:val="00DF1490"/>
    <w:rsid w:val="00DF151E"/>
    <w:rsid w:val="00DF1D13"/>
    <w:rsid w:val="00DF255C"/>
    <w:rsid w:val="00DF27DA"/>
    <w:rsid w:val="00DF2A9D"/>
    <w:rsid w:val="00DF2B19"/>
    <w:rsid w:val="00DF2BBD"/>
    <w:rsid w:val="00DF357A"/>
    <w:rsid w:val="00DF40F5"/>
    <w:rsid w:val="00DF5563"/>
    <w:rsid w:val="00DF55ED"/>
    <w:rsid w:val="00DF57EA"/>
    <w:rsid w:val="00DF5BF7"/>
    <w:rsid w:val="00DF6452"/>
    <w:rsid w:val="00DF659D"/>
    <w:rsid w:val="00DF6730"/>
    <w:rsid w:val="00DF7CBB"/>
    <w:rsid w:val="00E000A4"/>
    <w:rsid w:val="00E00404"/>
    <w:rsid w:val="00E00625"/>
    <w:rsid w:val="00E00BB8"/>
    <w:rsid w:val="00E00CC2"/>
    <w:rsid w:val="00E00CEF"/>
    <w:rsid w:val="00E013B0"/>
    <w:rsid w:val="00E0151D"/>
    <w:rsid w:val="00E01888"/>
    <w:rsid w:val="00E01D33"/>
    <w:rsid w:val="00E02BAE"/>
    <w:rsid w:val="00E03D84"/>
    <w:rsid w:val="00E03DCC"/>
    <w:rsid w:val="00E044BA"/>
    <w:rsid w:val="00E04578"/>
    <w:rsid w:val="00E046DE"/>
    <w:rsid w:val="00E048D6"/>
    <w:rsid w:val="00E052B8"/>
    <w:rsid w:val="00E05353"/>
    <w:rsid w:val="00E05387"/>
    <w:rsid w:val="00E05639"/>
    <w:rsid w:val="00E06179"/>
    <w:rsid w:val="00E06354"/>
    <w:rsid w:val="00E06859"/>
    <w:rsid w:val="00E07023"/>
    <w:rsid w:val="00E077E6"/>
    <w:rsid w:val="00E07843"/>
    <w:rsid w:val="00E07F49"/>
    <w:rsid w:val="00E106A2"/>
    <w:rsid w:val="00E107F6"/>
    <w:rsid w:val="00E11BB2"/>
    <w:rsid w:val="00E1261C"/>
    <w:rsid w:val="00E1272A"/>
    <w:rsid w:val="00E1285A"/>
    <w:rsid w:val="00E13090"/>
    <w:rsid w:val="00E131E5"/>
    <w:rsid w:val="00E1399C"/>
    <w:rsid w:val="00E14D89"/>
    <w:rsid w:val="00E153B4"/>
    <w:rsid w:val="00E1579B"/>
    <w:rsid w:val="00E15BD3"/>
    <w:rsid w:val="00E165CB"/>
    <w:rsid w:val="00E16DA9"/>
    <w:rsid w:val="00E16ED5"/>
    <w:rsid w:val="00E173C9"/>
    <w:rsid w:val="00E176F9"/>
    <w:rsid w:val="00E179C5"/>
    <w:rsid w:val="00E17AE4"/>
    <w:rsid w:val="00E17ED1"/>
    <w:rsid w:val="00E205B9"/>
    <w:rsid w:val="00E20C6E"/>
    <w:rsid w:val="00E2303A"/>
    <w:rsid w:val="00E23267"/>
    <w:rsid w:val="00E2388E"/>
    <w:rsid w:val="00E2466E"/>
    <w:rsid w:val="00E256E4"/>
    <w:rsid w:val="00E258F2"/>
    <w:rsid w:val="00E260D6"/>
    <w:rsid w:val="00E261D0"/>
    <w:rsid w:val="00E27E24"/>
    <w:rsid w:val="00E30A4A"/>
    <w:rsid w:val="00E311DF"/>
    <w:rsid w:val="00E31460"/>
    <w:rsid w:val="00E31834"/>
    <w:rsid w:val="00E31C74"/>
    <w:rsid w:val="00E31FF2"/>
    <w:rsid w:val="00E32132"/>
    <w:rsid w:val="00E32920"/>
    <w:rsid w:val="00E333DE"/>
    <w:rsid w:val="00E33A79"/>
    <w:rsid w:val="00E33BBA"/>
    <w:rsid w:val="00E3458F"/>
    <w:rsid w:val="00E34645"/>
    <w:rsid w:val="00E34F35"/>
    <w:rsid w:val="00E34F46"/>
    <w:rsid w:val="00E34FBD"/>
    <w:rsid w:val="00E35E43"/>
    <w:rsid w:val="00E35F9B"/>
    <w:rsid w:val="00E36218"/>
    <w:rsid w:val="00E36D6A"/>
    <w:rsid w:val="00E3718A"/>
    <w:rsid w:val="00E371AB"/>
    <w:rsid w:val="00E37386"/>
    <w:rsid w:val="00E37A83"/>
    <w:rsid w:val="00E37B89"/>
    <w:rsid w:val="00E37CF3"/>
    <w:rsid w:val="00E4055E"/>
    <w:rsid w:val="00E40772"/>
    <w:rsid w:val="00E41132"/>
    <w:rsid w:val="00E41707"/>
    <w:rsid w:val="00E41747"/>
    <w:rsid w:val="00E41F61"/>
    <w:rsid w:val="00E43238"/>
    <w:rsid w:val="00E432AE"/>
    <w:rsid w:val="00E438A5"/>
    <w:rsid w:val="00E43BE2"/>
    <w:rsid w:val="00E43F1F"/>
    <w:rsid w:val="00E454D7"/>
    <w:rsid w:val="00E463DD"/>
    <w:rsid w:val="00E4690F"/>
    <w:rsid w:val="00E46E77"/>
    <w:rsid w:val="00E47341"/>
    <w:rsid w:val="00E473D8"/>
    <w:rsid w:val="00E47566"/>
    <w:rsid w:val="00E4777C"/>
    <w:rsid w:val="00E50633"/>
    <w:rsid w:val="00E50BEB"/>
    <w:rsid w:val="00E5127A"/>
    <w:rsid w:val="00E51C6B"/>
    <w:rsid w:val="00E5261B"/>
    <w:rsid w:val="00E532C4"/>
    <w:rsid w:val="00E53634"/>
    <w:rsid w:val="00E53644"/>
    <w:rsid w:val="00E53AED"/>
    <w:rsid w:val="00E53BE2"/>
    <w:rsid w:val="00E55952"/>
    <w:rsid w:val="00E561DF"/>
    <w:rsid w:val="00E5637F"/>
    <w:rsid w:val="00E5697D"/>
    <w:rsid w:val="00E574A9"/>
    <w:rsid w:val="00E5790D"/>
    <w:rsid w:val="00E619F3"/>
    <w:rsid w:val="00E61A8B"/>
    <w:rsid w:val="00E61BC3"/>
    <w:rsid w:val="00E61E25"/>
    <w:rsid w:val="00E6352D"/>
    <w:rsid w:val="00E6391E"/>
    <w:rsid w:val="00E63D20"/>
    <w:rsid w:val="00E641E9"/>
    <w:rsid w:val="00E6480A"/>
    <w:rsid w:val="00E65E6D"/>
    <w:rsid w:val="00E671AB"/>
    <w:rsid w:val="00E704A1"/>
    <w:rsid w:val="00E7055F"/>
    <w:rsid w:val="00E70E66"/>
    <w:rsid w:val="00E71EEA"/>
    <w:rsid w:val="00E71F25"/>
    <w:rsid w:val="00E72667"/>
    <w:rsid w:val="00E72801"/>
    <w:rsid w:val="00E73327"/>
    <w:rsid w:val="00E73356"/>
    <w:rsid w:val="00E733C1"/>
    <w:rsid w:val="00E7348C"/>
    <w:rsid w:val="00E735C2"/>
    <w:rsid w:val="00E736A8"/>
    <w:rsid w:val="00E73B6D"/>
    <w:rsid w:val="00E73C62"/>
    <w:rsid w:val="00E74D3D"/>
    <w:rsid w:val="00E763FF"/>
    <w:rsid w:val="00E765DF"/>
    <w:rsid w:val="00E76A79"/>
    <w:rsid w:val="00E77C70"/>
    <w:rsid w:val="00E8034E"/>
    <w:rsid w:val="00E80670"/>
    <w:rsid w:val="00E807AA"/>
    <w:rsid w:val="00E81843"/>
    <w:rsid w:val="00E81C79"/>
    <w:rsid w:val="00E81C8B"/>
    <w:rsid w:val="00E81D1D"/>
    <w:rsid w:val="00E8211C"/>
    <w:rsid w:val="00E825DE"/>
    <w:rsid w:val="00E82E9B"/>
    <w:rsid w:val="00E83479"/>
    <w:rsid w:val="00E83A72"/>
    <w:rsid w:val="00E84444"/>
    <w:rsid w:val="00E84501"/>
    <w:rsid w:val="00E84D1E"/>
    <w:rsid w:val="00E86924"/>
    <w:rsid w:val="00E90624"/>
    <w:rsid w:val="00E90BA2"/>
    <w:rsid w:val="00E90C70"/>
    <w:rsid w:val="00E91B3F"/>
    <w:rsid w:val="00E91C4F"/>
    <w:rsid w:val="00E92CAF"/>
    <w:rsid w:val="00E946F1"/>
    <w:rsid w:val="00E95018"/>
    <w:rsid w:val="00E95BB0"/>
    <w:rsid w:val="00E961F4"/>
    <w:rsid w:val="00E965DF"/>
    <w:rsid w:val="00E97044"/>
    <w:rsid w:val="00E97B74"/>
    <w:rsid w:val="00E9E2F2"/>
    <w:rsid w:val="00EA065B"/>
    <w:rsid w:val="00EA0737"/>
    <w:rsid w:val="00EA2512"/>
    <w:rsid w:val="00EA2989"/>
    <w:rsid w:val="00EA2CAC"/>
    <w:rsid w:val="00EA30A8"/>
    <w:rsid w:val="00EA32F1"/>
    <w:rsid w:val="00EA39C2"/>
    <w:rsid w:val="00EA3F8F"/>
    <w:rsid w:val="00EA4DB2"/>
    <w:rsid w:val="00EA5B75"/>
    <w:rsid w:val="00EA5F4B"/>
    <w:rsid w:val="00EA6085"/>
    <w:rsid w:val="00EA6C15"/>
    <w:rsid w:val="00EA6F24"/>
    <w:rsid w:val="00EA70D2"/>
    <w:rsid w:val="00EA79AF"/>
    <w:rsid w:val="00EA7A68"/>
    <w:rsid w:val="00EB04C0"/>
    <w:rsid w:val="00EB06D9"/>
    <w:rsid w:val="00EB1174"/>
    <w:rsid w:val="00EB19A9"/>
    <w:rsid w:val="00EB1CBF"/>
    <w:rsid w:val="00EB1E9A"/>
    <w:rsid w:val="00EB467D"/>
    <w:rsid w:val="00EB5FCC"/>
    <w:rsid w:val="00EB6C2D"/>
    <w:rsid w:val="00EB6C6A"/>
    <w:rsid w:val="00EB6FEA"/>
    <w:rsid w:val="00EB72BA"/>
    <w:rsid w:val="00EB7501"/>
    <w:rsid w:val="00EB7F9D"/>
    <w:rsid w:val="00EC0314"/>
    <w:rsid w:val="00EC08EB"/>
    <w:rsid w:val="00EC0CA6"/>
    <w:rsid w:val="00EC189B"/>
    <w:rsid w:val="00EC3FE2"/>
    <w:rsid w:val="00EC477D"/>
    <w:rsid w:val="00EC4F9E"/>
    <w:rsid w:val="00EC4FB8"/>
    <w:rsid w:val="00EC5298"/>
    <w:rsid w:val="00EC578E"/>
    <w:rsid w:val="00EC588B"/>
    <w:rsid w:val="00EC66C6"/>
    <w:rsid w:val="00EC6844"/>
    <w:rsid w:val="00EC7C5F"/>
    <w:rsid w:val="00ECA304"/>
    <w:rsid w:val="00ED0888"/>
    <w:rsid w:val="00ED202E"/>
    <w:rsid w:val="00ED2208"/>
    <w:rsid w:val="00ED2392"/>
    <w:rsid w:val="00ED23EF"/>
    <w:rsid w:val="00ED24B9"/>
    <w:rsid w:val="00ED264B"/>
    <w:rsid w:val="00ED28FF"/>
    <w:rsid w:val="00ED2B46"/>
    <w:rsid w:val="00ED2DC4"/>
    <w:rsid w:val="00ED2E64"/>
    <w:rsid w:val="00ED3018"/>
    <w:rsid w:val="00ED4864"/>
    <w:rsid w:val="00ED4A2F"/>
    <w:rsid w:val="00ED4A94"/>
    <w:rsid w:val="00ED51FF"/>
    <w:rsid w:val="00ED5771"/>
    <w:rsid w:val="00ED5A32"/>
    <w:rsid w:val="00ED5B4A"/>
    <w:rsid w:val="00ED5CCE"/>
    <w:rsid w:val="00ED5FE2"/>
    <w:rsid w:val="00ED65A6"/>
    <w:rsid w:val="00ED693D"/>
    <w:rsid w:val="00ED6BF8"/>
    <w:rsid w:val="00ED6D22"/>
    <w:rsid w:val="00ED6E98"/>
    <w:rsid w:val="00ED7C44"/>
    <w:rsid w:val="00EE05DE"/>
    <w:rsid w:val="00EE0778"/>
    <w:rsid w:val="00EE1077"/>
    <w:rsid w:val="00EE1468"/>
    <w:rsid w:val="00EE1B20"/>
    <w:rsid w:val="00EE1E70"/>
    <w:rsid w:val="00EE1EEB"/>
    <w:rsid w:val="00EE32FC"/>
    <w:rsid w:val="00EE535A"/>
    <w:rsid w:val="00EE586D"/>
    <w:rsid w:val="00EE5D43"/>
    <w:rsid w:val="00EE6988"/>
    <w:rsid w:val="00EE7408"/>
    <w:rsid w:val="00EE7EFE"/>
    <w:rsid w:val="00EF1DF2"/>
    <w:rsid w:val="00EF205D"/>
    <w:rsid w:val="00EF323F"/>
    <w:rsid w:val="00EF3B15"/>
    <w:rsid w:val="00EF3B1A"/>
    <w:rsid w:val="00EF4774"/>
    <w:rsid w:val="00EF4E25"/>
    <w:rsid w:val="00EF53A2"/>
    <w:rsid w:val="00EF63A9"/>
    <w:rsid w:val="00EF76A8"/>
    <w:rsid w:val="00EF7812"/>
    <w:rsid w:val="00F00350"/>
    <w:rsid w:val="00F00369"/>
    <w:rsid w:val="00F00AE0"/>
    <w:rsid w:val="00F00B0F"/>
    <w:rsid w:val="00F01612"/>
    <w:rsid w:val="00F016B1"/>
    <w:rsid w:val="00F01763"/>
    <w:rsid w:val="00F0176E"/>
    <w:rsid w:val="00F018F6"/>
    <w:rsid w:val="00F01DA8"/>
    <w:rsid w:val="00F0235E"/>
    <w:rsid w:val="00F02481"/>
    <w:rsid w:val="00F025FF"/>
    <w:rsid w:val="00F02C6F"/>
    <w:rsid w:val="00F02F8B"/>
    <w:rsid w:val="00F0375D"/>
    <w:rsid w:val="00F03CAC"/>
    <w:rsid w:val="00F04602"/>
    <w:rsid w:val="00F04692"/>
    <w:rsid w:val="00F049D6"/>
    <w:rsid w:val="00F057B3"/>
    <w:rsid w:val="00F05C8A"/>
    <w:rsid w:val="00F06204"/>
    <w:rsid w:val="00F06208"/>
    <w:rsid w:val="00F06540"/>
    <w:rsid w:val="00F06EE2"/>
    <w:rsid w:val="00F07187"/>
    <w:rsid w:val="00F07D65"/>
    <w:rsid w:val="00F102C8"/>
    <w:rsid w:val="00F10933"/>
    <w:rsid w:val="00F10C8B"/>
    <w:rsid w:val="00F10CE8"/>
    <w:rsid w:val="00F134AC"/>
    <w:rsid w:val="00F13C57"/>
    <w:rsid w:val="00F13F1A"/>
    <w:rsid w:val="00F14460"/>
    <w:rsid w:val="00F14EC2"/>
    <w:rsid w:val="00F152CE"/>
    <w:rsid w:val="00F15AAC"/>
    <w:rsid w:val="00F162CC"/>
    <w:rsid w:val="00F163FB"/>
    <w:rsid w:val="00F17518"/>
    <w:rsid w:val="00F20E48"/>
    <w:rsid w:val="00F218E2"/>
    <w:rsid w:val="00F219C5"/>
    <w:rsid w:val="00F22905"/>
    <w:rsid w:val="00F22C83"/>
    <w:rsid w:val="00F24489"/>
    <w:rsid w:val="00F258CA"/>
    <w:rsid w:val="00F258F4"/>
    <w:rsid w:val="00F25A09"/>
    <w:rsid w:val="00F25BE2"/>
    <w:rsid w:val="00F260C9"/>
    <w:rsid w:val="00F2734D"/>
    <w:rsid w:val="00F27827"/>
    <w:rsid w:val="00F27A34"/>
    <w:rsid w:val="00F27CE0"/>
    <w:rsid w:val="00F31E75"/>
    <w:rsid w:val="00F31EFC"/>
    <w:rsid w:val="00F32421"/>
    <w:rsid w:val="00F32681"/>
    <w:rsid w:val="00F32B9E"/>
    <w:rsid w:val="00F3334F"/>
    <w:rsid w:val="00F33389"/>
    <w:rsid w:val="00F335E0"/>
    <w:rsid w:val="00F3386A"/>
    <w:rsid w:val="00F3521F"/>
    <w:rsid w:val="00F35637"/>
    <w:rsid w:val="00F35CCB"/>
    <w:rsid w:val="00F35CE6"/>
    <w:rsid w:val="00F35E64"/>
    <w:rsid w:val="00F35F45"/>
    <w:rsid w:val="00F361EA"/>
    <w:rsid w:val="00F368B1"/>
    <w:rsid w:val="00F36B26"/>
    <w:rsid w:val="00F37170"/>
    <w:rsid w:val="00F37514"/>
    <w:rsid w:val="00F378B0"/>
    <w:rsid w:val="00F378F5"/>
    <w:rsid w:val="00F37C13"/>
    <w:rsid w:val="00F403EF"/>
    <w:rsid w:val="00F415A2"/>
    <w:rsid w:val="00F43006"/>
    <w:rsid w:val="00F446CC"/>
    <w:rsid w:val="00F44797"/>
    <w:rsid w:val="00F44DF2"/>
    <w:rsid w:val="00F45672"/>
    <w:rsid w:val="00F464BE"/>
    <w:rsid w:val="00F46A8E"/>
    <w:rsid w:val="00F46BA5"/>
    <w:rsid w:val="00F47E45"/>
    <w:rsid w:val="00F47F8D"/>
    <w:rsid w:val="00F50145"/>
    <w:rsid w:val="00F5057D"/>
    <w:rsid w:val="00F506C6"/>
    <w:rsid w:val="00F5076D"/>
    <w:rsid w:val="00F50822"/>
    <w:rsid w:val="00F50A6B"/>
    <w:rsid w:val="00F512A4"/>
    <w:rsid w:val="00F516D8"/>
    <w:rsid w:val="00F51E7A"/>
    <w:rsid w:val="00F51EAF"/>
    <w:rsid w:val="00F531E1"/>
    <w:rsid w:val="00F536DC"/>
    <w:rsid w:val="00F53E1B"/>
    <w:rsid w:val="00F54CEC"/>
    <w:rsid w:val="00F54F94"/>
    <w:rsid w:val="00F5510E"/>
    <w:rsid w:val="00F555AF"/>
    <w:rsid w:val="00F55BC6"/>
    <w:rsid w:val="00F568E4"/>
    <w:rsid w:val="00F56B18"/>
    <w:rsid w:val="00F56E8E"/>
    <w:rsid w:val="00F571BD"/>
    <w:rsid w:val="00F57B54"/>
    <w:rsid w:val="00F600D7"/>
    <w:rsid w:val="00F61A9D"/>
    <w:rsid w:val="00F622E8"/>
    <w:rsid w:val="00F625B8"/>
    <w:rsid w:val="00F62644"/>
    <w:rsid w:val="00F6287D"/>
    <w:rsid w:val="00F62B6D"/>
    <w:rsid w:val="00F62FE7"/>
    <w:rsid w:val="00F630A5"/>
    <w:rsid w:val="00F6364C"/>
    <w:rsid w:val="00F64010"/>
    <w:rsid w:val="00F6432C"/>
    <w:rsid w:val="00F64343"/>
    <w:rsid w:val="00F64C0B"/>
    <w:rsid w:val="00F65E43"/>
    <w:rsid w:val="00F66904"/>
    <w:rsid w:val="00F66B5E"/>
    <w:rsid w:val="00F672DE"/>
    <w:rsid w:val="00F673D5"/>
    <w:rsid w:val="00F6762E"/>
    <w:rsid w:val="00F67AB5"/>
    <w:rsid w:val="00F703C3"/>
    <w:rsid w:val="00F70C20"/>
    <w:rsid w:val="00F711D0"/>
    <w:rsid w:val="00F71805"/>
    <w:rsid w:val="00F71F3A"/>
    <w:rsid w:val="00F73F78"/>
    <w:rsid w:val="00F74002"/>
    <w:rsid w:val="00F7414D"/>
    <w:rsid w:val="00F74CE0"/>
    <w:rsid w:val="00F759E6"/>
    <w:rsid w:val="00F75B01"/>
    <w:rsid w:val="00F75B0C"/>
    <w:rsid w:val="00F75C6B"/>
    <w:rsid w:val="00F761FF"/>
    <w:rsid w:val="00F768A7"/>
    <w:rsid w:val="00F76F51"/>
    <w:rsid w:val="00F779DC"/>
    <w:rsid w:val="00F779FB"/>
    <w:rsid w:val="00F77AFE"/>
    <w:rsid w:val="00F77F83"/>
    <w:rsid w:val="00F80E17"/>
    <w:rsid w:val="00F8179C"/>
    <w:rsid w:val="00F817ED"/>
    <w:rsid w:val="00F81ACD"/>
    <w:rsid w:val="00F81B39"/>
    <w:rsid w:val="00F81B49"/>
    <w:rsid w:val="00F821CB"/>
    <w:rsid w:val="00F82728"/>
    <w:rsid w:val="00F82ED0"/>
    <w:rsid w:val="00F83692"/>
    <w:rsid w:val="00F83741"/>
    <w:rsid w:val="00F83DC3"/>
    <w:rsid w:val="00F83E2E"/>
    <w:rsid w:val="00F849F5"/>
    <w:rsid w:val="00F851AB"/>
    <w:rsid w:val="00F852BF"/>
    <w:rsid w:val="00F85322"/>
    <w:rsid w:val="00F854FB"/>
    <w:rsid w:val="00F85EA9"/>
    <w:rsid w:val="00F861B5"/>
    <w:rsid w:val="00F87C49"/>
    <w:rsid w:val="00F87EA0"/>
    <w:rsid w:val="00F87EF0"/>
    <w:rsid w:val="00F9129C"/>
    <w:rsid w:val="00F91611"/>
    <w:rsid w:val="00F91E03"/>
    <w:rsid w:val="00F91E29"/>
    <w:rsid w:val="00F9395F"/>
    <w:rsid w:val="00F949DC"/>
    <w:rsid w:val="00F94B11"/>
    <w:rsid w:val="00F953D3"/>
    <w:rsid w:val="00F9548E"/>
    <w:rsid w:val="00F955BB"/>
    <w:rsid w:val="00F9563E"/>
    <w:rsid w:val="00F956D4"/>
    <w:rsid w:val="00F9599A"/>
    <w:rsid w:val="00F96021"/>
    <w:rsid w:val="00F962A0"/>
    <w:rsid w:val="00F96622"/>
    <w:rsid w:val="00F9688F"/>
    <w:rsid w:val="00F96E38"/>
    <w:rsid w:val="00F97344"/>
    <w:rsid w:val="00FA0EF9"/>
    <w:rsid w:val="00FA1276"/>
    <w:rsid w:val="00FA1620"/>
    <w:rsid w:val="00FA22E0"/>
    <w:rsid w:val="00FA2DA9"/>
    <w:rsid w:val="00FA3D16"/>
    <w:rsid w:val="00FA440D"/>
    <w:rsid w:val="00FA4442"/>
    <w:rsid w:val="00FA44F9"/>
    <w:rsid w:val="00FA56D8"/>
    <w:rsid w:val="00FA5AC2"/>
    <w:rsid w:val="00FA5AFA"/>
    <w:rsid w:val="00FA5B3B"/>
    <w:rsid w:val="00FA63DE"/>
    <w:rsid w:val="00FA6C45"/>
    <w:rsid w:val="00FA7624"/>
    <w:rsid w:val="00FA7B44"/>
    <w:rsid w:val="00FA7B90"/>
    <w:rsid w:val="00FA7C2C"/>
    <w:rsid w:val="00FA7CF8"/>
    <w:rsid w:val="00FA7D1D"/>
    <w:rsid w:val="00FA7FA5"/>
    <w:rsid w:val="00FB005B"/>
    <w:rsid w:val="00FB0539"/>
    <w:rsid w:val="00FB0D4F"/>
    <w:rsid w:val="00FB142D"/>
    <w:rsid w:val="00FB1753"/>
    <w:rsid w:val="00FB23B3"/>
    <w:rsid w:val="00FB3049"/>
    <w:rsid w:val="00FB30CA"/>
    <w:rsid w:val="00FB3371"/>
    <w:rsid w:val="00FB439B"/>
    <w:rsid w:val="00FB544C"/>
    <w:rsid w:val="00FB588D"/>
    <w:rsid w:val="00FB617D"/>
    <w:rsid w:val="00FB7F35"/>
    <w:rsid w:val="00FC0FDD"/>
    <w:rsid w:val="00FC1173"/>
    <w:rsid w:val="00FC279C"/>
    <w:rsid w:val="00FC282E"/>
    <w:rsid w:val="00FC2AA6"/>
    <w:rsid w:val="00FC307B"/>
    <w:rsid w:val="00FC353C"/>
    <w:rsid w:val="00FC37AC"/>
    <w:rsid w:val="00FC3A5B"/>
    <w:rsid w:val="00FC3B35"/>
    <w:rsid w:val="00FC4697"/>
    <w:rsid w:val="00FC4932"/>
    <w:rsid w:val="00FC4DEE"/>
    <w:rsid w:val="00FC51B7"/>
    <w:rsid w:val="00FC6920"/>
    <w:rsid w:val="00FC76B7"/>
    <w:rsid w:val="00FC7903"/>
    <w:rsid w:val="00FD0F56"/>
    <w:rsid w:val="00FD1234"/>
    <w:rsid w:val="00FD1251"/>
    <w:rsid w:val="00FD13C7"/>
    <w:rsid w:val="00FD1849"/>
    <w:rsid w:val="00FD1995"/>
    <w:rsid w:val="00FD272A"/>
    <w:rsid w:val="00FD2795"/>
    <w:rsid w:val="00FD285D"/>
    <w:rsid w:val="00FD2ACB"/>
    <w:rsid w:val="00FD31EA"/>
    <w:rsid w:val="00FD3B80"/>
    <w:rsid w:val="00FD3BA7"/>
    <w:rsid w:val="00FD3EC9"/>
    <w:rsid w:val="00FD52FE"/>
    <w:rsid w:val="00FD5BA6"/>
    <w:rsid w:val="00FD5FA2"/>
    <w:rsid w:val="00FD6054"/>
    <w:rsid w:val="00FD64A2"/>
    <w:rsid w:val="00FD6551"/>
    <w:rsid w:val="00FD6926"/>
    <w:rsid w:val="00FD6E32"/>
    <w:rsid w:val="00FD78CE"/>
    <w:rsid w:val="00FD7919"/>
    <w:rsid w:val="00FD7B11"/>
    <w:rsid w:val="00FD7E0D"/>
    <w:rsid w:val="00FE0009"/>
    <w:rsid w:val="00FE0077"/>
    <w:rsid w:val="00FE024F"/>
    <w:rsid w:val="00FE11A7"/>
    <w:rsid w:val="00FE1740"/>
    <w:rsid w:val="00FE1C49"/>
    <w:rsid w:val="00FE20D2"/>
    <w:rsid w:val="00FE2768"/>
    <w:rsid w:val="00FE288D"/>
    <w:rsid w:val="00FE3A26"/>
    <w:rsid w:val="00FE4997"/>
    <w:rsid w:val="00FE4BAF"/>
    <w:rsid w:val="00FE4C70"/>
    <w:rsid w:val="00FE519A"/>
    <w:rsid w:val="00FE5EE2"/>
    <w:rsid w:val="00FE6A41"/>
    <w:rsid w:val="00FE6D51"/>
    <w:rsid w:val="00FE6D86"/>
    <w:rsid w:val="00FE734E"/>
    <w:rsid w:val="00FE77A8"/>
    <w:rsid w:val="00FF05CB"/>
    <w:rsid w:val="00FF1528"/>
    <w:rsid w:val="00FF1789"/>
    <w:rsid w:val="00FF229C"/>
    <w:rsid w:val="00FF4CF4"/>
    <w:rsid w:val="00FF530F"/>
    <w:rsid w:val="00FF536D"/>
    <w:rsid w:val="00FF5492"/>
    <w:rsid w:val="00FF59AF"/>
    <w:rsid w:val="00FF5A15"/>
    <w:rsid w:val="00FF6CA5"/>
    <w:rsid w:val="00FF789F"/>
    <w:rsid w:val="01042DC3"/>
    <w:rsid w:val="011CF47B"/>
    <w:rsid w:val="0120848A"/>
    <w:rsid w:val="014426BE"/>
    <w:rsid w:val="018AF9BC"/>
    <w:rsid w:val="01A75975"/>
    <w:rsid w:val="01B26C5C"/>
    <w:rsid w:val="01C070DC"/>
    <w:rsid w:val="01D7FA3E"/>
    <w:rsid w:val="01E40EFD"/>
    <w:rsid w:val="0201274D"/>
    <w:rsid w:val="0209ECEA"/>
    <w:rsid w:val="020C7869"/>
    <w:rsid w:val="0212E5B3"/>
    <w:rsid w:val="021B0D86"/>
    <w:rsid w:val="021EBCBA"/>
    <w:rsid w:val="022A5577"/>
    <w:rsid w:val="02304037"/>
    <w:rsid w:val="0238E64B"/>
    <w:rsid w:val="024B30A4"/>
    <w:rsid w:val="024FEB58"/>
    <w:rsid w:val="02602A74"/>
    <w:rsid w:val="026E43A8"/>
    <w:rsid w:val="0285A304"/>
    <w:rsid w:val="0287206E"/>
    <w:rsid w:val="02F243B5"/>
    <w:rsid w:val="03474920"/>
    <w:rsid w:val="034AC0CB"/>
    <w:rsid w:val="034D5907"/>
    <w:rsid w:val="03591729"/>
    <w:rsid w:val="03647860"/>
    <w:rsid w:val="037189FC"/>
    <w:rsid w:val="038C7782"/>
    <w:rsid w:val="03930E20"/>
    <w:rsid w:val="03DBCB42"/>
    <w:rsid w:val="03E5E4C1"/>
    <w:rsid w:val="04055981"/>
    <w:rsid w:val="040FCD7F"/>
    <w:rsid w:val="04216A05"/>
    <w:rsid w:val="04318BD7"/>
    <w:rsid w:val="044E4AFA"/>
    <w:rsid w:val="0455A5A2"/>
    <w:rsid w:val="0476CC35"/>
    <w:rsid w:val="04AD1776"/>
    <w:rsid w:val="04B14BA7"/>
    <w:rsid w:val="04DFF6D0"/>
    <w:rsid w:val="04E10D2C"/>
    <w:rsid w:val="04F6DA74"/>
    <w:rsid w:val="05272919"/>
    <w:rsid w:val="052A226F"/>
    <w:rsid w:val="054AC798"/>
    <w:rsid w:val="054C8AC4"/>
    <w:rsid w:val="05561F36"/>
    <w:rsid w:val="055ACC3C"/>
    <w:rsid w:val="055AEA46"/>
    <w:rsid w:val="05668E27"/>
    <w:rsid w:val="05693C65"/>
    <w:rsid w:val="056EA2EA"/>
    <w:rsid w:val="057BBF27"/>
    <w:rsid w:val="059EEA3B"/>
    <w:rsid w:val="05A1C739"/>
    <w:rsid w:val="05D12ACC"/>
    <w:rsid w:val="05EBBABA"/>
    <w:rsid w:val="061E86D1"/>
    <w:rsid w:val="063219EB"/>
    <w:rsid w:val="066B7B5B"/>
    <w:rsid w:val="0677D979"/>
    <w:rsid w:val="06A0ECBD"/>
    <w:rsid w:val="06FAA8BE"/>
    <w:rsid w:val="070DE154"/>
    <w:rsid w:val="0748CFA7"/>
    <w:rsid w:val="075DCF95"/>
    <w:rsid w:val="07621B3A"/>
    <w:rsid w:val="076BB3A6"/>
    <w:rsid w:val="0788421C"/>
    <w:rsid w:val="078CD735"/>
    <w:rsid w:val="07B9216C"/>
    <w:rsid w:val="07DCDD75"/>
    <w:rsid w:val="07E2F075"/>
    <w:rsid w:val="07E5D785"/>
    <w:rsid w:val="081FF138"/>
    <w:rsid w:val="08579A36"/>
    <w:rsid w:val="085C40E1"/>
    <w:rsid w:val="0863969F"/>
    <w:rsid w:val="08726965"/>
    <w:rsid w:val="08A8A613"/>
    <w:rsid w:val="08CB0A47"/>
    <w:rsid w:val="08CD9D98"/>
    <w:rsid w:val="08E64C70"/>
    <w:rsid w:val="08E8DA41"/>
    <w:rsid w:val="08F88D51"/>
    <w:rsid w:val="0902804E"/>
    <w:rsid w:val="0929C176"/>
    <w:rsid w:val="093B8D70"/>
    <w:rsid w:val="09531AD5"/>
    <w:rsid w:val="095C7CBD"/>
    <w:rsid w:val="096C276C"/>
    <w:rsid w:val="09832BFB"/>
    <w:rsid w:val="0986A53F"/>
    <w:rsid w:val="098CB114"/>
    <w:rsid w:val="09ADDC28"/>
    <w:rsid w:val="09B1AC61"/>
    <w:rsid w:val="09BD503C"/>
    <w:rsid w:val="09D89570"/>
    <w:rsid w:val="09DDB78E"/>
    <w:rsid w:val="0A08D279"/>
    <w:rsid w:val="0A109037"/>
    <w:rsid w:val="0A14AF2F"/>
    <w:rsid w:val="0A21E2DA"/>
    <w:rsid w:val="0A31C63C"/>
    <w:rsid w:val="0A3F4932"/>
    <w:rsid w:val="0A522D78"/>
    <w:rsid w:val="0A56BA45"/>
    <w:rsid w:val="0A65903F"/>
    <w:rsid w:val="0A6E1980"/>
    <w:rsid w:val="0A6E484C"/>
    <w:rsid w:val="0A702485"/>
    <w:rsid w:val="0A991B28"/>
    <w:rsid w:val="0AACA577"/>
    <w:rsid w:val="0AB45719"/>
    <w:rsid w:val="0ABED1A2"/>
    <w:rsid w:val="0AC92AD1"/>
    <w:rsid w:val="0AC938DC"/>
    <w:rsid w:val="0AE53CE5"/>
    <w:rsid w:val="0B43E5BD"/>
    <w:rsid w:val="0B478E42"/>
    <w:rsid w:val="0B4C360F"/>
    <w:rsid w:val="0B556E94"/>
    <w:rsid w:val="0B6B668D"/>
    <w:rsid w:val="0BEE90FA"/>
    <w:rsid w:val="0C082826"/>
    <w:rsid w:val="0C0AA701"/>
    <w:rsid w:val="0C340E84"/>
    <w:rsid w:val="0C3D16EE"/>
    <w:rsid w:val="0C47571F"/>
    <w:rsid w:val="0C4F9840"/>
    <w:rsid w:val="0C51E33F"/>
    <w:rsid w:val="0C5D365D"/>
    <w:rsid w:val="0C793B29"/>
    <w:rsid w:val="0C9BB989"/>
    <w:rsid w:val="0CA3C2EB"/>
    <w:rsid w:val="0CAABF75"/>
    <w:rsid w:val="0CCA2A13"/>
    <w:rsid w:val="0CDD7C91"/>
    <w:rsid w:val="0CEF8953"/>
    <w:rsid w:val="0CFC8214"/>
    <w:rsid w:val="0D041C2D"/>
    <w:rsid w:val="0D10EDD3"/>
    <w:rsid w:val="0D13CA7F"/>
    <w:rsid w:val="0D1C1640"/>
    <w:rsid w:val="0D1D58F9"/>
    <w:rsid w:val="0D27807B"/>
    <w:rsid w:val="0D2AD912"/>
    <w:rsid w:val="0D2BF261"/>
    <w:rsid w:val="0D2E21CB"/>
    <w:rsid w:val="0D417765"/>
    <w:rsid w:val="0D7B74B8"/>
    <w:rsid w:val="0D90B31C"/>
    <w:rsid w:val="0DA35480"/>
    <w:rsid w:val="0DE0BD0F"/>
    <w:rsid w:val="0DE85FD9"/>
    <w:rsid w:val="0DEA433C"/>
    <w:rsid w:val="0DF716C0"/>
    <w:rsid w:val="0E1EA32F"/>
    <w:rsid w:val="0E4D6AAC"/>
    <w:rsid w:val="0E524F1F"/>
    <w:rsid w:val="0E5B771B"/>
    <w:rsid w:val="0E7339BA"/>
    <w:rsid w:val="0E7D35FA"/>
    <w:rsid w:val="0E7E74BC"/>
    <w:rsid w:val="0E80797A"/>
    <w:rsid w:val="0ECC1958"/>
    <w:rsid w:val="0ED0FFB2"/>
    <w:rsid w:val="0EF2B643"/>
    <w:rsid w:val="0EF3FFBF"/>
    <w:rsid w:val="0EF62BF1"/>
    <w:rsid w:val="0F13F036"/>
    <w:rsid w:val="0F19217E"/>
    <w:rsid w:val="0F38D4CF"/>
    <w:rsid w:val="0F58D903"/>
    <w:rsid w:val="0F5DA475"/>
    <w:rsid w:val="0F6E67F6"/>
    <w:rsid w:val="0FA657E8"/>
    <w:rsid w:val="0FAACFC9"/>
    <w:rsid w:val="0FB778E3"/>
    <w:rsid w:val="0FBFC2B7"/>
    <w:rsid w:val="0FCD2E06"/>
    <w:rsid w:val="0FE1B00C"/>
    <w:rsid w:val="0FEA05EA"/>
    <w:rsid w:val="0FF8239C"/>
    <w:rsid w:val="100291FC"/>
    <w:rsid w:val="102275CC"/>
    <w:rsid w:val="1049EE7A"/>
    <w:rsid w:val="105B03C8"/>
    <w:rsid w:val="10779615"/>
    <w:rsid w:val="10CDB5A4"/>
    <w:rsid w:val="112139C9"/>
    <w:rsid w:val="112A453E"/>
    <w:rsid w:val="1131B1B8"/>
    <w:rsid w:val="113A7D5B"/>
    <w:rsid w:val="114A7B62"/>
    <w:rsid w:val="11790E98"/>
    <w:rsid w:val="1184DC1B"/>
    <w:rsid w:val="119BC67D"/>
    <w:rsid w:val="119FF0EE"/>
    <w:rsid w:val="11A0D9EA"/>
    <w:rsid w:val="11A83E12"/>
    <w:rsid w:val="11AABFAC"/>
    <w:rsid w:val="11B039C3"/>
    <w:rsid w:val="11C5EC47"/>
    <w:rsid w:val="11DC9AF2"/>
    <w:rsid w:val="11E9924E"/>
    <w:rsid w:val="11EE9231"/>
    <w:rsid w:val="1205B8D5"/>
    <w:rsid w:val="12246E50"/>
    <w:rsid w:val="124612A3"/>
    <w:rsid w:val="124C3694"/>
    <w:rsid w:val="125C3438"/>
    <w:rsid w:val="127BEC89"/>
    <w:rsid w:val="1288CF7A"/>
    <w:rsid w:val="12A7EFF3"/>
    <w:rsid w:val="12B03092"/>
    <w:rsid w:val="12D976C7"/>
    <w:rsid w:val="12E4D252"/>
    <w:rsid w:val="12F18E7B"/>
    <w:rsid w:val="130CA118"/>
    <w:rsid w:val="131399E2"/>
    <w:rsid w:val="132F0BA7"/>
    <w:rsid w:val="133921A7"/>
    <w:rsid w:val="13463F47"/>
    <w:rsid w:val="13504DB6"/>
    <w:rsid w:val="1353E7F9"/>
    <w:rsid w:val="1354A3CA"/>
    <w:rsid w:val="13667DED"/>
    <w:rsid w:val="1383F730"/>
    <w:rsid w:val="139ABFF9"/>
    <w:rsid w:val="142B9B8C"/>
    <w:rsid w:val="142CD7B5"/>
    <w:rsid w:val="1446695B"/>
    <w:rsid w:val="1447E155"/>
    <w:rsid w:val="1460945C"/>
    <w:rsid w:val="146341C5"/>
    <w:rsid w:val="14648505"/>
    <w:rsid w:val="146BE178"/>
    <w:rsid w:val="149108D5"/>
    <w:rsid w:val="14920694"/>
    <w:rsid w:val="1498EC1C"/>
    <w:rsid w:val="14A11640"/>
    <w:rsid w:val="14A6F3FA"/>
    <w:rsid w:val="14A8E63B"/>
    <w:rsid w:val="14AFBB34"/>
    <w:rsid w:val="14FE7274"/>
    <w:rsid w:val="150ABA39"/>
    <w:rsid w:val="150C9F48"/>
    <w:rsid w:val="152195B4"/>
    <w:rsid w:val="1523516B"/>
    <w:rsid w:val="153D4EB2"/>
    <w:rsid w:val="1545D2F2"/>
    <w:rsid w:val="155766EB"/>
    <w:rsid w:val="1557F848"/>
    <w:rsid w:val="157593E3"/>
    <w:rsid w:val="1577CAD2"/>
    <w:rsid w:val="1579B2B3"/>
    <w:rsid w:val="1589CFA2"/>
    <w:rsid w:val="15B34D48"/>
    <w:rsid w:val="15BA9C7D"/>
    <w:rsid w:val="15C875DA"/>
    <w:rsid w:val="15C92FA6"/>
    <w:rsid w:val="15E82951"/>
    <w:rsid w:val="16386F80"/>
    <w:rsid w:val="16842083"/>
    <w:rsid w:val="16ACDEF0"/>
    <w:rsid w:val="16BC555B"/>
    <w:rsid w:val="16D4C052"/>
    <w:rsid w:val="16D70CCF"/>
    <w:rsid w:val="16E8E555"/>
    <w:rsid w:val="16EBCF31"/>
    <w:rsid w:val="16F8B989"/>
    <w:rsid w:val="170A271F"/>
    <w:rsid w:val="17106022"/>
    <w:rsid w:val="17126865"/>
    <w:rsid w:val="17211DB0"/>
    <w:rsid w:val="17257118"/>
    <w:rsid w:val="1733390A"/>
    <w:rsid w:val="174224C8"/>
    <w:rsid w:val="175777EA"/>
    <w:rsid w:val="179BB204"/>
    <w:rsid w:val="17BFE63C"/>
    <w:rsid w:val="17C7B531"/>
    <w:rsid w:val="17CB020D"/>
    <w:rsid w:val="17DB021E"/>
    <w:rsid w:val="17DD1617"/>
    <w:rsid w:val="17E727FC"/>
    <w:rsid w:val="17E8107E"/>
    <w:rsid w:val="17FE6A18"/>
    <w:rsid w:val="18233C29"/>
    <w:rsid w:val="182E81BA"/>
    <w:rsid w:val="184210C5"/>
    <w:rsid w:val="1850B7C4"/>
    <w:rsid w:val="1852BE30"/>
    <w:rsid w:val="185B6B21"/>
    <w:rsid w:val="18629928"/>
    <w:rsid w:val="1892ABE4"/>
    <w:rsid w:val="18A6C299"/>
    <w:rsid w:val="18CE50B5"/>
    <w:rsid w:val="18D97C15"/>
    <w:rsid w:val="18E01CD1"/>
    <w:rsid w:val="18EBC6BE"/>
    <w:rsid w:val="18FDE212"/>
    <w:rsid w:val="1905B273"/>
    <w:rsid w:val="192AED62"/>
    <w:rsid w:val="192E4A43"/>
    <w:rsid w:val="1932FCF1"/>
    <w:rsid w:val="19407219"/>
    <w:rsid w:val="1961E036"/>
    <w:rsid w:val="19838214"/>
    <w:rsid w:val="19920B6D"/>
    <w:rsid w:val="19B8780F"/>
    <w:rsid w:val="19DAC600"/>
    <w:rsid w:val="19E0B15E"/>
    <w:rsid w:val="19E4821F"/>
    <w:rsid w:val="19F240BF"/>
    <w:rsid w:val="1A0BCE8C"/>
    <w:rsid w:val="1A60D3A4"/>
    <w:rsid w:val="1A818E0E"/>
    <w:rsid w:val="1A880BA2"/>
    <w:rsid w:val="1AAAD334"/>
    <w:rsid w:val="1AAE96ED"/>
    <w:rsid w:val="1AB8CE3E"/>
    <w:rsid w:val="1AD228AD"/>
    <w:rsid w:val="1ADCA7D0"/>
    <w:rsid w:val="1ADF26E0"/>
    <w:rsid w:val="1AE35354"/>
    <w:rsid w:val="1AF333B3"/>
    <w:rsid w:val="1AFA3ED4"/>
    <w:rsid w:val="1B010FFC"/>
    <w:rsid w:val="1B066E4B"/>
    <w:rsid w:val="1B14EE52"/>
    <w:rsid w:val="1B369158"/>
    <w:rsid w:val="1B3CD05F"/>
    <w:rsid w:val="1B50DC96"/>
    <w:rsid w:val="1B5BD88B"/>
    <w:rsid w:val="1B5C0774"/>
    <w:rsid w:val="1B7735A2"/>
    <w:rsid w:val="1B859863"/>
    <w:rsid w:val="1BA04D77"/>
    <w:rsid w:val="1BAB1752"/>
    <w:rsid w:val="1BE74859"/>
    <w:rsid w:val="1BEB42D9"/>
    <w:rsid w:val="1BF31364"/>
    <w:rsid w:val="1C05867F"/>
    <w:rsid w:val="1C08E77F"/>
    <w:rsid w:val="1C13DBD0"/>
    <w:rsid w:val="1C213750"/>
    <w:rsid w:val="1C47A8DC"/>
    <w:rsid w:val="1C59384D"/>
    <w:rsid w:val="1CBC2E31"/>
    <w:rsid w:val="1CBC6365"/>
    <w:rsid w:val="1CD95800"/>
    <w:rsid w:val="1CE3D5CF"/>
    <w:rsid w:val="1D08F6C3"/>
    <w:rsid w:val="1D0B27C9"/>
    <w:rsid w:val="1D29D7C1"/>
    <w:rsid w:val="1D2AD2B2"/>
    <w:rsid w:val="1D5BB266"/>
    <w:rsid w:val="1D6E188A"/>
    <w:rsid w:val="1D6FF9E4"/>
    <w:rsid w:val="1D7EA62C"/>
    <w:rsid w:val="1DA9DDFE"/>
    <w:rsid w:val="1DB5F4FB"/>
    <w:rsid w:val="1DB84E56"/>
    <w:rsid w:val="1DBE3B5F"/>
    <w:rsid w:val="1DF63C56"/>
    <w:rsid w:val="1E006121"/>
    <w:rsid w:val="1E1133D6"/>
    <w:rsid w:val="1E1F8EEE"/>
    <w:rsid w:val="1E465B87"/>
    <w:rsid w:val="1E4D827E"/>
    <w:rsid w:val="1E5921FF"/>
    <w:rsid w:val="1E6E7796"/>
    <w:rsid w:val="1E9442FE"/>
    <w:rsid w:val="1E97DB33"/>
    <w:rsid w:val="1EC35062"/>
    <w:rsid w:val="1ECA5D51"/>
    <w:rsid w:val="1EEB4521"/>
    <w:rsid w:val="1F01798C"/>
    <w:rsid w:val="1F0517D2"/>
    <w:rsid w:val="1F266BC8"/>
    <w:rsid w:val="1F295508"/>
    <w:rsid w:val="1F33FA86"/>
    <w:rsid w:val="1F51D7D9"/>
    <w:rsid w:val="1F5896E0"/>
    <w:rsid w:val="1F75C2C2"/>
    <w:rsid w:val="1F771FCD"/>
    <w:rsid w:val="1F94BDD5"/>
    <w:rsid w:val="1F9530C8"/>
    <w:rsid w:val="1F97743D"/>
    <w:rsid w:val="1F9D995D"/>
    <w:rsid w:val="1F9F0BF9"/>
    <w:rsid w:val="1FC3DEAF"/>
    <w:rsid w:val="1FD3AAD8"/>
    <w:rsid w:val="1FE3D6C0"/>
    <w:rsid w:val="1FF755A9"/>
    <w:rsid w:val="20060251"/>
    <w:rsid w:val="20292D66"/>
    <w:rsid w:val="20361268"/>
    <w:rsid w:val="207D9BE7"/>
    <w:rsid w:val="208A6785"/>
    <w:rsid w:val="20B3EE4E"/>
    <w:rsid w:val="20C7024C"/>
    <w:rsid w:val="20CFCA61"/>
    <w:rsid w:val="20D66614"/>
    <w:rsid w:val="20DD3838"/>
    <w:rsid w:val="20F8D530"/>
    <w:rsid w:val="2138D1F4"/>
    <w:rsid w:val="213EB2AF"/>
    <w:rsid w:val="2150C0DB"/>
    <w:rsid w:val="2162E306"/>
    <w:rsid w:val="21AD7C7C"/>
    <w:rsid w:val="21C09939"/>
    <w:rsid w:val="21C80964"/>
    <w:rsid w:val="21CE048B"/>
    <w:rsid w:val="21D04D3D"/>
    <w:rsid w:val="21D4B9DA"/>
    <w:rsid w:val="21DA3A8C"/>
    <w:rsid w:val="21FE4D8C"/>
    <w:rsid w:val="220F491D"/>
    <w:rsid w:val="22131C34"/>
    <w:rsid w:val="22133E6B"/>
    <w:rsid w:val="223B0168"/>
    <w:rsid w:val="2256B33F"/>
    <w:rsid w:val="22586EC5"/>
    <w:rsid w:val="22845D94"/>
    <w:rsid w:val="2294D6BD"/>
    <w:rsid w:val="22CBC277"/>
    <w:rsid w:val="22D7CC21"/>
    <w:rsid w:val="22DE0023"/>
    <w:rsid w:val="22E06D3F"/>
    <w:rsid w:val="230446AE"/>
    <w:rsid w:val="2306AFFA"/>
    <w:rsid w:val="23246F74"/>
    <w:rsid w:val="23256965"/>
    <w:rsid w:val="232B92A1"/>
    <w:rsid w:val="23399018"/>
    <w:rsid w:val="2354A79F"/>
    <w:rsid w:val="235FCA6B"/>
    <w:rsid w:val="2387B66A"/>
    <w:rsid w:val="238CB7C6"/>
    <w:rsid w:val="23AD019E"/>
    <w:rsid w:val="2404D57C"/>
    <w:rsid w:val="2405636A"/>
    <w:rsid w:val="240DFE70"/>
    <w:rsid w:val="242BAE02"/>
    <w:rsid w:val="2433C435"/>
    <w:rsid w:val="243431E4"/>
    <w:rsid w:val="24455CBE"/>
    <w:rsid w:val="246A2450"/>
    <w:rsid w:val="2475DBAE"/>
    <w:rsid w:val="24A7E268"/>
    <w:rsid w:val="24B0FF1D"/>
    <w:rsid w:val="24C95B90"/>
    <w:rsid w:val="24E2F415"/>
    <w:rsid w:val="24FF10E7"/>
    <w:rsid w:val="251821EC"/>
    <w:rsid w:val="252036E4"/>
    <w:rsid w:val="25446CAE"/>
    <w:rsid w:val="25694646"/>
    <w:rsid w:val="256E4CBB"/>
    <w:rsid w:val="258392C4"/>
    <w:rsid w:val="25DA7314"/>
    <w:rsid w:val="26495856"/>
    <w:rsid w:val="26B704E6"/>
    <w:rsid w:val="26B8E682"/>
    <w:rsid w:val="26FAB1E9"/>
    <w:rsid w:val="27021453"/>
    <w:rsid w:val="2702B506"/>
    <w:rsid w:val="272D1475"/>
    <w:rsid w:val="274C9FAE"/>
    <w:rsid w:val="276C0D6C"/>
    <w:rsid w:val="279D3125"/>
    <w:rsid w:val="27A942DB"/>
    <w:rsid w:val="27ABA58B"/>
    <w:rsid w:val="27C72932"/>
    <w:rsid w:val="27CF3CBD"/>
    <w:rsid w:val="27D1389D"/>
    <w:rsid w:val="27F15BD0"/>
    <w:rsid w:val="27FC3C85"/>
    <w:rsid w:val="280A409A"/>
    <w:rsid w:val="2820A2E6"/>
    <w:rsid w:val="2822189E"/>
    <w:rsid w:val="284DAA62"/>
    <w:rsid w:val="2858D313"/>
    <w:rsid w:val="286012BC"/>
    <w:rsid w:val="28670A59"/>
    <w:rsid w:val="28674C3A"/>
    <w:rsid w:val="2868A6A1"/>
    <w:rsid w:val="2898255F"/>
    <w:rsid w:val="28B36298"/>
    <w:rsid w:val="28B645BB"/>
    <w:rsid w:val="28B97CB5"/>
    <w:rsid w:val="28C23EB4"/>
    <w:rsid w:val="28C7E11A"/>
    <w:rsid w:val="2919661F"/>
    <w:rsid w:val="292E44FE"/>
    <w:rsid w:val="29430D3C"/>
    <w:rsid w:val="295E7E45"/>
    <w:rsid w:val="29649909"/>
    <w:rsid w:val="29B6EDB8"/>
    <w:rsid w:val="29B9DE7C"/>
    <w:rsid w:val="29E62977"/>
    <w:rsid w:val="29E7739D"/>
    <w:rsid w:val="2A0600E6"/>
    <w:rsid w:val="2A08FF08"/>
    <w:rsid w:val="2A1E36FD"/>
    <w:rsid w:val="2A261270"/>
    <w:rsid w:val="2A303361"/>
    <w:rsid w:val="2A31624C"/>
    <w:rsid w:val="2A37E58E"/>
    <w:rsid w:val="2A4E38F3"/>
    <w:rsid w:val="2A535EA5"/>
    <w:rsid w:val="2A61EC1E"/>
    <w:rsid w:val="2A6E580B"/>
    <w:rsid w:val="2A7210E3"/>
    <w:rsid w:val="2A82D8F3"/>
    <w:rsid w:val="2A9839A3"/>
    <w:rsid w:val="2A9F5BCA"/>
    <w:rsid w:val="2AA80888"/>
    <w:rsid w:val="2AB7A878"/>
    <w:rsid w:val="2ABD895C"/>
    <w:rsid w:val="2AC6D590"/>
    <w:rsid w:val="2ADCE69B"/>
    <w:rsid w:val="2AE4B049"/>
    <w:rsid w:val="2AEC50F5"/>
    <w:rsid w:val="2AF7D054"/>
    <w:rsid w:val="2B042470"/>
    <w:rsid w:val="2B18AD62"/>
    <w:rsid w:val="2B58975B"/>
    <w:rsid w:val="2B58D535"/>
    <w:rsid w:val="2B7ABF6E"/>
    <w:rsid w:val="2B7F9D5E"/>
    <w:rsid w:val="2B939FAC"/>
    <w:rsid w:val="2BC47237"/>
    <w:rsid w:val="2BDCC952"/>
    <w:rsid w:val="2BE2F3DB"/>
    <w:rsid w:val="2BE63D6A"/>
    <w:rsid w:val="2BF38BC1"/>
    <w:rsid w:val="2C29ACAD"/>
    <w:rsid w:val="2C4F65E9"/>
    <w:rsid w:val="2C51CCB4"/>
    <w:rsid w:val="2C63F021"/>
    <w:rsid w:val="2C8E932A"/>
    <w:rsid w:val="2C9643F6"/>
    <w:rsid w:val="2CCB795B"/>
    <w:rsid w:val="2CDD9925"/>
    <w:rsid w:val="2CF2B5FB"/>
    <w:rsid w:val="2CF66BF5"/>
    <w:rsid w:val="2D02BE3F"/>
    <w:rsid w:val="2D1E07DC"/>
    <w:rsid w:val="2D342E1B"/>
    <w:rsid w:val="2D397964"/>
    <w:rsid w:val="2D3AA26F"/>
    <w:rsid w:val="2D3CDD38"/>
    <w:rsid w:val="2D432075"/>
    <w:rsid w:val="2D4B6557"/>
    <w:rsid w:val="2D9326AE"/>
    <w:rsid w:val="2DA79389"/>
    <w:rsid w:val="2DFA17CD"/>
    <w:rsid w:val="2E0FDA68"/>
    <w:rsid w:val="2E14F251"/>
    <w:rsid w:val="2E2C1581"/>
    <w:rsid w:val="2E4D536C"/>
    <w:rsid w:val="2E4DF989"/>
    <w:rsid w:val="2E6DD673"/>
    <w:rsid w:val="2E7AA15A"/>
    <w:rsid w:val="2ED3D1E5"/>
    <w:rsid w:val="2ED623A9"/>
    <w:rsid w:val="2EECC110"/>
    <w:rsid w:val="2F21F8A1"/>
    <w:rsid w:val="2F35A141"/>
    <w:rsid w:val="2F6F3B90"/>
    <w:rsid w:val="2F751648"/>
    <w:rsid w:val="2FA81198"/>
    <w:rsid w:val="2FB91DBE"/>
    <w:rsid w:val="2FFCEEC4"/>
    <w:rsid w:val="30173270"/>
    <w:rsid w:val="301AF89A"/>
    <w:rsid w:val="30268119"/>
    <w:rsid w:val="30384626"/>
    <w:rsid w:val="303B80F1"/>
    <w:rsid w:val="30418ED1"/>
    <w:rsid w:val="30421751"/>
    <w:rsid w:val="306DDD41"/>
    <w:rsid w:val="306EE4AA"/>
    <w:rsid w:val="3077B7F4"/>
    <w:rsid w:val="30869B44"/>
    <w:rsid w:val="309C5811"/>
    <w:rsid w:val="30AD0276"/>
    <w:rsid w:val="30BC603C"/>
    <w:rsid w:val="30D84CE3"/>
    <w:rsid w:val="30F41C21"/>
    <w:rsid w:val="3114D2BB"/>
    <w:rsid w:val="3114EACE"/>
    <w:rsid w:val="3115511F"/>
    <w:rsid w:val="31305F4C"/>
    <w:rsid w:val="314FF5F6"/>
    <w:rsid w:val="315E83DA"/>
    <w:rsid w:val="317C0E92"/>
    <w:rsid w:val="317F9F3A"/>
    <w:rsid w:val="3195F476"/>
    <w:rsid w:val="31F2728B"/>
    <w:rsid w:val="31F6407F"/>
    <w:rsid w:val="31FEE783"/>
    <w:rsid w:val="323E6AB0"/>
    <w:rsid w:val="324EAC33"/>
    <w:rsid w:val="325147AF"/>
    <w:rsid w:val="32544584"/>
    <w:rsid w:val="32651D40"/>
    <w:rsid w:val="326BBF78"/>
    <w:rsid w:val="326E5FD0"/>
    <w:rsid w:val="32752AAA"/>
    <w:rsid w:val="328038C1"/>
    <w:rsid w:val="328DB37A"/>
    <w:rsid w:val="3294420B"/>
    <w:rsid w:val="3295DF3E"/>
    <w:rsid w:val="32B3F4B6"/>
    <w:rsid w:val="32DE5269"/>
    <w:rsid w:val="32F9D894"/>
    <w:rsid w:val="32FCD66F"/>
    <w:rsid w:val="33363137"/>
    <w:rsid w:val="333B4FDF"/>
    <w:rsid w:val="333BEDE9"/>
    <w:rsid w:val="336E8FAF"/>
    <w:rsid w:val="33702532"/>
    <w:rsid w:val="339BEEF2"/>
    <w:rsid w:val="33A5238D"/>
    <w:rsid w:val="33AD0778"/>
    <w:rsid w:val="33EDB2C0"/>
    <w:rsid w:val="33FE9416"/>
    <w:rsid w:val="340CE553"/>
    <w:rsid w:val="3417F4D1"/>
    <w:rsid w:val="343EFD36"/>
    <w:rsid w:val="34497C7B"/>
    <w:rsid w:val="348DD806"/>
    <w:rsid w:val="348F7C06"/>
    <w:rsid w:val="34950A27"/>
    <w:rsid w:val="3497BB80"/>
    <w:rsid w:val="34AA4820"/>
    <w:rsid w:val="34BADCC5"/>
    <w:rsid w:val="34CD80B3"/>
    <w:rsid w:val="34DD96D7"/>
    <w:rsid w:val="350C66F2"/>
    <w:rsid w:val="350E5257"/>
    <w:rsid w:val="35179587"/>
    <w:rsid w:val="3526A343"/>
    <w:rsid w:val="354D5533"/>
    <w:rsid w:val="35736264"/>
    <w:rsid w:val="35BE6932"/>
    <w:rsid w:val="35C9DDB4"/>
    <w:rsid w:val="35CE70F5"/>
    <w:rsid w:val="35EFDC1B"/>
    <w:rsid w:val="35F247FE"/>
    <w:rsid w:val="362DABA7"/>
    <w:rsid w:val="36457509"/>
    <w:rsid w:val="3647D909"/>
    <w:rsid w:val="36827152"/>
    <w:rsid w:val="369F32AD"/>
    <w:rsid w:val="36AD345E"/>
    <w:rsid w:val="36BAB1AF"/>
    <w:rsid w:val="36C0B197"/>
    <w:rsid w:val="36CFC009"/>
    <w:rsid w:val="36D071EA"/>
    <w:rsid w:val="36E1631D"/>
    <w:rsid w:val="36E1BE63"/>
    <w:rsid w:val="36EDF013"/>
    <w:rsid w:val="36F8967F"/>
    <w:rsid w:val="36FF1C80"/>
    <w:rsid w:val="3709BB2C"/>
    <w:rsid w:val="375DF5E2"/>
    <w:rsid w:val="375E1965"/>
    <w:rsid w:val="376013DA"/>
    <w:rsid w:val="376B3503"/>
    <w:rsid w:val="376E5079"/>
    <w:rsid w:val="37765074"/>
    <w:rsid w:val="377CA702"/>
    <w:rsid w:val="379392B7"/>
    <w:rsid w:val="3794D0E6"/>
    <w:rsid w:val="37A62C6C"/>
    <w:rsid w:val="37B1FEC6"/>
    <w:rsid w:val="37C13A93"/>
    <w:rsid w:val="37D2EEA0"/>
    <w:rsid w:val="37DD15BD"/>
    <w:rsid w:val="38005E59"/>
    <w:rsid w:val="380DBE5E"/>
    <w:rsid w:val="381F5D12"/>
    <w:rsid w:val="3822EF46"/>
    <w:rsid w:val="384CAFEF"/>
    <w:rsid w:val="38559D3F"/>
    <w:rsid w:val="389F6686"/>
    <w:rsid w:val="38ADFC92"/>
    <w:rsid w:val="38B3C129"/>
    <w:rsid w:val="38CB3A4D"/>
    <w:rsid w:val="38DC2DEB"/>
    <w:rsid w:val="38E5C7C1"/>
    <w:rsid w:val="38F96F0B"/>
    <w:rsid w:val="392126F2"/>
    <w:rsid w:val="39378BB8"/>
    <w:rsid w:val="393C6EBB"/>
    <w:rsid w:val="394B1BC2"/>
    <w:rsid w:val="398FA72D"/>
    <w:rsid w:val="39C0B546"/>
    <w:rsid w:val="39D2BAAC"/>
    <w:rsid w:val="39E5EC58"/>
    <w:rsid w:val="3A055F8B"/>
    <w:rsid w:val="3A072B62"/>
    <w:rsid w:val="3A0B7A1F"/>
    <w:rsid w:val="3A365187"/>
    <w:rsid w:val="3A3C7C62"/>
    <w:rsid w:val="3A44FC31"/>
    <w:rsid w:val="3A48EA63"/>
    <w:rsid w:val="3A4A470A"/>
    <w:rsid w:val="3A5C685E"/>
    <w:rsid w:val="3A67E2D1"/>
    <w:rsid w:val="3A7A561F"/>
    <w:rsid w:val="3AA1FB06"/>
    <w:rsid w:val="3AA7C265"/>
    <w:rsid w:val="3AAD66B5"/>
    <w:rsid w:val="3AB07C3E"/>
    <w:rsid w:val="3AF0ED80"/>
    <w:rsid w:val="3B066A77"/>
    <w:rsid w:val="3B094389"/>
    <w:rsid w:val="3B102582"/>
    <w:rsid w:val="3B1D4313"/>
    <w:rsid w:val="3B223451"/>
    <w:rsid w:val="3B22574C"/>
    <w:rsid w:val="3B2C5988"/>
    <w:rsid w:val="3B5AC0BE"/>
    <w:rsid w:val="3B6181C1"/>
    <w:rsid w:val="3BD13F5A"/>
    <w:rsid w:val="3BD25B40"/>
    <w:rsid w:val="3BD4E68F"/>
    <w:rsid w:val="3BDE56C3"/>
    <w:rsid w:val="3BEBD1C2"/>
    <w:rsid w:val="3BF17680"/>
    <w:rsid w:val="3BFAFF07"/>
    <w:rsid w:val="3C16D9E5"/>
    <w:rsid w:val="3C42A569"/>
    <w:rsid w:val="3C7101CB"/>
    <w:rsid w:val="3C76E669"/>
    <w:rsid w:val="3C85D061"/>
    <w:rsid w:val="3C86A666"/>
    <w:rsid w:val="3C91F9B8"/>
    <w:rsid w:val="3CAC23FA"/>
    <w:rsid w:val="3CBB0D28"/>
    <w:rsid w:val="3CC93174"/>
    <w:rsid w:val="3D376D7E"/>
    <w:rsid w:val="3D3A13D6"/>
    <w:rsid w:val="3D45CA50"/>
    <w:rsid w:val="3D49E1C7"/>
    <w:rsid w:val="3D56F90F"/>
    <w:rsid w:val="3D69A41D"/>
    <w:rsid w:val="3D7824B6"/>
    <w:rsid w:val="3D883A19"/>
    <w:rsid w:val="3D8CEB6C"/>
    <w:rsid w:val="3DB2909C"/>
    <w:rsid w:val="3DC2A5DF"/>
    <w:rsid w:val="3DC6891F"/>
    <w:rsid w:val="3DD2F067"/>
    <w:rsid w:val="3DD5FB6F"/>
    <w:rsid w:val="3DED2C49"/>
    <w:rsid w:val="3DED4467"/>
    <w:rsid w:val="3E0361D9"/>
    <w:rsid w:val="3E0B9A73"/>
    <w:rsid w:val="3E11CE66"/>
    <w:rsid w:val="3E2414B7"/>
    <w:rsid w:val="3E25E67F"/>
    <w:rsid w:val="3E278A1B"/>
    <w:rsid w:val="3E404611"/>
    <w:rsid w:val="3E57ED81"/>
    <w:rsid w:val="3E62C9B7"/>
    <w:rsid w:val="3E6DE02A"/>
    <w:rsid w:val="3EB449E8"/>
    <w:rsid w:val="3EBAD3BF"/>
    <w:rsid w:val="3ECC5A6C"/>
    <w:rsid w:val="3EE11CF3"/>
    <w:rsid w:val="3EFCDFF5"/>
    <w:rsid w:val="3EFFFB24"/>
    <w:rsid w:val="3F023AE8"/>
    <w:rsid w:val="3F16D977"/>
    <w:rsid w:val="3F243E08"/>
    <w:rsid w:val="3F3EC511"/>
    <w:rsid w:val="3F48AB98"/>
    <w:rsid w:val="3F4D160A"/>
    <w:rsid w:val="3F4E1A88"/>
    <w:rsid w:val="3F4E69AC"/>
    <w:rsid w:val="3F54D129"/>
    <w:rsid w:val="3F608C40"/>
    <w:rsid w:val="3F6C4346"/>
    <w:rsid w:val="3F6D159B"/>
    <w:rsid w:val="3F823EDA"/>
    <w:rsid w:val="3FC2029B"/>
    <w:rsid w:val="3FC5BB00"/>
    <w:rsid w:val="3FFBF973"/>
    <w:rsid w:val="4003EB50"/>
    <w:rsid w:val="400ABFD9"/>
    <w:rsid w:val="400B902F"/>
    <w:rsid w:val="401586D9"/>
    <w:rsid w:val="402B067C"/>
    <w:rsid w:val="402D15BF"/>
    <w:rsid w:val="40308C76"/>
    <w:rsid w:val="403452CE"/>
    <w:rsid w:val="40365183"/>
    <w:rsid w:val="403EA67C"/>
    <w:rsid w:val="40844A9D"/>
    <w:rsid w:val="409F77A7"/>
    <w:rsid w:val="40A50DD4"/>
    <w:rsid w:val="41044327"/>
    <w:rsid w:val="412B5E25"/>
    <w:rsid w:val="4137DCAD"/>
    <w:rsid w:val="4138D329"/>
    <w:rsid w:val="413AA37A"/>
    <w:rsid w:val="41540889"/>
    <w:rsid w:val="41595710"/>
    <w:rsid w:val="4161DB91"/>
    <w:rsid w:val="4175FD30"/>
    <w:rsid w:val="41793780"/>
    <w:rsid w:val="41ACA11D"/>
    <w:rsid w:val="41B6CC85"/>
    <w:rsid w:val="41BE685E"/>
    <w:rsid w:val="41D5CEF7"/>
    <w:rsid w:val="41E2EF7B"/>
    <w:rsid w:val="42165F3F"/>
    <w:rsid w:val="4217AA86"/>
    <w:rsid w:val="4222427C"/>
    <w:rsid w:val="42326957"/>
    <w:rsid w:val="42334958"/>
    <w:rsid w:val="423EDFEA"/>
    <w:rsid w:val="4255796A"/>
    <w:rsid w:val="425DA932"/>
    <w:rsid w:val="42654265"/>
    <w:rsid w:val="42836E7A"/>
    <w:rsid w:val="4294FC47"/>
    <w:rsid w:val="4297F56F"/>
    <w:rsid w:val="42B8F3BA"/>
    <w:rsid w:val="42B9E4D9"/>
    <w:rsid w:val="42E362B3"/>
    <w:rsid w:val="42E4206D"/>
    <w:rsid w:val="43121EDA"/>
    <w:rsid w:val="431DB953"/>
    <w:rsid w:val="434DE2ED"/>
    <w:rsid w:val="4357CB8F"/>
    <w:rsid w:val="4360928C"/>
    <w:rsid w:val="43722162"/>
    <w:rsid w:val="4395F5FE"/>
    <w:rsid w:val="43964921"/>
    <w:rsid w:val="43D5ED58"/>
    <w:rsid w:val="43DA2C77"/>
    <w:rsid w:val="43FDA7F2"/>
    <w:rsid w:val="4414FF7B"/>
    <w:rsid w:val="441BE06C"/>
    <w:rsid w:val="44204721"/>
    <w:rsid w:val="44248C28"/>
    <w:rsid w:val="44347D29"/>
    <w:rsid w:val="446AC62C"/>
    <w:rsid w:val="44717AD2"/>
    <w:rsid w:val="447A93B2"/>
    <w:rsid w:val="448955E0"/>
    <w:rsid w:val="44C1A14F"/>
    <w:rsid w:val="44C73195"/>
    <w:rsid w:val="44D95A56"/>
    <w:rsid w:val="44D9A35D"/>
    <w:rsid w:val="44FDAAB7"/>
    <w:rsid w:val="4502242F"/>
    <w:rsid w:val="4521F22B"/>
    <w:rsid w:val="452B0C92"/>
    <w:rsid w:val="453E65A7"/>
    <w:rsid w:val="4541CCE6"/>
    <w:rsid w:val="456E6CAF"/>
    <w:rsid w:val="45827FAF"/>
    <w:rsid w:val="4585712A"/>
    <w:rsid w:val="45A724DF"/>
    <w:rsid w:val="45B1B7BA"/>
    <w:rsid w:val="45BC2725"/>
    <w:rsid w:val="46155A25"/>
    <w:rsid w:val="462DA8FC"/>
    <w:rsid w:val="4635DCEE"/>
    <w:rsid w:val="463D444F"/>
    <w:rsid w:val="46462962"/>
    <w:rsid w:val="46477C67"/>
    <w:rsid w:val="46720C1B"/>
    <w:rsid w:val="46DB490E"/>
    <w:rsid w:val="470B8EFA"/>
    <w:rsid w:val="471049FA"/>
    <w:rsid w:val="4733B04F"/>
    <w:rsid w:val="47534E84"/>
    <w:rsid w:val="4794FB54"/>
    <w:rsid w:val="47AE4B9D"/>
    <w:rsid w:val="47D78154"/>
    <w:rsid w:val="47F8DC45"/>
    <w:rsid w:val="4802CFAD"/>
    <w:rsid w:val="480546DA"/>
    <w:rsid w:val="480A3C93"/>
    <w:rsid w:val="48132B43"/>
    <w:rsid w:val="4815D055"/>
    <w:rsid w:val="482D3A14"/>
    <w:rsid w:val="48F825EA"/>
    <w:rsid w:val="48FDB270"/>
    <w:rsid w:val="48FEB197"/>
    <w:rsid w:val="491100A2"/>
    <w:rsid w:val="49162345"/>
    <w:rsid w:val="491AFD7B"/>
    <w:rsid w:val="49316369"/>
    <w:rsid w:val="4939C6A1"/>
    <w:rsid w:val="493B404C"/>
    <w:rsid w:val="4950135E"/>
    <w:rsid w:val="499E86DF"/>
    <w:rsid w:val="49BEEDBF"/>
    <w:rsid w:val="49D39F81"/>
    <w:rsid w:val="49DA34FB"/>
    <w:rsid w:val="49F69F48"/>
    <w:rsid w:val="4A1184C1"/>
    <w:rsid w:val="4A15E130"/>
    <w:rsid w:val="4A289143"/>
    <w:rsid w:val="4A586FD7"/>
    <w:rsid w:val="4A6F7B15"/>
    <w:rsid w:val="4A86C83B"/>
    <w:rsid w:val="4A8BB393"/>
    <w:rsid w:val="4AC3A1A0"/>
    <w:rsid w:val="4B1030F5"/>
    <w:rsid w:val="4B1E125D"/>
    <w:rsid w:val="4B405E83"/>
    <w:rsid w:val="4B5588B0"/>
    <w:rsid w:val="4B5DF874"/>
    <w:rsid w:val="4B63C038"/>
    <w:rsid w:val="4B64EA31"/>
    <w:rsid w:val="4B6877AE"/>
    <w:rsid w:val="4B849C66"/>
    <w:rsid w:val="4B880D97"/>
    <w:rsid w:val="4BD3F037"/>
    <w:rsid w:val="4BE3025A"/>
    <w:rsid w:val="4C00A612"/>
    <w:rsid w:val="4C07ED15"/>
    <w:rsid w:val="4C0FD01B"/>
    <w:rsid w:val="4C1A7160"/>
    <w:rsid w:val="4C3D2F7F"/>
    <w:rsid w:val="4C3F8FAB"/>
    <w:rsid w:val="4C6C239B"/>
    <w:rsid w:val="4C8D7F36"/>
    <w:rsid w:val="4C9F7C1D"/>
    <w:rsid w:val="4CAF7A6F"/>
    <w:rsid w:val="4CEF05A0"/>
    <w:rsid w:val="4CFED240"/>
    <w:rsid w:val="4CFEFAED"/>
    <w:rsid w:val="4D0F542D"/>
    <w:rsid w:val="4D13ED74"/>
    <w:rsid w:val="4D208136"/>
    <w:rsid w:val="4D32D38B"/>
    <w:rsid w:val="4D477000"/>
    <w:rsid w:val="4D57A46B"/>
    <w:rsid w:val="4D581677"/>
    <w:rsid w:val="4D5F4D04"/>
    <w:rsid w:val="4D816D45"/>
    <w:rsid w:val="4D8DCF16"/>
    <w:rsid w:val="4DA430E8"/>
    <w:rsid w:val="4DAE151A"/>
    <w:rsid w:val="4DC06D0B"/>
    <w:rsid w:val="4DD7F523"/>
    <w:rsid w:val="4DDEEBB7"/>
    <w:rsid w:val="4E1C1D6F"/>
    <w:rsid w:val="4E1CE514"/>
    <w:rsid w:val="4E3B1C4D"/>
    <w:rsid w:val="4E415CAB"/>
    <w:rsid w:val="4E4CDA6F"/>
    <w:rsid w:val="4E57EC63"/>
    <w:rsid w:val="4E5ADD70"/>
    <w:rsid w:val="4E632DF4"/>
    <w:rsid w:val="4E8CC334"/>
    <w:rsid w:val="4E8E5BC8"/>
    <w:rsid w:val="4EB894B9"/>
    <w:rsid w:val="4ECDDD65"/>
    <w:rsid w:val="4EEA6CE2"/>
    <w:rsid w:val="4EF46E42"/>
    <w:rsid w:val="4EFFA90C"/>
    <w:rsid w:val="4F08FC42"/>
    <w:rsid w:val="4F19090D"/>
    <w:rsid w:val="4F21AE3C"/>
    <w:rsid w:val="4F4BC896"/>
    <w:rsid w:val="4F6D3B58"/>
    <w:rsid w:val="4F77F069"/>
    <w:rsid w:val="4F89686F"/>
    <w:rsid w:val="4FDD7632"/>
    <w:rsid w:val="4FE500CC"/>
    <w:rsid w:val="50209C2E"/>
    <w:rsid w:val="50374961"/>
    <w:rsid w:val="504608E5"/>
    <w:rsid w:val="504C9E39"/>
    <w:rsid w:val="509D0787"/>
    <w:rsid w:val="50B8803D"/>
    <w:rsid w:val="50D40587"/>
    <w:rsid w:val="50EBC03C"/>
    <w:rsid w:val="51329D3D"/>
    <w:rsid w:val="514269F3"/>
    <w:rsid w:val="5146744F"/>
    <w:rsid w:val="515A1FC6"/>
    <w:rsid w:val="516A3455"/>
    <w:rsid w:val="517BB4B5"/>
    <w:rsid w:val="5197DE70"/>
    <w:rsid w:val="51BFD9A8"/>
    <w:rsid w:val="51DC2BC4"/>
    <w:rsid w:val="51DF9EAF"/>
    <w:rsid w:val="51F46BF6"/>
    <w:rsid w:val="51F76CF9"/>
    <w:rsid w:val="520FA64D"/>
    <w:rsid w:val="5217FD82"/>
    <w:rsid w:val="522F739F"/>
    <w:rsid w:val="5236DC1C"/>
    <w:rsid w:val="525AD300"/>
    <w:rsid w:val="5282701D"/>
    <w:rsid w:val="52C01D37"/>
    <w:rsid w:val="52C8D1C0"/>
    <w:rsid w:val="52F9D74D"/>
    <w:rsid w:val="533038CD"/>
    <w:rsid w:val="533AAE13"/>
    <w:rsid w:val="534E7678"/>
    <w:rsid w:val="5351F4FF"/>
    <w:rsid w:val="535C4DDA"/>
    <w:rsid w:val="53C550D7"/>
    <w:rsid w:val="53CD1579"/>
    <w:rsid w:val="53D09D9F"/>
    <w:rsid w:val="53DF991E"/>
    <w:rsid w:val="53E73799"/>
    <w:rsid w:val="53E7B093"/>
    <w:rsid w:val="53FF4244"/>
    <w:rsid w:val="541F17DA"/>
    <w:rsid w:val="5453B7B0"/>
    <w:rsid w:val="5457AD53"/>
    <w:rsid w:val="546A7AFD"/>
    <w:rsid w:val="54AF1B9C"/>
    <w:rsid w:val="5508681C"/>
    <w:rsid w:val="550D6FAF"/>
    <w:rsid w:val="550F0CC2"/>
    <w:rsid w:val="550FF69D"/>
    <w:rsid w:val="551258D6"/>
    <w:rsid w:val="5514CEFF"/>
    <w:rsid w:val="5542E671"/>
    <w:rsid w:val="554839C7"/>
    <w:rsid w:val="5548B950"/>
    <w:rsid w:val="556A7E63"/>
    <w:rsid w:val="556BA1A6"/>
    <w:rsid w:val="558807E2"/>
    <w:rsid w:val="55903B4F"/>
    <w:rsid w:val="559DFA60"/>
    <w:rsid w:val="55D9CB24"/>
    <w:rsid w:val="55E8FFA3"/>
    <w:rsid w:val="55F52CB5"/>
    <w:rsid w:val="560C3025"/>
    <w:rsid w:val="56197943"/>
    <w:rsid w:val="5660AC27"/>
    <w:rsid w:val="567EB3C0"/>
    <w:rsid w:val="568A3D7F"/>
    <w:rsid w:val="56A9A0FA"/>
    <w:rsid w:val="56C0F75E"/>
    <w:rsid w:val="56DE131F"/>
    <w:rsid w:val="56E2ED33"/>
    <w:rsid w:val="56E8C16B"/>
    <w:rsid w:val="56FF734C"/>
    <w:rsid w:val="571F62F1"/>
    <w:rsid w:val="57414C2D"/>
    <w:rsid w:val="575F5F7B"/>
    <w:rsid w:val="576808D0"/>
    <w:rsid w:val="578E7501"/>
    <w:rsid w:val="57AA1297"/>
    <w:rsid w:val="57AAF3E1"/>
    <w:rsid w:val="57B91596"/>
    <w:rsid w:val="57BAE867"/>
    <w:rsid w:val="5825457E"/>
    <w:rsid w:val="583B115E"/>
    <w:rsid w:val="5879FBCA"/>
    <w:rsid w:val="587C5785"/>
    <w:rsid w:val="5894D33B"/>
    <w:rsid w:val="58A82A0F"/>
    <w:rsid w:val="58AA899B"/>
    <w:rsid w:val="58AF4EFA"/>
    <w:rsid w:val="58DAFC54"/>
    <w:rsid w:val="58DF3FD8"/>
    <w:rsid w:val="58EC61B9"/>
    <w:rsid w:val="58F2B651"/>
    <w:rsid w:val="58F6AF62"/>
    <w:rsid w:val="5901FED8"/>
    <w:rsid w:val="590BE516"/>
    <w:rsid w:val="591444A3"/>
    <w:rsid w:val="594AC0F8"/>
    <w:rsid w:val="5981ECA8"/>
    <w:rsid w:val="5999AC04"/>
    <w:rsid w:val="59AFAB9D"/>
    <w:rsid w:val="59C4736F"/>
    <w:rsid w:val="59EDBBA0"/>
    <w:rsid w:val="5A204C83"/>
    <w:rsid w:val="5A304593"/>
    <w:rsid w:val="5A418660"/>
    <w:rsid w:val="5A5311E8"/>
    <w:rsid w:val="5A63ACDA"/>
    <w:rsid w:val="5A6EFC14"/>
    <w:rsid w:val="5A747772"/>
    <w:rsid w:val="5A9CC0AF"/>
    <w:rsid w:val="5AC3E61F"/>
    <w:rsid w:val="5AE3EE63"/>
    <w:rsid w:val="5B1DF61C"/>
    <w:rsid w:val="5B2CE06A"/>
    <w:rsid w:val="5B8428D6"/>
    <w:rsid w:val="5BCD858E"/>
    <w:rsid w:val="5BDE896C"/>
    <w:rsid w:val="5BFA491A"/>
    <w:rsid w:val="5C0CD2C2"/>
    <w:rsid w:val="5C2CB09D"/>
    <w:rsid w:val="5C6CE055"/>
    <w:rsid w:val="5C8146E9"/>
    <w:rsid w:val="5C94CFC5"/>
    <w:rsid w:val="5CAEFB48"/>
    <w:rsid w:val="5CBFA6A1"/>
    <w:rsid w:val="5CCF854A"/>
    <w:rsid w:val="5D014103"/>
    <w:rsid w:val="5D06F3BB"/>
    <w:rsid w:val="5D3C5927"/>
    <w:rsid w:val="5D4FFC68"/>
    <w:rsid w:val="5D57BC4A"/>
    <w:rsid w:val="5D86C38E"/>
    <w:rsid w:val="5D9664C7"/>
    <w:rsid w:val="5D9B724B"/>
    <w:rsid w:val="5DB471D5"/>
    <w:rsid w:val="5DE22B4F"/>
    <w:rsid w:val="5DF3A995"/>
    <w:rsid w:val="5DF9F3AB"/>
    <w:rsid w:val="5E25A96D"/>
    <w:rsid w:val="5E417C47"/>
    <w:rsid w:val="5E430D62"/>
    <w:rsid w:val="5E4E6327"/>
    <w:rsid w:val="5E53A17D"/>
    <w:rsid w:val="5E5A5C44"/>
    <w:rsid w:val="5E8D185A"/>
    <w:rsid w:val="5EB97FBF"/>
    <w:rsid w:val="5EBD20F7"/>
    <w:rsid w:val="5EBDB95E"/>
    <w:rsid w:val="5ECAB154"/>
    <w:rsid w:val="5EEBE60B"/>
    <w:rsid w:val="5F248C7F"/>
    <w:rsid w:val="5F3070E3"/>
    <w:rsid w:val="5F4EEA5E"/>
    <w:rsid w:val="5F61CEEB"/>
    <w:rsid w:val="5F6CB168"/>
    <w:rsid w:val="5FA4F2DC"/>
    <w:rsid w:val="5FC7D428"/>
    <w:rsid w:val="5FDE58C4"/>
    <w:rsid w:val="5FF64D63"/>
    <w:rsid w:val="601219BE"/>
    <w:rsid w:val="6033AC82"/>
    <w:rsid w:val="603778F1"/>
    <w:rsid w:val="603913F1"/>
    <w:rsid w:val="604B5C65"/>
    <w:rsid w:val="605371AD"/>
    <w:rsid w:val="60699CA6"/>
    <w:rsid w:val="60738432"/>
    <w:rsid w:val="607B147B"/>
    <w:rsid w:val="6089D005"/>
    <w:rsid w:val="60A0739A"/>
    <w:rsid w:val="60AED40D"/>
    <w:rsid w:val="60BA06C6"/>
    <w:rsid w:val="60F22D89"/>
    <w:rsid w:val="60F81E95"/>
    <w:rsid w:val="6129E5A4"/>
    <w:rsid w:val="613F592E"/>
    <w:rsid w:val="614B656D"/>
    <w:rsid w:val="6154D682"/>
    <w:rsid w:val="6159EE7E"/>
    <w:rsid w:val="6178BE03"/>
    <w:rsid w:val="61791119"/>
    <w:rsid w:val="617CDB98"/>
    <w:rsid w:val="61854BD7"/>
    <w:rsid w:val="6187BE97"/>
    <w:rsid w:val="619084E5"/>
    <w:rsid w:val="61CB5589"/>
    <w:rsid w:val="61E66B53"/>
    <w:rsid w:val="6207CDB7"/>
    <w:rsid w:val="62131632"/>
    <w:rsid w:val="62136360"/>
    <w:rsid w:val="62309B7F"/>
    <w:rsid w:val="6295C7BF"/>
    <w:rsid w:val="62A16E62"/>
    <w:rsid w:val="62D0C2DD"/>
    <w:rsid w:val="62D5E65E"/>
    <w:rsid w:val="62EA36B2"/>
    <w:rsid w:val="62F7479C"/>
    <w:rsid w:val="62F9C025"/>
    <w:rsid w:val="631486CD"/>
    <w:rsid w:val="631D2F68"/>
    <w:rsid w:val="63219BA7"/>
    <w:rsid w:val="633CD5F3"/>
    <w:rsid w:val="634D9CB6"/>
    <w:rsid w:val="637C4FEA"/>
    <w:rsid w:val="639B6625"/>
    <w:rsid w:val="63AC3155"/>
    <w:rsid w:val="63B36523"/>
    <w:rsid w:val="63B7D3D2"/>
    <w:rsid w:val="63C574E4"/>
    <w:rsid w:val="63EA7063"/>
    <w:rsid w:val="63EF566E"/>
    <w:rsid w:val="63F110F7"/>
    <w:rsid w:val="63FEFF54"/>
    <w:rsid w:val="6403D3BB"/>
    <w:rsid w:val="6411118F"/>
    <w:rsid w:val="6412A243"/>
    <w:rsid w:val="64361781"/>
    <w:rsid w:val="6442752D"/>
    <w:rsid w:val="646D2449"/>
    <w:rsid w:val="647596AD"/>
    <w:rsid w:val="648CA995"/>
    <w:rsid w:val="64D4E0D6"/>
    <w:rsid w:val="64D7D7E2"/>
    <w:rsid w:val="6501A973"/>
    <w:rsid w:val="651BB41A"/>
    <w:rsid w:val="652D9046"/>
    <w:rsid w:val="656BC66C"/>
    <w:rsid w:val="65882591"/>
    <w:rsid w:val="65E3861E"/>
    <w:rsid w:val="65F7D629"/>
    <w:rsid w:val="6606DD59"/>
    <w:rsid w:val="660C30F8"/>
    <w:rsid w:val="661C752C"/>
    <w:rsid w:val="66246BEC"/>
    <w:rsid w:val="6637ACD1"/>
    <w:rsid w:val="665309F8"/>
    <w:rsid w:val="666B5FCB"/>
    <w:rsid w:val="66869C79"/>
    <w:rsid w:val="668ADAB5"/>
    <w:rsid w:val="668CD22C"/>
    <w:rsid w:val="669585A6"/>
    <w:rsid w:val="66BDD2CF"/>
    <w:rsid w:val="66C698D4"/>
    <w:rsid w:val="66D6D5AF"/>
    <w:rsid w:val="66D7D791"/>
    <w:rsid w:val="66F159F8"/>
    <w:rsid w:val="66F2C2C8"/>
    <w:rsid w:val="67047887"/>
    <w:rsid w:val="6722E8DC"/>
    <w:rsid w:val="6745925C"/>
    <w:rsid w:val="67572600"/>
    <w:rsid w:val="675D0CD8"/>
    <w:rsid w:val="6775FF71"/>
    <w:rsid w:val="679021B3"/>
    <w:rsid w:val="67B26E07"/>
    <w:rsid w:val="67C9096B"/>
    <w:rsid w:val="67CDD1D9"/>
    <w:rsid w:val="67E36F0B"/>
    <w:rsid w:val="67FE9ECC"/>
    <w:rsid w:val="67FED8B1"/>
    <w:rsid w:val="6803845A"/>
    <w:rsid w:val="680ADA79"/>
    <w:rsid w:val="681D7376"/>
    <w:rsid w:val="6823C8CA"/>
    <w:rsid w:val="6826A2A9"/>
    <w:rsid w:val="6857344E"/>
    <w:rsid w:val="686E91EC"/>
    <w:rsid w:val="6873ACC2"/>
    <w:rsid w:val="68A2E5CE"/>
    <w:rsid w:val="68B6DFF4"/>
    <w:rsid w:val="68C56233"/>
    <w:rsid w:val="68F7FDBD"/>
    <w:rsid w:val="68FA2BF2"/>
    <w:rsid w:val="68FC31D4"/>
    <w:rsid w:val="690A919C"/>
    <w:rsid w:val="6933F55E"/>
    <w:rsid w:val="6940D2E0"/>
    <w:rsid w:val="6946E750"/>
    <w:rsid w:val="69640B5C"/>
    <w:rsid w:val="696C730A"/>
    <w:rsid w:val="69752605"/>
    <w:rsid w:val="69A56E17"/>
    <w:rsid w:val="69B31B02"/>
    <w:rsid w:val="69C3A272"/>
    <w:rsid w:val="6A1BB79A"/>
    <w:rsid w:val="6A1D8D61"/>
    <w:rsid w:val="6A367871"/>
    <w:rsid w:val="6A55F2EB"/>
    <w:rsid w:val="6A56E518"/>
    <w:rsid w:val="6A657D20"/>
    <w:rsid w:val="6A7C8E1E"/>
    <w:rsid w:val="6A8A9F92"/>
    <w:rsid w:val="6A9A0288"/>
    <w:rsid w:val="6A9F333C"/>
    <w:rsid w:val="6AC6FF11"/>
    <w:rsid w:val="6AC9BC79"/>
    <w:rsid w:val="6AD4EEB0"/>
    <w:rsid w:val="6AD55554"/>
    <w:rsid w:val="6B04C360"/>
    <w:rsid w:val="6B0B3923"/>
    <w:rsid w:val="6B35370A"/>
    <w:rsid w:val="6B41A8FB"/>
    <w:rsid w:val="6B4C927B"/>
    <w:rsid w:val="6B551443"/>
    <w:rsid w:val="6B5961D1"/>
    <w:rsid w:val="6B6E15E0"/>
    <w:rsid w:val="6BC3F151"/>
    <w:rsid w:val="6BF207BE"/>
    <w:rsid w:val="6C00987D"/>
    <w:rsid w:val="6C0F3DB0"/>
    <w:rsid w:val="6C1BA3EA"/>
    <w:rsid w:val="6C37B647"/>
    <w:rsid w:val="6C511D84"/>
    <w:rsid w:val="6C702F79"/>
    <w:rsid w:val="6C777051"/>
    <w:rsid w:val="6C9E8EC4"/>
    <w:rsid w:val="6CD237DF"/>
    <w:rsid w:val="6CDA5831"/>
    <w:rsid w:val="6CE9DAD5"/>
    <w:rsid w:val="6CED03DA"/>
    <w:rsid w:val="6D25AF63"/>
    <w:rsid w:val="6D37983D"/>
    <w:rsid w:val="6D806612"/>
    <w:rsid w:val="6D8CD943"/>
    <w:rsid w:val="6D90B57B"/>
    <w:rsid w:val="6D982F26"/>
    <w:rsid w:val="6D9CFD69"/>
    <w:rsid w:val="6DA56F62"/>
    <w:rsid w:val="6DDDF7A9"/>
    <w:rsid w:val="6DE84FCF"/>
    <w:rsid w:val="6E052D36"/>
    <w:rsid w:val="6E072F49"/>
    <w:rsid w:val="6E0A116C"/>
    <w:rsid w:val="6E62CE93"/>
    <w:rsid w:val="6E691DAB"/>
    <w:rsid w:val="6E76D953"/>
    <w:rsid w:val="6E89DD8C"/>
    <w:rsid w:val="6EA273F4"/>
    <w:rsid w:val="6EB8987C"/>
    <w:rsid w:val="6EE9F965"/>
    <w:rsid w:val="6F3F98B0"/>
    <w:rsid w:val="6F68F0DF"/>
    <w:rsid w:val="6F71657C"/>
    <w:rsid w:val="6F7DD700"/>
    <w:rsid w:val="6FA8A2A9"/>
    <w:rsid w:val="6FCC48FE"/>
    <w:rsid w:val="7019C346"/>
    <w:rsid w:val="701E76AF"/>
    <w:rsid w:val="704D1A9A"/>
    <w:rsid w:val="706FD21A"/>
    <w:rsid w:val="70715FCD"/>
    <w:rsid w:val="707D5F6E"/>
    <w:rsid w:val="7081D130"/>
    <w:rsid w:val="709C5A4E"/>
    <w:rsid w:val="709FB2BD"/>
    <w:rsid w:val="70B89FC0"/>
    <w:rsid w:val="70EDC91D"/>
    <w:rsid w:val="70FF7334"/>
    <w:rsid w:val="7138CBA5"/>
    <w:rsid w:val="714A118A"/>
    <w:rsid w:val="71683419"/>
    <w:rsid w:val="716D550E"/>
    <w:rsid w:val="718EC9F7"/>
    <w:rsid w:val="7196244C"/>
    <w:rsid w:val="71977AE3"/>
    <w:rsid w:val="71ABB37B"/>
    <w:rsid w:val="71E15397"/>
    <w:rsid w:val="71EC1285"/>
    <w:rsid w:val="71F11E59"/>
    <w:rsid w:val="721522E6"/>
    <w:rsid w:val="721E0C75"/>
    <w:rsid w:val="722C10E7"/>
    <w:rsid w:val="722C97CD"/>
    <w:rsid w:val="72313AA2"/>
    <w:rsid w:val="725F1059"/>
    <w:rsid w:val="726BD8C4"/>
    <w:rsid w:val="727B38C6"/>
    <w:rsid w:val="727C4137"/>
    <w:rsid w:val="7288B790"/>
    <w:rsid w:val="72B6CEB6"/>
    <w:rsid w:val="72BC94B6"/>
    <w:rsid w:val="72C5E7E6"/>
    <w:rsid w:val="72E1F9FE"/>
    <w:rsid w:val="72EFF34C"/>
    <w:rsid w:val="731D4D4F"/>
    <w:rsid w:val="731F227E"/>
    <w:rsid w:val="73253953"/>
    <w:rsid w:val="733FB72A"/>
    <w:rsid w:val="734EBDA6"/>
    <w:rsid w:val="7351578D"/>
    <w:rsid w:val="735A49D7"/>
    <w:rsid w:val="735D20F1"/>
    <w:rsid w:val="73806CE7"/>
    <w:rsid w:val="73AA7398"/>
    <w:rsid w:val="73B129A3"/>
    <w:rsid w:val="73CFB834"/>
    <w:rsid w:val="741BD030"/>
    <w:rsid w:val="742B93AD"/>
    <w:rsid w:val="7431F681"/>
    <w:rsid w:val="74384DDE"/>
    <w:rsid w:val="744A1C69"/>
    <w:rsid w:val="74A36B29"/>
    <w:rsid w:val="74AFE1A1"/>
    <w:rsid w:val="74B3F3D6"/>
    <w:rsid w:val="74C6A25F"/>
    <w:rsid w:val="74D989BE"/>
    <w:rsid w:val="74EAF2D8"/>
    <w:rsid w:val="74F6A5E2"/>
    <w:rsid w:val="750059B5"/>
    <w:rsid w:val="75140CEE"/>
    <w:rsid w:val="754810BE"/>
    <w:rsid w:val="754DDC37"/>
    <w:rsid w:val="75943AC1"/>
    <w:rsid w:val="759DEADF"/>
    <w:rsid w:val="75B34FDF"/>
    <w:rsid w:val="75B4E9C4"/>
    <w:rsid w:val="75BBD62A"/>
    <w:rsid w:val="75C9585F"/>
    <w:rsid w:val="75DEC27B"/>
    <w:rsid w:val="7607917A"/>
    <w:rsid w:val="76525E66"/>
    <w:rsid w:val="767AA7EC"/>
    <w:rsid w:val="7685CE4E"/>
    <w:rsid w:val="768F6A54"/>
    <w:rsid w:val="76B1ECB0"/>
    <w:rsid w:val="76BFEC2C"/>
    <w:rsid w:val="76C21F23"/>
    <w:rsid w:val="76CC5166"/>
    <w:rsid w:val="76EAFBD6"/>
    <w:rsid w:val="76F4F477"/>
    <w:rsid w:val="76F86ACC"/>
    <w:rsid w:val="7717F4A2"/>
    <w:rsid w:val="7752E577"/>
    <w:rsid w:val="77588EF6"/>
    <w:rsid w:val="77644321"/>
    <w:rsid w:val="77A2F216"/>
    <w:rsid w:val="77E006E5"/>
    <w:rsid w:val="77FC83A3"/>
    <w:rsid w:val="7820BD08"/>
    <w:rsid w:val="782834D8"/>
    <w:rsid w:val="78409CE6"/>
    <w:rsid w:val="7862107C"/>
    <w:rsid w:val="78696213"/>
    <w:rsid w:val="78745309"/>
    <w:rsid w:val="78C1683F"/>
    <w:rsid w:val="78CBE197"/>
    <w:rsid w:val="78D3235D"/>
    <w:rsid w:val="78E51355"/>
    <w:rsid w:val="78EE5DAD"/>
    <w:rsid w:val="78EFF59C"/>
    <w:rsid w:val="78FE69D5"/>
    <w:rsid w:val="790C7CFE"/>
    <w:rsid w:val="790F8363"/>
    <w:rsid w:val="79194C1A"/>
    <w:rsid w:val="792FF664"/>
    <w:rsid w:val="793C0372"/>
    <w:rsid w:val="79583569"/>
    <w:rsid w:val="79721F5A"/>
    <w:rsid w:val="7981CA93"/>
    <w:rsid w:val="798C3097"/>
    <w:rsid w:val="7999FBB8"/>
    <w:rsid w:val="79A83CC3"/>
    <w:rsid w:val="79D15FDA"/>
    <w:rsid w:val="79E33B45"/>
    <w:rsid w:val="79F0A8A6"/>
    <w:rsid w:val="79F7022A"/>
    <w:rsid w:val="7A184A9D"/>
    <w:rsid w:val="7A34686E"/>
    <w:rsid w:val="7A795114"/>
    <w:rsid w:val="7A7AE7A2"/>
    <w:rsid w:val="7ACBA70F"/>
    <w:rsid w:val="7AD3FC75"/>
    <w:rsid w:val="7ADEBAA0"/>
    <w:rsid w:val="7B1ABB6C"/>
    <w:rsid w:val="7B2709B5"/>
    <w:rsid w:val="7B401C8D"/>
    <w:rsid w:val="7B61DF8A"/>
    <w:rsid w:val="7B64A6AC"/>
    <w:rsid w:val="7B6C5807"/>
    <w:rsid w:val="7B7779CF"/>
    <w:rsid w:val="7BA51635"/>
    <w:rsid w:val="7BBC79DE"/>
    <w:rsid w:val="7BC4159E"/>
    <w:rsid w:val="7BFB923C"/>
    <w:rsid w:val="7C042147"/>
    <w:rsid w:val="7C168D40"/>
    <w:rsid w:val="7C229C23"/>
    <w:rsid w:val="7C4BA885"/>
    <w:rsid w:val="7C6903F1"/>
    <w:rsid w:val="7C7B7EC8"/>
    <w:rsid w:val="7C7EB513"/>
    <w:rsid w:val="7C9D349A"/>
    <w:rsid w:val="7C9D7428"/>
    <w:rsid w:val="7CAA3210"/>
    <w:rsid w:val="7CBB464F"/>
    <w:rsid w:val="7CC004A1"/>
    <w:rsid w:val="7CD58085"/>
    <w:rsid w:val="7CDD3779"/>
    <w:rsid w:val="7CE005DB"/>
    <w:rsid w:val="7D07AE27"/>
    <w:rsid w:val="7D0FFF3E"/>
    <w:rsid w:val="7D1155B5"/>
    <w:rsid w:val="7D2BE27C"/>
    <w:rsid w:val="7D3D1859"/>
    <w:rsid w:val="7D45A7C7"/>
    <w:rsid w:val="7D75E4E6"/>
    <w:rsid w:val="7D95B8C8"/>
    <w:rsid w:val="7DE3A693"/>
    <w:rsid w:val="7DED4E63"/>
    <w:rsid w:val="7DF613D8"/>
    <w:rsid w:val="7E063BBF"/>
    <w:rsid w:val="7E1C9FD2"/>
    <w:rsid w:val="7E277C47"/>
    <w:rsid w:val="7E3E99A4"/>
    <w:rsid w:val="7E44B015"/>
    <w:rsid w:val="7E618551"/>
    <w:rsid w:val="7E7E01F9"/>
    <w:rsid w:val="7E812BDF"/>
    <w:rsid w:val="7EA2F7DB"/>
    <w:rsid w:val="7EAB43F5"/>
    <w:rsid w:val="7EAC6913"/>
    <w:rsid w:val="7EB14F5B"/>
    <w:rsid w:val="7ECB11EE"/>
    <w:rsid w:val="7EE59B5E"/>
    <w:rsid w:val="7EEEC31E"/>
    <w:rsid w:val="7EEFBBF4"/>
    <w:rsid w:val="7EF92117"/>
    <w:rsid w:val="7F038CAE"/>
    <w:rsid w:val="7F0B8C7F"/>
    <w:rsid w:val="7F0EC317"/>
    <w:rsid w:val="7F0F1542"/>
    <w:rsid w:val="7F1FE65A"/>
    <w:rsid w:val="7F2583C4"/>
    <w:rsid w:val="7F2AEE2A"/>
    <w:rsid w:val="7F2D8A82"/>
    <w:rsid w:val="7F48E051"/>
    <w:rsid w:val="7F637E19"/>
    <w:rsid w:val="7F64FB78"/>
    <w:rsid w:val="7F8CFEAB"/>
    <w:rsid w:val="7F915774"/>
    <w:rsid w:val="7FBD992A"/>
    <w:rsid w:val="7FD34A20"/>
    <w:rsid w:val="7FD8615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4512A1"/>
  <w15:chartTrackingRefBased/>
  <w15:docId w15:val="{3AB5B321-4D8B-4BBE-BF5D-CF664EF18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PMingLiU"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0D"/>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4">
    <w:name w:val="heading 4"/>
    <w:basedOn w:val="Normal"/>
    <w:next w:val="Normal"/>
    <w:link w:val="Heading4Char"/>
    <w:uiPriority w:val="9"/>
    <w:unhideWhenUsed/>
    <w:qFormat/>
    <w:rsid w:val="005F21B9"/>
    <w:pPr>
      <w:keepNext/>
      <w:keepLines/>
      <w:spacing w:before="40" w:after="0"/>
      <w:outlineLvl w:val="3"/>
    </w:pPr>
    <w:rPr>
      <w:rFonts w:asciiTheme="majorHAnsi" w:eastAsiaTheme="majorEastAsia" w:hAnsiTheme="majorHAnsi" w:cstheme="majorBidi"/>
      <w:i/>
      <w:iCs/>
      <w:color w:val="007789" w:themeColor="accent1" w:themeShade="BF"/>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2"/>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1"/>
      </w:numPr>
      <w:contextualSpacing/>
    </w:pPr>
  </w:style>
  <w:style w:type="character" w:customStyle="1" w:styleId="Heading3Char">
    <w:name w:val="Heading 3 Char"/>
    <w:basedOn w:val="DefaultParagraphFont"/>
    <w:link w:val="Heading3"/>
    <w:uiPriority w:val="9"/>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table" w:styleId="TableGrid">
    <w:name w:val="Table Grid"/>
    <w:basedOn w:val="TableNormal"/>
    <w:uiPriority w:val="39"/>
    <w:rsid w:val="00B370D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7004CF66524D8096D2571B49637CE5">
    <w:name w:val="AE7004CF66524D8096D2571B49637CE5"/>
    <w:rsid w:val="00C85470"/>
    <w:pPr>
      <w:spacing w:before="0" w:after="160" w:line="259" w:lineRule="auto"/>
    </w:pPr>
    <w:rPr>
      <w:rFonts w:eastAsiaTheme="minorEastAsia"/>
      <w:color w:val="auto"/>
      <w:lang w:val="en-AU" w:eastAsia="en-AU"/>
    </w:rPr>
  </w:style>
  <w:style w:type="paragraph" w:styleId="ListParagraph">
    <w:name w:val="List Paragraph"/>
    <w:basedOn w:val="Normal"/>
    <w:uiPriority w:val="34"/>
    <w:qFormat/>
    <w:rsid w:val="00C85470"/>
    <w:pPr>
      <w:spacing w:after="120" w:line="360" w:lineRule="auto"/>
      <w:ind w:left="720"/>
      <w:contextualSpacing/>
    </w:pPr>
    <w:rPr>
      <w:rFonts w:ascii="Arial Narrow" w:hAnsi="Arial Narrow"/>
      <w:color w:val="7F7F7F" w:themeColor="text1" w:themeTint="80"/>
      <w:sz w:val="24"/>
      <w:szCs w:val="24"/>
      <w:lang w:eastAsia="ja-JP"/>
    </w:rPr>
  </w:style>
  <w:style w:type="character" w:customStyle="1" w:styleId="Heading4Char">
    <w:name w:val="Heading 4 Char"/>
    <w:basedOn w:val="DefaultParagraphFont"/>
    <w:link w:val="Heading4"/>
    <w:uiPriority w:val="9"/>
    <w:rsid w:val="005F21B9"/>
    <w:rPr>
      <w:rFonts w:asciiTheme="majorHAnsi" w:eastAsiaTheme="majorEastAsia" w:hAnsiTheme="majorHAnsi" w:cstheme="majorBidi"/>
      <w:i/>
      <w:iCs/>
      <w:color w:val="007789" w:themeColor="accent1" w:themeShade="BF"/>
    </w:rPr>
  </w:style>
  <w:style w:type="character" w:styleId="UnresolvedMention">
    <w:name w:val="Unresolved Mention"/>
    <w:basedOn w:val="DefaultParagraphFont"/>
    <w:uiPriority w:val="99"/>
    <w:semiHidden/>
    <w:unhideWhenUsed/>
    <w:rsid w:val="005C6365"/>
    <w:rPr>
      <w:color w:val="605E5C"/>
      <w:shd w:val="clear" w:color="auto" w:fill="E1DFDD"/>
    </w:rPr>
  </w:style>
  <w:style w:type="paragraph" w:styleId="NormalWeb">
    <w:name w:val="Normal (Web)"/>
    <w:basedOn w:val="Normal"/>
    <w:uiPriority w:val="99"/>
    <w:semiHidden/>
    <w:unhideWhenUsed/>
    <w:rsid w:val="00B074F6"/>
    <w:pPr>
      <w:spacing w:before="100" w:beforeAutospacing="1" w:after="100" w:afterAutospacing="1" w:line="240" w:lineRule="auto"/>
    </w:pPr>
    <w:rPr>
      <w:rFonts w:ascii="Times New Roman" w:eastAsia="Times New Roman" w:hAnsi="Times New Roman" w:cs="Times New Roman"/>
      <w:color w:val="auto"/>
      <w:sz w:val="24"/>
      <w:szCs w:val="24"/>
      <w:lang w:val="en-MY"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9796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5.png"/><Relationship Id="rId26" Type="http://schemas.openxmlformats.org/officeDocument/2006/relationships/customXml" Target="ink/ink5.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customXml" Target="ink/ink1.xml"/><Relationship Id="rId25" Type="http://schemas.openxmlformats.org/officeDocument/2006/relationships/customXml" Target="ink/ink4.xml"/><Relationship Id="rId33"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hyperlink" Target="https://draw.io/" TargetMode="External"/><Relationship Id="rId20" Type="http://schemas.openxmlformats.org/officeDocument/2006/relationships/customXml" Target="ink/ink2.xm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shopee.com.my/product/991750069/16197586074?gads_t_sig=VTJGc2RHVmtYMTlxTFVSVVRrdENkVHQ3ZkZSUTMrR3pBWmZZNzdrcnRBMFBzbnQ0eXNVRnJvMzJmakM5T2l1akxPcEdSVnpFUlduSmpEZW5hR25aNktBNnVqVkhXaU91UUxpNWNHc3FoMXpzYlEra29NOGVpbTErcGc2QmhnVVJYeExpVkVNaVRud2ZRa011T1kxSmJnPT0" TargetMode="External"/><Relationship Id="rId23" Type="http://schemas.openxmlformats.org/officeDocument/2006/relationships/customXml" Target="ink/ink3.xml"/><Relationship Id="rId28" Type="http://schemas.openxmlformats.org/officeDocument/2006/relationships/image" Target="media/image11.png"/><Relationship Id="rId10" Type="http://schemas.openxmlformats.org/officeDocument/2006/relationships/hyperlink" Target="mailto:khsim@swinburne.edu.my" TargetMode="Externa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a.me/60168786891" TargetMode="External"/><Relationship Id="rId14" Type="http://schemas.openxmlformats.org/officeDocument/2006/relationships/image" Target="media/image4.png"/><Relationship Id="rId22" Type="http://schemas.openxmlformats.org/officeDocument/2006/relationships/image" Target="media/image7.jpg"/><Relationship Id="rId27" Type="http://schemas.openxmlformats.org/officeDocument/2006/relationships/image" Target="media/image10.png"/><Relationship Id="rId30" Type="http://schemas.openxmlformats.org/officeDocument/2006/relationships/footer" Target="footer1.xml"/><Relationship Id="rId8" Type="http://schemas.openxmlformats.org/officeDocument/2006/relationships/hyperlink" Target="mailto:bloh@swinburne.edu.m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kan0014\AppData\Roaming\Microsoft\Templates\Student%20report%20with%20photo.dotx"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3:31:11.376"/>
    </inkml:context>
    <inkml:brush xml:id="br0">
      <inkml:brushProperty name="width" value="0.05" units="cm"/>
      <inkml:brushProperty name="height" value="0.05" units="cm"/>
    </inkml:brush>
  </inkml:definitions>
  <inkml:trace contextRef="#ctx0" brushRef="#br0">266 658 24575,'4'-1'0,"0"0"0,0 0 0,0 0 0,-1 0 0,1-1 0,0 1 0,0-1 0,-1 0 0,5-3 0,4-2 0,138-82 0,-4 3 0,-119 70 0,-1 0 0,0-2 0,-1-1 0,-1-1 0,-1-1 0,-1-1 0,-1-1 0,23-31 0,-17 21 0,25-33 0,-48 61 0,-1 0 0,0-1 0,-1 1 0,1 0 0,-1-1 0,0 1 0,0-1 0,-1 0 0,0 0 0,0 1 0,0-7 0,-1 9 0,0-1 0,0 1 0,-1 0 0,0 0 0,1 0 0,-1 0 0,0 0 0,0 0 0,-1 0 0,1 1 0,-1-1 0,1 0 0,-1 1 0,0-1 0,0 1 0,0 0 0,0-1 0,-1 1 0,1 0 0,-1 0 0,1 0 0,-1 1 0,0-1 0,1 1 0,-1-1 0,0 1 0,0 0 0,0 0 0,0 0 0,-6 0 0,-9-2 0,1 0 0,-1 1 0,0 2 0,-21 0 0,25 1 0,-6 0 0,0 0 0,0 2 0,0 1 0,1 0 0,-1 1 0,1 1 0,0 1 0,1 1 0,0 0 0,0 2 0,1 0 0,-25 18 0,19-11 0,1 0 0,0 1 0,2 2 0,0 0 0,1 1 0,1 0 0,-16 27 0,-14 23 0,19-29 0,-43 83 0,25-31 0,21-42 0,-36 95 0,52-110 0,1 0 0,1 0 0,-3 66 0,11-102 0,-1 1 0,1-1 0,1 1 0,-1-1 0,0 1 0,0-1 0,0 1 0,1-1 0,-1 1 0,1-1 0,-1 1 0,1-1 0,0 0 0,0 1 0,-1-1 0,1 0 0,0 1 0,0-1 0,0 0 0,0 0 0,0 0 0,2 1 0,0 0 0,0 0 0,0-1 0,0 0 0,0 0 0,0 1 0,0-2 0,1 1 0,-1 0 0,0-1 0,4 1 0,8-1 0,0 0 0,0-1 0,23-5 0,5-4 0,53-19 0,-42 12 0,14-6 0,119-59 0,55-51 0,142-85 0,-346 195 0,-30 17 0,0 1 0,0 0 0,1 0 0,0 1 0,-1 0 0,1 1 0,0-1 0,16-2 0,1 1 0,50-16 0,-21 5 0,-25 8 0,0-1 0,0-1 0,46-24 0,39-33 0,-168 63 0,21 5 0,0 2 0,0 2 0,-39 10 0,-93 34 0,113-33 0,15-3 0,0 2 0,1 1 0,-57 36 0,-89 78 0,163-115 0,2 0 0,0 1 0,0 1 0,-20 30 0,-45 82 0,32-48 0,23-39 0,-30 64 0,49-89 0,0-1 0,1 1 0,1 1 0,0-1 0,2 1 0,0 0 0,-1 23 0,4-40 0,0 1 0,1 0 0,-1 0 0,0 0 0,1 0 0,-1 0 0,1 0 0,-1-1 0,1 1 0,0 0 0,0 0 0,0-1 0,0 1 0,0 0 0,0-1 0,0 1 0,1-1 0,-1 0 0,0 1 0,1-1 0,-1 0 0,1 0 0,0 0 0,-1 0 0,1 0 0,0 0 0,-1-1 0,1 1 0,0 0 0,0-1 0,0 1 0,0-1 0,0 0 0,3 0 0,8 1 0,1 0 0,-1-2 0,1 1 0,13-4 0,-9 2 0,7-3 0,1-1 0,-1-1 0,0-1 0,-1-1 0,42-22 0,-28 13 0,76-36 0,-3-5 0,-2-4 0,-3-6 0,191-161 0,-225 155 0,-51 51 0,2 0 0,26-20 0,-27 28 0,38-20 0,-1 1 0,84-69 0,-116 85 0,2 1 0,0 1 0,1 2 0,0 1 0,1 1 0,0 2 0,61-14 0,-70 19 0,34-14 0,-17 5 0,-20 8 0,-6 3 0,-1 0 0,1-1 0,-1-1 0,15-9 0,-13 6-1365,0 2-5461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26T03:49:35.603"/>
    </inkml:context>
    <inkml:brush xml:id="br0">
      <inkml:brushProperty name="width" value="0.1" units="cm"/>
      <inkml:brushProperty name="height" value="0.1" units="cm"/>
    </inkml:brush>
  </inkml:definitions>
  <inkml:trace contextRef="#ctx0" brushRef="#br0">0 1125 3999 0 0,'1'-3'-1248'0'0,"3"-2"1119"0"0,2-1 34 0 0,5-2-1 0 0,1 0 31 0 0,2-3 1 0 0,1 0 0 0 0,-2 1 64 0 0,1-2-31 0 0,-1 0 31 0 0,-1 0-32 0 0,0 0 32 0 0,0 0-32 0 0,0-1 32 0 0,1 2 0 0 0,0-3-32 0 0,0 2 32 0 0,1-1 0 0 0,3-3 0 0 0,0-1 0 0 0,1-2 0 0 0,4-2 0 0 0,-2 0 0 0 0,3-4 0 0 0,-2 1 0 0 0,1 1 0 0 0,-1 2 0 0 0,1 0 0 0 0,-2 2 0 0 0,1 1 0 0 0,-2 0 0 0 0,1 2 127 0 0,-1 0-31 0 0,-1-1 1 0 0,1 0 30 0 0,-1-1-63 0 0,0 0 0 0 0,0 0 1 0 0,-1-1-1 0 0,0 1 159 0 0,0 0 1 0 0,-2 1 0 0 0,0 1 1 0 0,0 1-98 0 0,-1 1-30 0 0,-1 0 31 0 0,0 1-33 0 0,-1 1 130 0 0,1 1 31 0 0,-1-1-33 0 0,1 1 34 0 0,-2 0-162 0 0,0 1 1 0 0,-2-1 33 0 0,1 1-34 0 0,-2-1 130 0 0,-1 1-34 0 0,-1 0 34 0 0,-1 1-34 0 0,-1 1-94 0 0,1 0-1 0 0,0 1 31 0 0,-1 1 129 0 0,0-1-128 0 0,0 1 192 0 0,-2 0-223 0 0,1 1-1 0 0,0-1-32 0 0,-2 1 160 0 0,1 0-128 0 0,0-1 31 0 0,1 1 2 0 0,0 0-65 0 0,0 0 31 0 0,-2 0-31 0 0,2-1 0 0 0,-1-1 33 0 0,1 2-1 0 0,-1-2 31 0 0,0 0-30 0 0,-1 1-33 0 0,0-1 0 0 0,1 0-1 0 0,-1 0 1 0 0,0-1 1 0 0,-1-2 31 0 0,0 1-32 0 0,0-1 31 0 0,-1 1-31 0 0,1-1 1 0 0,-1 0-33 0 0,0 0 32 0 0,0 2-1 0 0,0 0 1 0 0,-1 2 0 0 0,-1 1 1 0 0,2-1-1 0 0,-3 1 31 0 0,0 0 162 0 0,-1 0-162 0 0,-1 2 1 0 0,-1 1-32 0 0,1 1 65 0 0,-1 0-34 0 0,-1 2 162 0 0,-1 1-193 0 0,1 3-1 0 0,-1 0 33 0 0,0 2-31 0 0,-1 1 94 0 0,2 2-31 0 0,0 1 33 0 0,1-1-2 0 0,1 2-62 0 0,1 0-33 0 0,-2 2 31 0 0,2 0 1 0 0,-2 4 65 0 0,1-2-2 0 0,0 1 2 0 0,2 2-2 0 0,-2 3-95 0 0,1 3 33 0 0,-1 2-1 0 0,1 2-1 0 0,1 3 1 0 0,-1-1 1 0 0,-1 6-33 0 0,-1 1 63 0 0,2 1-95 0 0,-1 4 32 0 0,-1-1 1 0 0,0 1-1 0 0,1 2 0 0 0,-1-2 31 0 0,1 1-31 0 0,0 1 1 0 0,0 0-1 0 0,3-3-32 0 0,-1 3 31 0 0,0 0-31 0 0,0 2 0 0 0,0 0 32 0 0,1-2-32 0 0,-1-2 33 0 0,2-3-65 0 0,0-1 64 0 0,0-4-64 0 0,2-1 63 0 0,0-5-63 0 0,1-4 32 0 0,1-1 0 0 0,0-4 0 0 0,-1-1-32 0 0,1-2 32 0 0,0-2 1 0 0,-1 1-1 0 0,2-1-32 0 0,-2-2 0 0 0,2-1 0 0 0,1-2 32 0 0,-1-1-32 0 0,3 0 0 0 0,-1-2 0 0 0,1-1 0 0 0,0 0 0 0 0,1-2 0 0 0,0-3 0 0 0,1-2 0 0 0,-3-3 0 0 0,1-2 0 0 0,-1-2 0 0 0,1-3 0 0 0,-1-5 0 0 0,1-2 0 0 0,1-3 0 0 0,2-2 0 0 0,0-4 0 0 0,1-4 0 0 0,2-2 0 0 0,1-3-64 0 0,-1-2-33 0 0,1 2 33 0 0,1-1 1 0 0,0 3-1 0 0,0 0 32 0 0,-2 1-33 0 0,2 2 33 0 0,-2 2-191 0 0,1 0-2 0 0,-2 4 1 0 0,1 1 1 0 0,0-1 94 0 0,-2 3 33 0 0,1-2 1 0 0,-2 0-33 0 0,1 0-192 0 0,-2-1 0 0 0,1 3 0 0 0,0-1 0 0 0,-1 3 192 0 0,1 3-1 0 0,-4 0 2 0 0,1 4-1 0 0,-2 1-128 0 0,-2 2-1 0 0,0 1 1 0 0,-2 2-768 0 0,-2 4 705 0 0,-3 3 222 0 0,-2 2 1 0 0,-3 4 1 0 0,1 4 31 0 0,-4 3-33 0 0,-2 1 1 0 0,0 3 33 0 0,2 0-33 0 0,0 1 64 0 0,2-1-33 0 0,0 0 1 0 0,1-1 32 0 0,1-2-31 0 0,2 1-1 0 0,2-4 0 0 0,0 1-1 0 0,1-1-31 0 0,2-2 33 0 0,2-2-1 0 0,4-2-65 0 0,-1-3 97 0 0,3-1 0 0 0,1-3 0 0 0,2-2 1 0 0,3-4-33 0 0,-1-1 0 0 0,4-2 32 0 0,0 0-33 0 0,0-1 33 0 0,0 2 0 0 0,-1 0-31 0 0,-1 3 31 0 0,-1 0-32 0 0,-1 1 0 0 0,-1 2-1 0 0,-2 2 1 0 0,-1 2 0 0 0,0 0 33 0 0,0 1-1 0 0,-2 1-32 0 0,0 0-65 0 0,0 1-62 0 0,-1 1 159 0 0,0 2-65 0 0,0-1-62 0 0,2 1 479 0 0,-1 1-64 0 0,2 0-160 0 0,1-1-33 0 0,1 1 1 0 0,1 0 32 0 0,-1 0 97 0 0,0-2-1 0 0,-2 0-1 0 0,0-1 2 0 0,0-1-97 0 0,-1-2 415 0 0,1 0-286 0 0,-2-2-1 0 0,0-1-160 0 0,-1-3 0 0 0,-1 0-1 0 0,-1 0 33 0 0,1 1-31 0 0,0-2-1 0 0,-1 0 63 0 0,0 0-31 0 0,1 1 1 0 0,0 0-33 0 0,-1-1-32 0 0,2 2-1 0 0,0 0-31 0 0,0-1 0 0 0,-1-1 0 0 0,1 2 32 0 0,1 0-32 0 0,-1-1 0 0 0,1 1 0 0 0,-2-1 0 0 0,0 1 0 0 0,1 2 0 0 0,0-1 0 0 0,0 1 0 0 0,1-2 0 0 0,-1 1 32 0 0,1-1-32 0 0,-1 0 0 0 0,0 0 32 0 0,-2 1-32 0 0,2-1 32 0 0,0 0 33 0 0,0-1-1 0 0,-1 1 95 0 0,-1-2-95 0 0,-2 2 97 0 0,-1 1-34 0 0,-3 2 225 0 0,2 4-320 0 0,0 4 32 0 0,0 4-31 0 0,2 6 31 0 0,0 2 32 0 0,1 4 31 0 0,2 2 2 0 0,-1 0-34 0 0,2-2-31 0 0,0 3 32 0 0,-1-1-31 0 0,0 0-1 0 0,0 2 63 0 0,1 0 1 0 0,0 3 1 0 0,-2 0-2 0 0,2-1-30 0 0,-1-2-33 0 0,0 1 0 0 0,-1-1 31 0 0,-2 2 33 0 0,0 0-31 0 0,-2 4 30 0 0,0-1 1 0 0,1 1-31 0 0,-3-3-33 0 0,-1-1-1 0 0,0-3 33 0 0,-2-1-64 0 0,1-3 33 0 0,0-1-1 0 0,1-1 0 0 0,-1-3-33 0 0,1-1 33 0 0,-1-3-32 0 0,0-1 33 0 0,-2-2-33 0 0,0-4 0 0 0,0-1 0 0 0,1-3 0 0 0,-1-2 0 0 0,-3-1-1 0 0,2-6 1 0 0,-1-1 0 0 0,2-2-32 0 0,0-6 32 0 0,1-1 0 0 0,0-2 1 0 0,1-1-33 0 0,2-1 32 0 0,0-2-32 0 0,3 1 32 0 0,1-2-32 0 0,1-1 32 0 0,3-1-32 0 0,0-2 0 0 0,3-2 0 0 0,1 2 0 0 0,1-1 32 0 0,0 1-32 0 0,2 2 0 0 0,-1 1 0 0 0,0-1 0 0 0,1 1 0 0 0,2 0 0 0 0,-1 0 0 0 0,1 0 0 0 0,0 2 0 0 0,-2 0 0 0 0,1 3 0 0 0,-4 3 0 0 0,1 0 0 0 0,0 3 0 0 0,-2 1 0 0 0,-1 0 0 0 0,-1 4 0 0 0,2 0 0 0 0,-3 5-32 0 0,0 3 32 0 0,-1 5 0 0 0,1 6 0 0 0,0 5 0 0 0,0 1 0 0 0,0 2 0 0 0,3 1 0 0 0,0-2 0 0 0,1-3 0 0 0,0-1 0 0 0,1-3 0 0 0,0-2 0 0 0,0-3 0 0 0,0-1 0 0 0,0-2 0 0 0,-2 0 0 0 0,0-3 0 0 0,0 0 0 0 0,0 0 0 0 0,-2-2 0 0 0,0 0 0 0 0,0-1 0 0 0,0 0 32 0 0,2-1-32 0 0,-3 0 0 0 0,1-2 0 0 0,0 0 0 0 0,0-1 0 0 0,0 1 0 0 0,-1-1 0 0 0,0 0 0 0 0,-1 1-32 0 0,-2 2-97 0 0,2 5 65 0 0,0 5 64 0 0,0 6-32 0 0,4 6 32 0 0,-2 5-32 0 0,1 2 1 0 0,1 0 31 0 0,0 1-32 0 0,-1-2 32 0 0,0-1-32 0 0,-1-4 32 0 0,-1 0 0 0 0,0 0 0 0 0,0-1 0 0 0,-3-1 0 0 0,-1 0 0 0 0,-1 0 0 0 0,-1 3 0 0 0,-2 1 0 0 0,-3 0 0 0 0,0 2 0 0 0,-1 1 0 0 0,-2-2 0 0 0,-1 0 0 0 0,-2 0 0 0 0,-3-2 0 0 0,-2-1 0 0 0,0-2 0 0 0,-2 0 0 0 0,1-2 32 0 0,-2-2 0 0 0,1-3-32 0 0,0 1 31 0 0,-3-3-31 0 0,-2-2 32 0 0,-1-1-32 0 0,-1-2 32 0 0,-4-1-32 0 0,-1-3 0 0 0,-1 0 32 0 0,-1-2 0 0 0,-3-1-32 0 0,3 1 0 0 0,0-1 0 0 0,1 1 33 0 0,0 3-33 0 0,4-2 32 0 0,4 1-32 0 0,1-1 32 0 0,2 0-32 0 0,3 1 0 0 0,4-1 32 0 0,2-2-32 0 0,3 3 0 0 0,3-1 32 0 0,3-2-32 0 0,2 1 0 0 0,1-3 0 0 0,2 2 32 0 0,2-3-32 0 0,4-2 0 0 0,4-4 0 0 0,4-2 31 0 0,6-6-31 0 0,6-1 0 0 0,6-4 0 0 0,4-1 0 0 0,5 1 32 0 0,3 0-32 0 0,3 2 32 0 0,1 3-32 0 0,2 1 32 0 0,-1 2 0 0 0,1-2 0 0 0,1 3-32 0 0,-3-3 33 0 0,1 2-1 0 0,-1-2 0 0 0,-1 3 0 0 0,0-1 31 0 0,-3 2-31 0 0,-1 0 0 0 0,-3 1 0 0 0,-5 0 0 0 0,-1 2 1 0 0,-4 2-1 0 0,-5 1 0 0 0,-2 2 0 0 0,-4 1 0 0 0,-3 0 0 0 0,-2 1-1 0 0,-4 2-31 0 0,-2 2 32 0 0,-4-1 32 0 0,-3 4-32 0 0,-4 4-32 0 0,-4-1 32 0 0,-1 4-32 0 0,-4 2 0 0 0,-1 3 0 0 0,0 1 0 0 0,0 3 0 0 0,2 1 0 0 0,1 1 0 0 0,1 3 0 0 0,2 2 33 0 0,2 2-33 0 0,0 2 0 0 0,0-1 0 0 0,0-1 0 0 0,1-2 0 0 0,-1-1 0 0 0,1-2 0 0 0,-1-3 0 0 0,2-1 0 0 0,-1-2 0 0 0,0-2 0 0 0,2-1 0 0 0,-1-1 0 0 0,0-2 0 0 0,-1-1 0 0 0,1-1 0 0 0,-1 0 0 0 0,-2-1 0 0 0,1-4-33 0 0,0-1 33 0 0,-1-3 0 0 0,1-4 0 0 0,2-4-32 0 0,2-4 32 0 0,2-1 0 0 0,0-2-32 0 0,4 1 32 0 0,-1 0 0 0 0,2 0 0 0 0,1 1-32 0 0,-1 0 32 0 0,2 3-32 0 0,-1 0 32 0 0,1 1-32 0 0,0 1 32 0 0,-1 2 0 0 0,0 1-31 0 0,1 0 31 0 0,-1 1-32 0 0,2 0 32 0 0,-2 1 0 0 0,2 0 0 0 0,0-1-32 0 0,-1 1 32 0 0,0-1 0 0 0,2 2-32 0 0,-2 0 32 0 0,2 0 0 0 0,0 0 0 0 0,1 0 0 0 0,0 2 0 0 0,1-1 0 0 0,-2 1 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06:58:09.377"/>
    </inkml:context>
    <inkml:brush xml:id="br0">
      <inkml:brushProperty name="width" value="0.035" units="cm"/>
      <inkml:brushProperty name="height" value="0.035" units="cm"/>
    </inkml:brush>
  </inkml:definitions>
  <inkml:trace contextRef="#ctx0" brushRef="#br0">445 112 24575,'1'1'0,"0"-1"0,0 1 0,0-1 0,0 1 0,0-1 0,0 1 0,0 0 0,0-1 0,0 1 0,-1 0 0,1 0 0,0 0 0,-1 0 0,1 0 0,0 0 0,-1 0 0,1 0 0,-1 0 0,1 0 0,-1 0 0,0 0 0,1 0 0,-1 0 0,0 0 0,0 0 0,0 0 0,0 2 0,3 32 0,-5-20 0,-1 0 0,0 0 0,-1 0 0,0-1 0,-2 0 0,1 1 0,-2-1 0,0-1 0,-1 0 0,0 0 0,-17 20 0,18-23 0,-2 0 0,1 0 0,0 1 0,-8 16 0,-46 76 0,37-46 0,-16 33 0,-34 63 0,60-120 0,-1-9 0,7-23 0,3-17 0,5-2 0,1-1 0,0 1 0,1-1 0,2 1 0,0 0 0,0 0 0,2 0 0,10-28 0,40-61 0,-42 78 0,-6 15 0,-1 1 0,-1-2 0,6-21 0,9-25 0,-15 49 0,-1 0 0,0-1 0,-1 1 0,3-24 0,-5 24 0,0-4 0,0-1 0,0 1 0,2-1 0,0 1 0,1 0 0,1 0 0,0 0 0,10-20 0,4-5 0,-15 31 0,0 0 0,1 1 0,0-1 0,7-9 0,-9 15 0,0 1 0,0 0 0,1 0 0,-1 0 0,1 0 0,-1 1 0,1-1 0,0 1 0,0 0 0,0 0 0,0 0 0,0 0 0,8-1 0,14-1 0,1 1 0,0 2 0,-1 0 0,1 2 0,33 5 0,-49-6 0,0 1 0,0 0 0,0 1 0,0 1 0,-1 0 0,1 0 0,-1 1 0,0 0 0,0 1 0,0 0 0,-1 0 0,1 1 0,10 9 0,-3 1 0,-14-14 0,1 1 0,-1-1 0,0 1 0,-1 0 0,1 0 0,0 0 0,-1 0 0,0 1 0,1-1 0,-1 1 0,-1-1 0,1 1 0,0-1 0,-1 1 0,0 0 0,0 0 0,0 0 0,0 0 0,0 7 0,8 57 0,-5-49 0,-1 0 0,-2 1 0,1 24 0,-2-40 0,-1-1 0,0 1 0,1 0 0,-1-1 0,0 1 0,-1-1 0,1 1 0,-1-1 0,1 1 0,-1-1 0,0 0 0,0 0 0,0 0 0,-1 0 0,1 0 0,-1-1 0,0 1 0,1-1 0,-1 0 0,0 1 0,0-1 0,-1 0 0,1-1 0,0 1 0,-1-1 0,1 1 0,-1-1 0,1 0 0,-7 1 0,-11 1 0,1-1 0,0 0 0,-1-1 0,-26-3 0,16 1 0,-102 2 0,-93-3 0,200-2 0,1-1 0,-32-10 0,-6-2 0,57 15 0,0 0 0,1-1 0,-1 1 0,1-1 0,-1 0 0,1-1 0,0 1 0,0-1 0,-6-7 0,11 11 0,0 0 0,0 0 0,0 0 0,0 0 0,-1 0 0,1 0 0,0 0 0,0-1 0,0 1 0,0 0 0,0 0 0,0 0 0,0 0 0,0 0 0,0 0 0,0 0 0,0 0 0,0-1 0,0 1 0,0 0 0,0 0 0,0 0 0,0 0 0,0 0 0,0 0 0,0 0 0,0-1 0,0 1 0,0 0 0,0 0 0,0 0 0,0 0 0,0 0 0,0 0 0,0 0 0,1 0 0,-1 0 0,0-1 0,0 1 0,0 0 0,0 0 0,0 0 0,0 0 0,0 0 0,0 0 0,0 0 0,1 0 0,-1 0 0,0 0 0,0 0 0,0 0 0,0 0 0,0 0 0,0 0 0,11-2 0,10 4 0,-3 3 0,0 1 0,0 1 0,0 0 0,20 13 0,11-1 0,-42-17 0,0 0 0,0 1 0,0 0 0,-1 0 0,1 0 0,-1 0 0,0 1 0,8 7 0,-4-4 0,-1 0 0,1-1 0,0 0 0,15 6 0,6 4 0,55 26 0,-64-29 0,1 0 0,44 16 0,-58-25 0,-1 0 0,1 1 0,13 9 0,11 7 0,50 21 0,-53-27 0,46 31 0,-35-19 0,43 15 0,-73-37 0,1-1 0,0 0 0,0-1 0,1 0 0,-1 0 0,14 0 0,7 2 0,-7-1-455,0-2 0,28 0 0,-35-2-6371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26T04:37:19.348"/>
    </inkml:context>
    <inkml:brush xml:id="br0">
      <inkml:brushProperty name="width" value="0.1" units="cm"/>
      <inkml:brushProperty name="height" value="0.1" units="cm"/>
    </inkml:brush>
  </inkml:definitions>
  <inkml:trace contextRef="#ctx0" brushRef="#br0">643 191 10751 0 0,'0'6'64'0'0,"0"4"-1"0"0,0 10 1 0 0,0-4 0 0 0,-3 6 1 0 0,3-2-33 0 0,-4-1 0 0 0,4-3 0 0 0,-3 4 31 0 0,0-1 1 0 0,0-3 0 0 0,3 4 1 0 0,-7-1-1 0 0,1 4-1 0 0,-1 0-31 0 0,1-4 32 0 0,-4 7-32 0 0,-3 0 0 0 0,4 3 1 0 0,-4 0-1 0 0,0 0 32 0 0,0 0-64 0 0,-3 0 32 0 0,-1 0 0 0 0,-2 4-1 0 0,0-1 33 0 0,-1 1 0 0 0,-2-1 33 0 0,2 0-33 0 0,-2 4-1 0 0,-1-4-31 0 0,0 1 32 0 0,1-1-32 0 0,2-3 129 0 0,-2 0-34 0 0,2-3 2 0 0,4-3-1 0 0,0-1-33 0 0,3-2-31 0 0,-3-1 33 0 0,3 1-33 0 0,0-4 95 0 0,0 3 2 0 0,4-3-2 0 0,-4 1-30 0 0,0-1-33 0 0,3 0-1 0 0,0 0-31 0 0,1 0 33 0 0,-1-3 63 0 0,4 3 31 0 0,-4-3 1 0 0,3 0-31 0 0,1 0-65 0 0,0 0-1 0 0,2-3 1 0 0,-2-4 1 0 0,3 4 31 0 0,-1-3 31 0 0,-2-1-30 0 0,3 1 30 0 0,-1-1-95 0 0,1-3 192 0 0,0 4-256 0 0</inkml:trace>
  <inkml:trace contextRef="#ctx0" brushRef="#br0" timeOffset="36.49">78 476 11934 0 0,'0'-4'0'0'0,"3"1"0"0"0,0-3 0 0 0,-3-1 0 0 0,6 1 0 0 0,-2-7 0 0 0,2 3 0 0 0,4-3 0 0 0,0 4 0 0 0,2-1 0 0 0,-2 0 32 0 0,3 0 0 0 0,0 1-32 0 0,0-1 32 0 0,3 0 0 0 0,0-3-32 0 0,0 4 32 0 0,4-4-32 0 0,-1-4 129 0 0,4 5-2 0 0,3-5-30 0 0,-1 1 31 0 0,1 3-65 0 0,3-3 33 0 0,0 3-32 0 0,-3 0 1 0 0,3 3-33 0 0,0-6 32 0 0,0 3-33 0 0,1 0 33 0 0,-1 0-32 0 0,0 1 0 0 0,0-1 0 0 0,0 0 1 0 0,0 6-1 0 0,-3-6 32 0 0,3 3-32 0 0,0 4 31 0 0,-3-4-63 0 0,-4 4 32 0 0,4-1 32 0 0,-3 1-32 0 0,-1-1 1 0 0,1 4 31 0 0,-4 0-32 0 0,1 0 32 0 0,-1-1-33 0 0,-3 1 1 0 0,4 0 32 0 0,-4 3-32 0 0,0 0 33 0 0,0 0-33 0 0,-3 3 32 0 0,0-3-1 0 0,0 3-31 0 0,-3 1 0 0 0,-1-1 0 0 0,-2 3 33 0 0,-1 1-33 0 0,1-4 32 0 0,-1 4-32 0 0,-3-1 31 0 0,1 1-31 0 0,-1-1 0 0 0,-3 4 32 0 0,0-1-32 0 0,0 4 1 0 0,-3 4 31 0 0,-4-1 0 0 0,4 3-1 0 0,-7 4-31 0 0,4-4 0 0 0,-7 4 0 0 0,0 6 33 0 0,0 0-33 0 0,-6 0 32 0 0,2 0-32 0 0,-2 1 31 0 0,0 2-31 0 0,-1-3 0 0 0,1 0 0 0 0,0 0 0 0 0,-1-3 1 0 0,-2 0-1 0 0,5 0 0 0 0,-5 0 32 0 0,6 0-64 0 0,-4-4 31 0 0,4 1 1 0 0,0-4 0 0 0,0 4 0 0 0,3-4-32 0 0,-3 1 32 0 0,3-1 0 0 0,-3-2 1 0 0,3-1-33 0 0,3 3 32 0 0,-3-3-32 0 0,3-3 32 0 0,4 3-32 0 0,-4-3 32 0 0,4 0-32 0 0,-4 0 32 0 0,4 0-32 0 0,-1 0 0 0 0,4 0 31 0 0,-4-3-31 0 0,4-1 0 0 0,-3-2 32 0 0,3 3-32 0 0,-1-4 0 0 0,-2 1 0 0 0,3-1 0 0 0,-4 1 0 0 0,4-4 0 0 0,-4 0 0 0 0,1 0 0 0 0,3 1 0 0 0,-4-1 0 0 0,1 0 0 0 0,-1 0 0 0 0,1-3 0 0 0,3 3-63 0 0,-4 1-1 0 0,4-4 32 0 0,0 3-65 0 0,0-3 1 0 0,-1 0 96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26T04:37:19.349"/>
    </inkml:context>
    <inkml:brush xml:id="br0">
      <inkml:brushProperty name="width" value="0.1" units="cm"/>
      <inkml:brushProperty name="height" value="0.1" units="cm"/>
    </inkml:brush>
  </inkml:definitions>
  <inkml:trace contextRef="#ctx0" brushRef="#br0">178 232 7615 0 0,'3'0'127'0'0,"0"-3"2"0"0,0-1-1 0 0,7 1-1 0 0,-4-3-62 0 0,4-1-1 0 0,3 1 0 0 0,3-1 31 0 0,-3 1-31 0 0,6 0 33 0 0,-2-1-1 0 0,-1 1-33 0 0,3-1 1 0 0,0 1 0 0 0,1-1-31 0 0,2 1 31 0 0,-2-1-32 0 0,2-2 0 0 0,-2 2 0 0 0,2 1-1 0 0,1-1-31 0 0,-4-2 32 0 0,1 2 0 0 0,-1 1 0 0 0,0-1-32 0 0,1 1 0 0 0,-1 3 0 0 0,-3-7 0 0 0,1 7 0 0 0,-1-3 0 0 0,0 2 0 0 0,-3 1 0 0 0,0 0-32 0 0,3-4 32 0 0,-3 4-32 0 0,3 0 32 0 0,-3 0 0 0 0,0 0 0 0 0,0-1-32 0 0,-1 4 32 0 0,-2-3-31 0 0,3 0-1 0 0,-3 3 0 0 0,3-3 0 0 0,-4-1 0 0 0,4 4 0 0 0,-3-3 32 0 0,3 3-33 0 0,-3-3 1 0 0,-1 3 0 0 0,4 0 0 0 0,-3 0 0 0 0,0 0 1 0 0,-1 0-1 0 0,1 0 0 0 0,-4 0 0 0 0,4 0 32 0 0,0 0-32 0 0,-4 0 0 0 0,4 0-1 0 0,-4 3 1 0 0,-2-3 32 0 0,2 3-32 0 0,1-3 0 0 0,-4 0-63 0 0,0 4-66 0 0,0-4 129 0 0,-3 3 0 0 0,-3 0 32 0 0,-3 4 0 0 0,-1-1-32 0 0,1 4 32 0 0,-4-4 0 0 0,0 4-32 0 0,1-1 32 0 0,-1 1 0 0 0,0 3 0 0 0,0-3 0 0 0,-2 2-31 0 0,2 1 31 0 0,0-3 0 0 0,-3 3-32 0 0,0-3 32 0 0,4-1 0 0 0,-4 1 0 0 0,3 0-32 0 0,-3-1 32 0 0,3 1 0 0 0,1 0 0 0 0,-4 2-32 0 0,3-2 32 0 0,-3 3 0 0 0,4 0-32 0 0,-4-4 32 0 0,0 4 0 0 0,-3-3-32 0 0,3 3 32 0 0,-3-3 0 0 0,3 2-33 0 0,0-2 33 0 0,-3 3 0 0 0,3-3-32 0 0,-3 3 0 0 0,3-1 32 0 0,-4 4-32 0 0,1-3 32 0 0,3 3-32 0 0,-3-3 32 0 0,3 0-31 0 0,-3 0-1 0 0,3-3 0 0 0,4-1 32 0 0,-1 1-32 0 0,-3 3 0 0 0,3-7 32 0 0,4 4-32 0 0,-1-3 32 0 0,1 2-33 0 0,3-2 33 0 0,-1 2-32 0 0,4-2 32 0 0,-3 2 0 0 0,6-5-32 0 0,-3 5 32 0 0,4-6-32 0 0,2 4 32 0 0,-3-4 0 0 0,7 0-32 0 0,-3-3 32 0 0,5 4 0 0 0,1-1-31 0 0,0-3 31 0 0,3-3 0 0 0,4 3 0 0 0,2-4-32 0 0,1 1 32 0 0,0 0 0 0 0,6-4 0 0 0,0 1 0 0 0,0-4 0 0 0,6 4-32 0 0,4-4 32 0 0,0 1 0 0 0,3-1 0 0 0,3 0 0 0 0,3-3 0 0 0,1 4 0 0 0,2-1 0 0 0,1 0 0 0 0,0 1 0 0 0,-10-1 0 0 0</inkml:trace>
  <inkml:trace contextRef="#ctx0" brushRef="#br0" timeOffset="36.5">943 119 10431 0 0,'-3'0'0'0'0,"-4"-3"0"0"0,1 3 0 0 0,-4-3 0 0 0,-3 3 0 0 0,0-4 0 0 0,0 4 0 0 0,0 0 0 0 0,0 0 0 0 0,0 0 32 0 0,4 0-32 0 0,-4 4 31 0 0,3-4-31 0 0,0 0 32 0 0,4 0 0 0 0,-7 3-32 0 0,3 0 32 0 0,-6 0-32 0 0,3 1 97 0 0,-6 2 31 0 0,3 0-33 0 0,-4 1 1 0 0,1-1-63 0 0,0 1 31 0 0,-4-1 0 0 0,1 4-1 0 0,-1 0 33 0 0,0-4-31 0 0,-2 4 31 0 0,2 3-33 0 0,-3-4 1 0 0,0 4 0 0 0,4-3-32 0 0,-4 3 33 0 0,3-4 31 0 0,4 1-33 0 0,-1 0 33 0 0,1-4 1 0 0,0 4-33 0 0,-1-4-32 0 0,1 4 31 0 0,3-4 1 0 0,0 1 0 0 0,0 2-31 0 0,-1-5 31 0 0,4 5 0 0 0,1-6-32 0 0,2 4 31 0 0,0-1-31 0 0,1-2 0 0 0,2-1 32 0 0,1 3-31 0 0,-1-6 31 0 0,4 7-32 0 0,0-4 0 0 0,-1 0 31 0 0,1 3-31 0 0,0-2 32 0 0,3-1 1 0 0,-3 0-33 0 0,3 4 0 0 0,3-4 32 0 0,0 0-1 0 0,0 0-63 0 0,1 0-63 0 0,-1 1 63 0 0,0-4-32 0 0,4 3 0 0 0,-1-3 0 0 0,1 3 0 0 0,2 0 32 0 0,1-3-33 0 0,0 4-31 0 0,-1-4 0 0 0,1 0 1 0 0,3 3 31 0 0,-3 0-32 0 0,2-3 32 0 0,1 3-1 0 0,0-3-31 0 0,3 0 0 0 0,1 0 32 0 0,-1 3-31 0 0,0-3-1 0 0,0 0 0 0 0,0 0 31 0 0,4 0 1 0 0,-1 0 0 0 0,-3 0-32 0 0,3 0 1 0 0,4 0-1 0 0,-4 0-1 0 0,4-3 1 0 0,0 3 32 0 0,-1-6-32 0 0,4 3 33 0 0,0-4-33 0 0,0 1 32 0 0,0-1 0 0 0,3-2-33 0 0,0-1 33 0 0,-4 0 0 0 0,1-3 0 0 0,3 4 0 0 0,0-1 0 0 0,-3 0-31 0 0,0-2 31 0 0,3 2 0 0 0,-6 0 0 0 0,-1 1-1 0 0,1 2 1 0 0,0 1 32 0 0,-7-4-64 0 0,3 7 64 0 0,-3-7-63 0 0,-3 4 63 0 0,0-1-32 0 0,0 4 0 0 0,-3-3 0 0 0,-4-1 32 0 0,4 1-32 0 0,-7 2 0 0 0,3-2-1 0 0,1 3 1 0 0,-7 0 0 0 0,3-1 32 0 0,0 1-32 0 0,1 0 0 0 0,-4 0 32 0 0,3 0-32 0 0,-6-4 1 0 0,3 4 31 0 0,-10 0 0 0 0,0-1-32 0 0,-3 4 32 0 0,-3-3 0 0 0,-10 3-32 0 0,1 0 32 0 0,-8 3 0 0 0,-2 1 0 0 0,-4 2-32 0 0,-6 4 32 0 0,0-4-32 0 0,-7 4 32 0 0,0 3 0 0 0,-3 3 0 0 0,-3-3-33 0 0,-3 3 33 0 0,3 0 0 0 0,0-3 0 0 0,0 0-32 0 0,3 3 32 0 0,3 0 0 0 0,7 0-32 0 0,0 0 32 0 0,6-3 0 0 0,3 0 0 0 0,7-4-32 0 0,7 1 32 0 0,2-3 0 0 0,4-1-32 0 0,6-3 32 0 0,4 0 0 0 0,6-3-32 0 0,6 0 32 0 0,4 4 0 0 0,6-8 0 0 0,7 4-31 0 0,3 0 31 0 0,3-3 0 0 0,10 0 0 0 0,2-3 0 0 0,8-1 0 0 0,9-3 0 0 0,7-2 0 0 0,6-5 0 0 0,-10 5 0 0 0</inkml:trace>
</inkml:ink>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A095A8-C698-45BF-87B5-1B4EBBC764A4}">
  <ds:schemaRefs>
    <ds:schemaRef ds:uri="http://schemas.openxmlformats.org/officeDocument/2006/bibliography"/>
  </ds:schemaRefs>
</ds:datastoreItem>
</file>

<file path=docMetadata/LabelInfo.xml><?xml version="1.0" encoding="utf-8"?>
<clbl:labelList xmlns:clbl="http://schemas.microsoft.com/office/2020/mipLabelMetadata">
  <clbl:label id="{3f639a9b-27c8-4403-82b1-ebfb88052d15}" enabled="0" method="" siteId="{3f639a9b-27c8-4403-82b1-ebfb88052d15}" removed="1"/>
</clbl:labelList>
</file>

<file path=docProps/app.xml><?xml version="1.0" encoding="utf-8"?>
<Properties xmlns="http://schemas.openxmlformats.org/officeDocument/2006/extended-properties" xmlns:vt="http://schemas.openxmlformats.org/officeDocument/2006/docPropsVTypes">
  <Template>Student report with photo</Template>
  <TotalTime>7</TotalTime>
  <Pages>42</Pages>
  <Words>7847</Words>
  <Characters>45789</Characters>
  <Application>Microsoft Office Word</Application>
  <DocSecurity>0</DocSecurity>
  <Lines>2297</Lines>
  <Paragraphs>732</Paragraphs>
  <ScaleCrop>false</ScaleCrop>
  <Company/>
  <LinksUpToDate>false</LinksUpToDate>
  <CharactersWithSpaces>53080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Tanjila Kanij</dc:creator>
  <cp:keywords/>
  <dc:description/>
  <cp:lastModifiedBy>Eddie Yung Yew PUI</cp:lastModifiedBy>
  <cp:revision>1403</cp:revision>
  <dcterms:created xsi:type="dcterms:W3CDTF">2025-09-12T03:43:00Z</dcterms:created>
  <dcterms:modified xsi:type="dcterms:W3CDTF">2025-09-26T13:33:00Z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a0a0477f-c205-4e18-87fb-962938f94dc0</vt:lpwstr>
  </property>
</Properties>
</file>